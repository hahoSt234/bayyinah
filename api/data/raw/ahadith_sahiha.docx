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8"/>
        <w:bidiVisual/>
        <w:tblW w:w="14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Description w:val="يحتوي الجدول الأول على معلومات حول الاسم والتاريخ. يحتوي الجدول الثاني على الجدول الزمني للواجب المنزلي"/>
      </w:tblPr>
      <w:tblGrid>
        <w:gridCol w:w="6848"/>
        <w:gridCol w:w="7695"/>
      </w:tblGrid>
      <w:tr w:rsidR="00EC256D" w:rsidRPr="0073125C" w14:paraId="57A484DC" w14:textId="77777777" w:rsidTr="00306D0C">
        <w:tc>
          <w:tcPr>
            <w:tcW w:w="6848" w:type="dxa"/>
            <w:tcMar>
              <w:bottom w:w="216" w:type="dxa"/>
            </w:tcMar>
          </w:tcPr>
          <w:p w14:paraId="4A6E9E9C" w14:textId="77777777" w:rsidR="00EC256D" w:rsidRPr="0073125C" w:rsidRDefault="00BB4AE3" w:rsidP="00330A6A">
            <w:pPr>
              <w:pStyle w:val="1f0"/>
              <w:bidi/>
              <w:rPr>
                <w:lang w:val="ar-SA"/>
              </w:rPr>
            </w:pPr>
            <w:sdt>
              <w:sdtPr>
                <w:rPr>
                  <w:rtl/>
                  <w:lang w:val="ar-SA"/>
                </w:rPr>
                <w:alias w:val="الواجب المنزلي لـ:"/>
                <w:tag w:val="الواجب المنزلي لـ:"/>
                <w:id w:val="1185709583"/>
                <w:placeholder>
                  <w:docPart w:val="ED9209F8606B374893FD70A14661FF09"/>
                </w:placeholder>
                <w:temporary/>
                <w:showingPlcHdr/>
                <w15:appearance w15:val="hidden"/>
              </w:sdtPr>
              <w:sdtEndPr/>
              <w:sdtContent>
                <w:r w:rsidR="005721AC" w:rsidRPr="0073125C">
                  <w:rPr>
                    <w:rtl/>
                    <w:lang w:val="ar-SA" w:eastAsia="ar"/>
                  </w:rPr>
                  <w:t>الواجب المنزلي ل</w:t>
                </w:r>
              </w:sdtContent>
            </w:sdt>
            <w:r w:rsidR="005721AC" w:rsidRPr="0073125C">
              <w:rPr>
                <w:rtl/>
                <w:lang w:val="ar-SA" w:eastAsia="ar"/>
              </w:rPr>
              <w:t xml:space="preserve"> </w:t>
            </w:r>
            <w:sdt>
              <w:sdtPr>
                <w:rPr>
                  <w:rtl/>
                  <w:lang w:val="ar-SA"/>
                </w:rPr>
                <w:alias w:val="أدخل الاسم:"/>
                <w:tag w:val="أدخل الاسم:"/>
                <w:id w:val="98877381"/>
                <w:placeholder>
                  <w:docPart w:val="E9122166FC0F78418A8CDAC2C439B760"/>
                </w:placeholder>
                <w:temporary/>
                <w:showingPlcHdr/>
                <w15:appearance w15:val="hidden"/>
              </w:sdtPr>
              <w:sdtEndPr/>
              <w:sdtContent>
                <w:r w:rsidR="00D826C2" w:rsidRPr="0073125C">
                  <w:rPr>
                    <w:rtl/>
                    <w:lang w:val="ar-SA" w:eastAsia="ar"/>
                  </w:rPr>
                  <w:t>الاسم الخاص بك</w:t>
                </w:r>
              </w:sdtContent>
            </w:sdt>
          </w:p>
        </w:tc>
        <w:tc>
          <w:tcPr>
            <w:tcW w:w="7695" w:type="dxa"/>
            <w:tcMar>
              <w:bottom w:w="216" w:type="dxa"/>
            </w:tcMar>
          </w:tcPr>
          <w:p w14:paraId="10C7AF80" w14:textId="77777777" w:rsidR="00EC256D" w:rsidRPr="0073125C" w:rsidRDefault="00BB4AE3" w:rsidP="00330A6A">
            <w:pPr>
              <w:pStyle w:val="2f7"/>
              <w:bidi/>
              <w:rPr>
                <w:lang w:val="ar-SA"/>
              </w:rPr>
            </w:pPr>
            <w:sdt>
              <w:sdtPr>
                <w:rPr>
                  <w:rtl/>
                  <w:lang w:val="ar-SA"/>
                </w:rPr>
                <w:alias w:val="الأسبوع بداية من:"/>
                <w:tag w:val="الأسبوع بداية من:"/>
                <w:id w:val="-880079582"/>
                <w:placeholder>
                  <w:docPart w:val="CE10886BE72A314E99BDA86217F16A75"/>
                </w:placeholder>
                <w:temporary/>
                <w:showingPlcHdr/>
                <w15:appearance w15:val="hidden"/>
              </w:sdtPr>
              <w:sdtEndPr/>
              <w:sdtContent>
                <w:r w:rsidR="005721AC" w:rsidRPr="0073125C">
                  <w:rPr>
                    <w:rtl/>
                    <w:lang w:val="ar-SA" w:eastAsia="ar"/>
                  </w:rPr>
                  <w:t>الأسبوع الذي يبدأ في</w:t>
                </w:r>
              </w:sdtContent>
            </w:sdt>
            <w:r w:rsidR="00EC256D" w:rsidRPr="0073125C">
              <w:rPr>
                <w:rtl/>
                <w:lang w:val="ar-SA" w:eastAsia="ar"/>
              </w:rPr>
              <w:t xml:space="preserve"> </w:t>
            </w:r>
            <w:sdt>
              <w:sdtPr>
                <w:rPr>
                  <w:rtl/>
                  <w:lang w:val="ar-SA"/>
                </w:rPr>
                <w:alias w:val="أدخل التاريخ:"/>
                <w:tag w:val="أدخل التاريخ:"/>
                <w:id w:val="-1562548432"/>
                <w:placeholder>
                  <w:docPart w:val="FB33236F5745D342A44634DB6ACA1215"/>
                </w:placeholder>
                <w:temporary/>
                <w:showingPlcHdr/>
                <w15:appearance w15:val="hidden"/>
              </w:sdtPr>
              <w:sdtEndPr/>
              <w:sdtContent>
                <w:r w:rsidR="005721AC" w:rsidRPr="0073125C">
                  <w:rPr>
                    <w:rtl/>
                    <w:lang w:val="ar-SA" w:eastAsia="ar"/>
                  </w:rPr>
                  <w:t>تاريخ</w:t>
                </w:r>
              </w:sdtContent>
            </w:sdt>
          </w:p>
        </w:tc>
      </w:tr>
    </w:tbl>
    <w:tbl>
      <w:tblPr>
        <w:bidiVisual/>
        <w:tblW w:w="13451"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ayout w:type="fixed"/>
        <w:tblCellMar>
          <w:top w:w="115" w:type="dxa"/>
          <w:left w:w="115" w:type="dxa"/>
          <w:bottom w:w="115" w:type="dxa"/>
          <w:right w:w="115" w:type="dxa"/>
        </w:tblCellMar>
        <w:tblLook w:val="01E0" w:firstRow="1" w:lastRow="1" w:firstColumn="1" w:lastColumn="1" w:noHBand="0" w:noVBand="0"/>
        <w:tblDescription w:val="يحتوي الجدول الأول على معلومات حول الاسم والتاريخ. يحتوي الجدول الثاني على الجدول الزمني للواجب المنزلي"/>
      </w:tblPr>
      <w:tblGrid>
        <w:gridCol w:w="1652"/>
        <w:gridCol w:w="1842"/>
        <w:gridCol w:w="1843"/>
        <w:gridCol w:w="1843"/>
        <w:gridCol w:w="1843"/>
        <w:gridCol w:w="2707"/>
        <w:gridCol w:w="1721"/>
      </w:tblGrid>
      <w:tr w:rsidR="00010D65" w:rsidRPr="0073125C" w14:paraId="3D23379C" w14:textId="194EA852" w:rsidTr="00FD1D10">
        <w:trPr>
          <w:trHeight w:val="420"/>
          <w:tblHeader/>
        </w:trPr>
        <w:tc>
          <w:tcPr>
            <w:tcW w:w="1652" w:type="dxa"/>
            <w:shd w:val="clear" w:color="auto" w:fill="DAEEF3" w:themeFill="accent5" w:themeFillTint="33"/>
            <w:vAlign w:val="center"/>
          </w:tcPr>
          <w:p w14:paraId="5D89D113" w14:textId="23AB96EE" w:rsidR="00010D65" w:rsidRPr="0073125C" w:rsidRDefault="00010D65" w:rsidP="0074376E">
            <w:pPr>
              <w:pStyle w:val="3f3"/>
              <w:bidi/>
              <w:rPr>
                <w:lang w:val="ar-SA"/>
              </w:rPr>
            </w:pPr>
          </w:p>
        </w:tc>
        <w:tc>
          <w:tcPr>
            <w:tcW w:w="1842" w:type="dxa"/>
            <w:shd w:val="clear" w:color="auto" w:fill="DAEEF3" w:themeFill="accent5" w:themeFillTint="33"/>
            <w:vAlign w:val="center"/>
          </w:tcPr>
          <w:p w14:paraId="0B26A7FD" w14:textId="4E4C5E5D" w:rsidR="00010D65" w:rsidRPr="0073125C" w:rsidRDefault="00010D65" w:rsidP="0074376E">
            <w:pPr>
              <w:pStyle w:val="3f3"/>
              <w:bidi/>
              <w:rPr>
                <w:lang w:val="ar-SA"/>
              </w:rPr>
            </w:pPr>
            <w:r>
              <w:rPr>
                <w:rFonts w:hint="cs"/>
                <w:rtl/>
                <w:lang w:val="ar-SA"/>
              </w:rPr>
              <w:t xml:space="preserve">نص الحديث </w:t>
            </w:r>
          </w:p>
        </w:tc>
        <w:tc>
          <w:tcPr>
            <w:tcW w:w="1843" w:type="dxa"/>
            <w:shd w:val="clear" w:color="auto" w:fill="DAEEF3" w:themeFill="accent5" w:themeFillTint="33"/>
            <w:vAlign w:val="center"/>
          </w:tcPr>
          <w:p w14:paraId="65073F78" w14:textId="1AFC6735" w:rsidR="00010D65" w:rsidRPr="0073125C" w:rsidRDefault="00010D65" w:rsidP="0074376E">
            <w:pPr>
              <w:pStyle w:val="3f3"/>
              <w:bidi/>
              <w:rPr>
                <w:lang w:val="ar-SA"/>
              </w:rPr>
            </w:pPr>
            <w:r>
              <w:rPr>
                <w:rFonts w:hint="cs"/>
                <w:rtl/>
                <w:lang w:val="ar-SA"/>
              </w:rPr>
              <w:t xml:space="preserve">حكمه </w:t>
            </w:r>
          </w:p>
        </w:tc>
        <w:tc>
          <w:tcPr>
            <w:tcW w:w="1843" w:type="dxa"/>
            <w:shd w:val="clear" w:color="auto" w:fill="DAEEF3" w:themeFill="accent5" w:themeFillTint="33"/>
            <w:vAlign w:val="center"/>
          </w:tcPr>
          <w:p w14:paraId="621ABF06" w14:textId="5106BBD3" w:rsidR="00010D65" w:rsidRPr="0073125C" w:rsidRDefault="00010D65" w:rsidP="0074376E">
            <w:pPr>
              <w:pStyle w:val="3f3"/>
              <w:bidi/>
              <w:rPr>
                <w:lang w:val="ar-SA"/>
              </w:rPr>
            </w:pPr>
            <w:r>
              <w:rPr>
                <w:rFonts w:hint="cs"/>
                <w:rtl/>
                <w:lang w:val="ar-SA"/>
              </w:rPr>
              <w:t>المحدث</w:t>
            </w:r>
          </w:p>
        </w:tc>
        <w:tc>
          <w:tcPr>
            <w:tcW w:w="1843" w:type="dxa"/>
            <w:shd w:val="clear" w:color="auto" w:fill="DAEEF3" w:themeFill="accent5" w:themeFillTint="33"/>
            <w:vAlign w:val="center"/>
          </w:tcPr>
          <w:p w14:paraId="371F409E" w14:textId="685066B6" w:rsidR="00010D65" w:rsidRPr="0073125C" w:rsidRDefault="00010D65" w:rsidP="0074376E">
            <w:pPr>
              <w:pStyle w:val="3f3"/>
              <w:bidi/>
              <w:rPr>
                <w:lang w:val="ar-SA"/>
              </w:rPr>
            </w:pPr>
            <w:r>
              <w:rPr>
                <w:rFonts w:hint="cs"/>
                <w:rtl/>
                <w:lang w:val="ar-SA"/>
              </w:rPr>
              <w:t xml:space="preserve">المصدر </w:t>
            </w:r>
          </w:p>
        </w:tc>
        <w:tc>
          <w:tcPr>
            <w:tcW w:w="2707" w:type="dxa"/>
            <w:shd w:val="clear" w:color="auto" w:fill="DAEEF3" w:themeFill="accent5" w:themeFillTint="33"/>
            <w:vAlign w:val="center"/>
          </w:tcPr>
          <w:p w14:paraId="44FEB568" w14:textId="3D7E701A" w:rsidR="00010D65" w:rsidRPr="0073125C" w:rsidRDefault="00010D65" w:rsidP="0074376E">
            <w:pPr>
              <w:pStyle w:val="3f3"/>
              <w:bidi/>
              <w:rPr>
                <w:lang w:val="ar-SA"/>
              </w:rPr>
            </w:pPr>
            <w:r>
              <w:rPr>
                <w:rFonts w:hint="cs"/>
                <w:rtl/>
                <w:lang w:val="ar-SA"/>
              </w:rPr>
              <w:t xml:space="preserve">االتخريج </w:t>
            </w:r>
          </w:p>
        </w:tc>
        <w:tc>
          <w:tcPr>
            <w:tcW w:w="1721" w:type="dxa"/>
            <w:shd w:val="clear" w:color="auto" w:fill="DAEEF3" w:themeFill="accent5" w:themeFillTint="33"/>
          </w:tcPr>
          <w:p w14:paraId="799C0C9B" w14:textId="0B818CC8" w:rsidR="00010D65" w:rsidRDefault="00010D65" w:rsidP="0074376E">
            <w:pPr>
              <w:pStyle w:val="3f3"/>
              <w:bidi/>
              <w:rPr>
                <w:rtl/>
                <w:lang w:val="ar-SA"/>
              </w:rPr>
            </w:pPr>
            <w:r>
              <w:rPr>
                <w:rFonts w:hint="cs"/>
                <w:rtl/>
                <w:lang w:val="ar-SA"/>
              </w:rPr>
              <w:t xml:space="preserve">الراوي </w:t>
            </w:r>
          </w:p>
        </w:tc>
      </w:tr>
      <w:tr w:rsidR="00010D65" w:rsidRPr="0073125C" w14:paraId="472C8E96" w14:textId="729C86B3" w:rsidTr="00FD1D10">
        <w:trPr>
          <w:trHeight w:val="792"/>
        </w:trPr>
        <w:sdt>
          <w:sdtPr>
            <w:rPr>
              <w:rtl/>
              <w:lang w:val="ar-SA"/>
            </w:rPr>
            <w:alias w:val="الأول:"/>
            <w:tag w:val="الأول:"/>
            <w:id w:val="1502388654"/>
            <w:placeholder>
              <w:docPart w:val="0C7103681DFB76458D0C19566405CEEA"/>
            </w:placeholder>
            <w:temporary/>
            <w:showingPlcHdr/>
            <w15:appearance w15:val="hidden"/>
          </w:sdtPr>
          <w:sdtEndPr/>
          <w:sdtContent>
            <w:tc>
              <w:tcPr>
                <w:tcW w:w="1652" w:type="dxa"/>
                <w:shd w:val="clear" w:color="auto" w:fill="DAEEF3" w:themeFill="accent5" w:themeFillTint="33"/>
                <w:noWrap/>
                <w:vAlign w:val="center"/>
              </w:tcPr>
              <w:p w14:paraId="0B1928A0" w14:textId="77777777" w:rsidR="00010D65" w:rsidRPr="0073125C" w:rsidRDefault="00010D65" w:rsidP="0074376E">
                <w:pPr>
                  <w:pStyle w:val="3f3"/>
                  <w:bidi/>
                  <w:rPr>
                    <w:lang w:val="ar-SA"/>
                  </w:rPr>
                </w:pPr>
                <w:r w:rsidRPr="0073125C">
                  <w:rPr>
                    <w:rtl/>
                    <w:lang w:val="ar-SA" w:eastAsia="ar"/>
                  </w:rPr>
                  <w:t>الأول</w:t>
                </w:r>
              </w:p>
            </w:tc>
          </w:sdtContent>
        </w:sdt>
        <w:tc>
          <w:tcPr>
            <w:tcW w:w="1842" w:type="dxa"/>
            <w:shd w:val="clear" w:color="auto" w:fill="F2F2F2" w:themeFill="background1" w:themeFillShade="F2"/>
          </w:tcPr>
          <w:p w14:paraId="66EAE62C" w14:textId="28540A0C" w:rsidR="00010D65" w:rsidRDefault="00010D65">
            <w:pPr>
              <w:pStyle w:val="p1"/>
              <w:rPr>
                <w:rFonts w:hint="eastAsia"/>
              </w:rPr>
            </w:pPr>
            <w:r>
              <w:rPr>
                <w:rStyle w:val="s1"/>
                <w:rtl/>
              </w:rPr>
              <w:t>حَقٌّ</w:t>
            </w:r>
            <w:r>
              <w:rPr>
                <w:rStyle w:val="s2"/>
                <w:rtl/>
              </w:rPr>
              <w:t xml:space="preserve"> </w:t>
            </w:r>
            <w:r>
              <w:rPr>
                <w:rStyle w:val="s1"/>
                <w:rtl/>
              </w:rPr>
              <w:t>للَّهِ</w:t>
            </w:r>
            <w:r>
              <w:rPr>
                <w:rStyle w:val="s2"/>
                <w:rtl/>
              </w:rPr>
              <w:t xml:space="preserve"> على كُلِّ </w:t>
            </w:r>
            <w:r>
              <w:rPr>
                <w:rStyle w:val="s1"/>
                <w:rtl/>
              </w:rPr>
              <w:t>مُسلِمٍ</w:t>
            </w:r>
            <w:r>
              <w:rPr>
                <w:rStyle w:val="s2"/>
                <w:rtl/>
              </w:rPr>
              <w:t xml:space="preserve"> أن </w:t>
            </w:r>
            <w:r>
              <w:rPr>
                <w:rStyle w:val="s1"/>
                <w:rtl/>
              </w:rPr>
              <w:t>يَغتَسِلَ</w:t>
            </w:r>
            <w:r>
              <w:rPr>
                <w:rStyle w:val="s2"/>
                <w:rtl/>
              </w:rPr>
              <w:t xml:space="preserve"> في كُلِّ سَبعةِ أيَّامٍ، يَغسِلُ رَأسَه وجَسَدَه</w:t>
            </w:r>
          </w:p>
          <w:p w14:paraId="5F384A81" w14:textId="62E5E376" w:rsidR="00010D65" w:rsidRPr="0073125C" w:rsidRDefault="00010D65" w:rsidP="000A2B55">
            <w:pPr>
              <w:bidi/>
              <w:rPr>
                <w:lang w:val="ar-SA"/>
              </w:rPr>
            </w:pPr>
          </w:p>
        </w:tc>
        <w:tc>
          <w:tcPr>
            <w:tcW w:w="1843" w:type="dxa"/>
          </w:tcPr>
          <w:p w14:paraId="0B8F2773" w14:textId="05EC7879" w:rsidR="00010D65" w:rsidRDefault="00010D65">
            <w:pPr>
              <w:pStyle w:val="p1"/>
              <w:rPr>
                <w:rFonts w:hint="eastAsia"/>
              </w:rPr>
            </w:pPr>
            <w:r>
              <w:rPr>
                <w:rStyle w:val="s1"/>
                <w:rtl/>
              </w:rPr>
              <w:t>[صحيح]</w:t>
            </w:r>
          </w:p>
          <w:p w14:paraId="0D8F228A" w14:textId="335CB084" w:rsidR="00010D65" w:rsidRPr="0073125C" w:rsidRDefault="00010D65" w:rsidP="000A2B55">
            <w:pPr>
              <w:bidi/>
              <w:rPr>
                <w:lang w:val="ar-SA"/>
              </w:rPr>
            </w:pPr>
          </w:p>
        </w:tc>
        <w:tc>
          <w:tcPr>
            <w:tcW w:w="1843" w:type="dxa"/>
            <w:shd w:val="clear" w:color="auto" w:fill="F2F2F2" w:themeFill="background1" w:themeFillShade="F2"/>
          </w:tcPr>
          <w:p w14:paraId="39757580" w14:textId="1699B797" w:rsidR="00010D65" w:rsidRDefault="00010D65">
            <w:pPr>
              <w:pStyle w:val="p1"/>
              <w:bidi/>
              <w:rPr>
                <w:rFonts w:hint="eastAsia"/>
              </w:rPr>
            </w:pPr>
            <w:r>
              <w:rPr>
                <w:rStyle w:val="s1"/>
                <w:rtl/>
              </w:rPr>
              <w:t>المحدث : مسلم</w:t>
            </w:r>
            <w:r>
              <w:rPr>
                <w:rStyle w:val="apple-converted-space"/>
                <w:rFonts w:ascii="UICTFontTextStyleBody" w:hAnsi="UICTFontTextStyleBody"/>
                <w:rtl/>
              </w:rPr>
              <w:t> </w:t>
            </w:r>
          </w:p>
          <w:p w14:paraId="472CBC48" w14:textId="14EB0133" w:rsidR="00010D65" w:rsidRPr="0073125C" w:rsidRDefault="00010D65" w:rsidP="000A2B55">
            <w:pPr>
              <w:bidi/>
              <w:rPr>
                <w:lang w:val="ar-SA"/>
              </w:rPr>
            </w:pPr>
          </w:p>
        </w:tc>
        <w:tc>
          <w:tcPr>
            <w:tcW w:w="1843" w:type="dxa"/>
          </w:tcPr>
          <w:p w14:paraId="2C63AAE7" w14:textId="159D520A" w:rsidR="00010D65" w:rsidRDefault="00010D65">
            <w:pPr>
              <w:pStyle w:val="p1"/>
              <w:bidi/>
              <w:rPr>
                <w:rFonts w:hint="eastAsia"/>
              </w:rPr>
            </w:pPr>
            <w:r>
              <w:rPr>
                <w:rStyle w:val="s1"/>
                <w:rtl/>
              </w:rPr>
              <w:t>المصدر : صحيح مسلم</w:t>
            </w:r>
          </w:p>
          <w:p w14:paraId="6DF54A1D" w14:textId="77777777" w:rsidR="00010D65" w:rsidRDefault="00010D65" w:rsidP="000A2B55">
            <w:pPr>
              <w:bidi/>
              <w:rPr>
                <w:rtl/>
                <w:lang w:val="ar-SA"/>
              </w:rPr>
            </w:pPr>
          </w:p>
          <w:p w14:paraId="5EF89F0A" w14:textId="77777777" w:rsidR="00010D65" w:rsidRDefault="00010D65" w:rsidP="00D57376">
            <w:pPr>
              <w:pStyle w:val="p1"/>
              <w:bidi/>
              <w:rPr>
                <w:rFonts w:hint="eastAsia"/>
              </w:rPr>
            </w:pPr>
            <w:r>
              <w:rPr>
                <w:rStyle w:val="s1"/>
                <w:rtl/>
              </w:rPr>
              <w:t>الصفحة أو الرقم : 849</w:t>
            </w:r>
          </w:p>
          <w:p w14:paraId="1A40002F" w14:textId="30ADC64D" w:rsidR="00010D65" w:rsidRPr="0073125C" w:rsidRDefault="00010D65" w:rsidP="00D57376">
            <w:pPr>
              <w:bidi/>
              <w:rPr>
                <w:lang w:val="ar-SA"/>
              </w:rPr>
            </w:pPr>
          </w:p>
        </w:tc>
        <w:tc>
          <w:tcPr>
            <w:tcW w:w="2707" w:type="dxa"/>
            <w:shd w:val="clear" w:color="auto" w:fill="F2F2F2" w:themeFill="background1" w:themeFillShade="F2"/>
          </w:tcPr>
          <w:p w14:paraId="23791AFA" w14:textId="77777777" w:rsidR="00010D65" w:rsidRDefault="00010D65" w:rsidP="00427F24">
            <w:pPr>
              <w:pStyle w:val="p1"/>
              <w:bidi/>
              <w:rPr>
                <w:rFonts w:hint="eastAsia"/>
              </w:rPr>
            </w:pPr>
            <w:r>
              <w:rPr>
                <w:rStyle w:val="s1"/>
                <w:rtl/>
              </w:rPr>
              <w:t>التخريج :</w:t>
            </w:r>
            <w:r>
              <w:rPr>
                <w:rStyle w:val="apple-converted-space"/>
                <w:rFonts w:ascii="UICTFontTextStyleBody" w:hAnsi="UICTFontTextStyleBody"/>
                <w:rtl/>
              </w:rPr>
              <w:t> </w:t>
            </w:r>
          </w:p>
          <w:p w14:paraId="780CB984" w14:textId="77777777" w:rsidR="00010D65" w:rsidRDefault="00010D65" w:rsidP="00427F24">
            <w:pPr>
              <w:pStyle w:val="p1"/>
              <w:bidi/>
              <w:rPr>
                <w:rFonts w:hint="eastAsia"/>
                <w:rtl/>
              </w:rPr>
            </w:pPr>
            <w:r>
              <w:rPr>
                <w:rStyle w:val="s1"/>
                <w:rtl/>
              </w:rPr>
              <w:t>أخرجه البخاري (897)، ومسلم (849).</w:t>
            </w:r>
          </w:p>
          <w:p w14:paraId="2453BF60" w14:textId="16DAAB51" w:rsidR="00010D65" w:rsidRPr="0073125C" w:rsidRDefault="00010D65" w:rsidP="000A2B55">
            <w:pPr>
              <w:bidi/>
              <w:rPr>
                <w:lang w:val="ar-SA"/>
              </w:rPr>
            </w:pPr>
          </w:p>
        </w:tc>
        <w:tc>
          <w:tcPr>
            <w:tcW w:w="1721" w:type="dxa"/>
            <w:shd w:val="clear" w:color="auto" w:fill="F2F2F2" w:themeFill="background1" w:themeFillShade="F2"/>
          </w:tcPr>
          <w:p w14:paraId="79E86C8C" w14:textId="7E50E726" w:rsidR="00010D65" w:rsidRDefault="008B2E9F" w:rsidP="00427F24">
            <w:pPr>
              <w:pStyle w:val="p1"/>
              <w:bidi/>
              <w:rPr>
                <w:rStyle w:val="s1"/>
                <w:rFonts w:hint="eastAsia"/>
                <w:rtl/>
              </w:rPr>
            </w:pPr>
            <w:r>
              <w:rPr>
                <w:rStyle w:val="s1"/>
                <w:rFonts w:hint="cs"/>
                <w:rtl/>
              </w:rPr>
              <w:t xml:space="preserve">أبو هريرة </w:t>
            </w:r>
          </w:p>
        </w:tc>
      </w:tr>
      <w:tr w:rsidR="00010D65" w:rsidRPr="0073125C" w14:paraId="5BFF9CE6" w14:textId="649929DF" w:rsidTr="00FD1D10">
        <w:trPr>
          <w:trHeight w:val="792"/>
        </w:trPr>
        <w:sdt>
          <w:sdtPr>
            <w:rPr>
              <w:rtl/>
              <w:lang w:val="ar-SA"/>
            </w:rPr>
            <w:alias w:val="الثاني:"/>
            <w:tag w:val="الثاني:"/>
            <w:id w:val="-1124927479"/>
            <w:placeholder>
              <w:docPart w:val="451379C24661D94AA5440DE66D8AC4DE"/>
            </w:placeholder>
            <w:temporary/>
            <w:showingPlcHdr/>
            <w15:appearance w15:val="hidden"/>
          </w:sdtPr>
          <w:sdtEndPr/>
          <w:sdtContent>
            <w:tc>
              <w:tcPr>
                <w:tcW w:w="1652" w:type="dxa"/>
                <w:shd w:val="clear" w:color="auto" w:fill="DAEEF3" w:themeFill="accent5" w:themeFillTint="33"/>
                <w:noWrap/>
                <w:vAlign w:val="center"/>
              </w:tcPr>
              <w:p w14:paraId="1366DBE0" w14:textId="77777777" w:rsidR="00010D65" w:rsidRPr="0073125C" w:rsidRDefault="00010D65" w:rsidP="0074376E">
                <w:pPr>
                  <w:pStyle w:val="3f3"/>
                  <w:bidi/>
                  <w:rPr>
                    <w:lang w:val="ar-SA"/>
                  </w:rPr>
                </w:pPr>
                <w:r w:rsidRPr="0073125C">
                  <w:rPr>
                    <w:rtl/>
                    <w:lang w:val="ar-SA" w:eastAsia="ar"/>
                  </w:rPr>
                  <w:t>الثاني</w:t>
                </w:r>
              </w:p>
            </w:tc>
          </w:sdtContent>
        </w:sdt>
        <w:tc>
          <w:tcPr>
            <w:tcW w:w="1842" w:type="dxa"/>
            <w:shd w:val="clear" w:color="auto" w:fill="F2F2F2" w:themeFill="background1" w:themeFillShade="F2"/>
          </w:tcPr>
          <w:p w14:paraId="22DA2684" w14:textId="77777777" w:rsidR="00010D65" w:rsidRDefault="00010D65" w:rsidP="00A85691">
            <w:pPr>
              <w:pStyle w:val="p1"/>
              <w:bidi/>
              <w:rPr>
                <w:rFonts w:hint="eastAsia"/>
                <w:sz w:val="36"/>
                <w:szCs w:val="36"/>
              </w:rPr>
            </w:pPr>
            <w:r>
              <w:rPr>
                <w:rStyle w:val="s1"/>
                <w:rtl/>
              </w:rPr>
              <w:t>ما أسفَلَ مِنَ الكَعبَينِ مِنَ الإزارِ ففي النَّارِ.</w:t>
            </w:r>
            <w:r>
              <w:rPr>
                <w:rStyle w:val="apple-converted-space"/>
                <w:rFonts w:ascii="UICTFontTextStyleBody" w:hAnsi="UICTFontTextStyleBody"/>
                <w:b/>
                <w:bCs/>
                <w:rtl/>
              </w:rPr>
              <w:t> </w:t>
            </w:r>
          </w:p>
          <w:p w14:paraId="6C0DC982" w14:textId="19FE52E7" w:rsidR="00010D65" w:rsidRPr="0073125C" w:rsidRDefault="00010D65" w:rsidP="000A2B55">
            <w:pPr>
              <w:bidi/>
              <w:rPr>
                <w:lang w:val="ar-SA"/>
              </w:rPr>
            </w:pPr>
          </w:p>
        </w:tc>
        <w:tc>
          <w:tcPr>
            <w:tcW w:w="1843" w:type="dxa"/>
          </w:tcPr>
          <w:p w14:paraId="6D836325" w14:textId="2B6A03D3" w:rsidR="00010D65" w:rsidRDefault="00010D65" w:rsidP="004B7A3D">
            <w:pPr>
              <w:pStyle w:val="p1"/>
              <w:rPr>
                <w:rFonts w:hint="eastAsia"/>
              </w:rPr>
            </w:pPr>
            <w:r>
              <w:rPr>
                <w:rStyle w:val="s1"/>
                <w:rtl/>
              </w:rPr>
              <w:t>صحيح</w:t>
            </w:r>
          </w:p>
          <w:p w14:paraId="67F875B6" w14:textId="62EB6176" w:rsidR="00010D65" w:rsidRPr="0073125C" w:rsidRDefault="00010D65" w:rsidP="000A2B55">
            <w:pPr>
              <w:bidi/>
              <w:rPr>
                <w:lang w:val="ar-SA"/>
              </w:rPr>
            </w:pPr>
          </w:p>
        </w:tc>
        <w:tc>
          <w:tcPr>
            <w:tcW w:w="1843" w:type="dxa"/>
            <w:shd w:val="clear" w:color="auto" w:fill="F2F2F2" w:themeFill="background1" w:themeFillShade="F2"/>
          </w:tcPr>
          <w:p w14:paraId="234A62DE" w14:textId="34D1D8F1" w:rsidR="00010D65" w:rsidRDefault="00010D65" w:rsidP="007D6B9C">
            <w:pPr>
              <w:pStyle w:val="p1"/>
              <w:rPr>
                <w:rFonts w:hint="eastAsia"/>
              </w:rPr>
            </w:pPr>
            <w:r>
              <w:rPr>
                <w:rStyle w:val="s1"/>
                <w:rtl/>
              </w:rPr>
              <w:t>البخاري</w:t>
            </w:r>
          </w:p>
          <w:p w14:paraId="41C8C020" w14:textId="7494CCD7" w:rsidR="00010D65" w:rsidRPr="0073125C" w:rsidRDefault="00010D65" w:rsidP="000A2B55">
            <w:pPr>
              <w:bidi/>
              <w:rPr>
                <w:lang w:val="ar-SA"/>
              </w:rPr>
            </w:pPr>
          </w:p>
        </w:tc>
        <w:tc>
          <w:tcPr>
            <w:tcW w:w="1843" w:type="dxa"/>
          </w:tcPr>
          <w:p w14:paraId="2F88CE60" w14:textId="1620893B" w:rsidR="00010D65" w:rsidRDefault="00010D65" w:rsidP="00254CEB">
            <w:pPr>
              <w:pStyle w:val="p1"/>
              <w:rPr>
                <w:rFonts w:hint="eastAsia"/>
              </w:rPr>
            </w:pPr>
            <w:r>
              <w:rPr>
                <w:rStyle w:val="s1"/>
                <w:rtl/>
              </w:rPr>
              <w:t>المصدر : صحيح البخاري</w:t>
            </w:r>
          </w:p>
          <w:p w14:paraId="18E92060" w14:textId="77777777" w:rsidR="00010D65" w:rsidRDefault="00010D65" w:rsidP="00DB3757">
            <w:pPr>
              <w:pStyle w:val="p1"/>
              <w:rPr>
                <w:rFonts w:hint="eastAsia"/>
              </w:rPr>
            </w:pPr>
            <w:r>
              <w:rPr>
                <w:rStyle w:val="s1"/>
                <w:rtl/>
              </w:rPr>
              <w:t>الصفحة أو الرقم : 5787</w:t>
            </w:r>
            <w:r>
              <w:rPr>
                <w:rStyle w:val="apple-converted-space"/>
                <w:rFonts w:ascii="UICTFontTextStyleBody" w:hAnsi="UICTFontTextStyleBody"/>
                <w:rtl/>
              </w:rPr>
              <w:t> </w:t>
            </w:r>
          </w:p>
          <w:p w14:paraId="4D7F72E0" w14:textId="26D8E109" w:rsidR="00010D65" w:rsidRPr="0073125C" w:rsidRDefault="00010D65" w:rsidP="000A2B55">
            <w:pPr>
              <w:bidi/>
              <w:rPr>
                <w:lang w:val="ar-SA"/>
              </w:rPr>
            </w:pPr>
          </w:p>
        </w:tc>
        <w:tc>
          <w:tcPr>
            <w:tcW w:w="2707" w:type="dxa"/>
            <w:shd w:val="clear" w:color="auto" w:fill="F2F2F2" w:themeFill="background1" w:themeFillShade="F2"/>
          </w:tcPr>
          <w:p w14:paraId="7B1384F4" w14:textId="77777777" w:rsidR="00010D65" w:rsidRDefault="00010D65" w:rsidP="005E7C68">
            <w:pPr>
              <w:pStyle w:val="p1"/>
              <w:rPr>
                <w:rFonts w:hint="eastAsia"/>
              </w:rPr>
            </w:pPr>
            <w:r>
              <w:rPr>
                <w:rStyle w:val="s1"/>
                <w:rtl/>
              </w:rPr>
              <w:t>من أفراد البخاري على مسلم</w:t>
            </w:r>
          </w:p>
          <w:p w14:paraId="2D66E0C1" w14:textId="1AA2323E" w:rsidR="00010D65" w:rsidRPr="0073125C" w:rsidRDefault="00010D65" w:rsidP="000A2B55">
            <w:pPr>
              <w:bidi/>
              <w:rPr>
                <w:lang w:val="ar-SA"/>
              </w:rPr>
            </w:pPr>
          </w:p>
        </w:tc>
        <w:tc>
          <w:tcPr>
            <w:tcW w:w="1721" w:type="dxa"/>
            <w:shd w:val="clear" w:color="auto" w:fill="F2F2F2" w:themeFill="background1" w:themeFillShade="F2"/>
          </w:tcPr>
          <w:p w14:paraId="62E84952" w14:textId="09AF400A" w:rsidR="00010D65" w:rsidRDefault="00E05A33" w:rsidP="005E7C68">
            <w:pPr>
              <w:pStyle w:val="p1"/>
              <w:rPr>
                <w:rStyle w:val="s1"/>
                <w:rFonts w:hint="eastAsia"/>
                <w:rtl/>
              </w:rPr>
            </w:pPr>
            <w:r>
              <w:rPr>
                <w:rStyle w:val="s1"/>
                <w:rFonts w:hint="cs"/>
                <w:rtl/>
              </w:rPr>
              <w:t xml:space="preserve">أبو هريرة </w:t>
            </w:r>
          </w:p>
        </w:tc>
      </w:tr>
      <w:tr w:rsidR="00010D65" w:rsidRPr="0073125C" w14:paraId="0B325999" w14:textId="0451AB8E" w:rsidTr="00FD1D10">
        <w:trPr>
          <w:trHeight w:val="792"/>
        </w:trPr>
        <w:sdt>
          <w:sdtPr>
            <w:rPr>
              <w:rtl/>
              <w:lang w:val="ar-SA"/>
            </w:rPr>
            <w:alias w:val="الثالث:"/>
            <w:tag w:val="الثالث:"/>
            <w:id w:val="-576597869"/>
            <w:placeholder>
              <w:docPart w:val="89227C9A2658EE4CA95638BE531B5702"/>
            </w:placeholder>
            <w:temporary/>
            <w:showingPlcHdr/>
            <w15:appearance w15:val="hidden"/>
          </w:sdtPr>
          <w:sdtEndPr/>
          <w:sdtContent>
            <w:tc>
              <w:tcPr>
                <w:tcW w:w="1652" w:type="dxa"/>
                <w:shd w:val="clear" w:color="auto" w:fill="DAEEF3" w:themeFill="accent5" w:themeFillTint="33"/>
                <w:noWrap/>
                <w:vAlign w:val="center"/>
              </w:tcPr>
              <w:p w14:paraId="7833106C" w14:textId="77777777" w:rsidR="00010D65" w:rsidRPr="0073125C" w:rsidRDefault="00010D65" w:rsidP="0074376E">
                <w:pPr>
                  <w:pStyle w:val="3f3"/>
                  <w:bidi/>
                  <w:rPr>
                    <w:lang w:val="ar-SA"/>
                  </w:rPr>
                </w:pPr>
                <w:r w:rsidRPr="0073125C">
                  <w:rPr>
                    <w:rtl/>
                    <w:lang w:val="ar-SA" w:eastAsia="ar"/>
                  </w:rPr>
                  <w:t>الثالث</w:t>
                </w:r>
              </w:p>
            </w:tc>
          </w:sdtContent>
        </w:sdt>
        <w:tc>
          <w:tcPr>
            <w:tcW w:w="1842" w:type="dxa"/>
            <w:shd w:val="clear" w:color="auto" w:fill="F2F2F2" w:themeFill="background1" w:themeFillShade="F2"/>
          </w:tcPr>
          <w:p w14:paraId="162A2C65" w14:textId="35865E39" w:rsidR="00010D65" w:rsidRDefault="00010D65" w:rsidP="00262DAD">
            <w:pPr>
              <w:pStyle w:val="p1"/>
              <w:rPr>
                <w:rFonts w:hint="eastAsia"/>
              </w:rPr>
            </w:pPr>
            <w:r>
              <w:rPr>
                <w:rStyle w:val="s1"/>
                <w:rtl/>
              </w:rPr>
              <w:t>مَن قامَ لَيلةَ القدرِ إيمانًا واحتِسابًا غُفِرَ له ما تَقدَّمَ مِن ذَنبِه، ومَن صامَ رَمَضانَ إيمانًا واحتِسابًا غُفِرَ له ما تَقدَّمَ مِن ذَنبِه.</w:t>
            </w:r>
          </w:p>
          <w:p w14:paraId="5A09FC83" w14:textId="1BE88466" w:rsidR="00010D65" w:rsidRPr="0073125C" w:rsidRDefault="00010D65" w:rsidP="000A2B55">
            <w:pPr>
              <w:bidi/>
              <w:rPr>
                <w:lang w:val="ar-SA"/>
              </w:rPr>
            </w:pPr>
          </w:p>
        </w:tc>
        <w:tc>
          <w:tcPr>
            <w:tcW w:w="1843" w:type="dxa"/>
          </w:tcPr>
          <w:p w14:paraId="19F57797" w14:textId="331BE048" w:rsidR="00010D65" w:rsidRDefault="00010D65" w:rsidP="00F671D1">
            <w:pPr>
              <w:pStyle w:val="p1"/>
              <w:rPr>
                <w:rFonts w:hint="eastAsia"/>
              </w:rPr>
            </w:pPr>
            <w:r>
              <w:rPr>
                <w:rStyle w:val="s1"/>
                <w:rtl/>
              </w:rPr>
              <w:t>صحيح</w:t>
            </w:r>
          </w:p>
          <w:p w14:paraId="4C292267" w14:textId="4143024A" w:rsidR="00010D65" w:rsidRPr="0073125C" w:rsidRDefault="00010D65" w:rsidP="000A2B55">
            <w:pPr>
              <w:bidi/>
              <w:rPr>
                <w:lang w:val="ar-SA"/>
              </w:rPr>
            </w:pPr>
          </w:p>
        </w:tc>
        <w:tc>
          <w:tcPr>
            <w:tcW w:w="1843" w:type="dxa"/>
            <w:shd w:val="clear" w:color="auto" w:fill="F2F2F2" w:themeFill="background1" w:themeFillShade="F2"/>
          </w:tcPr>
          <w:p w14:paraId="6119AA13" w14:textId="5CD3D7D1" w:rsidR="00010D65" w:rsidRPr="0073125C" w:rsidRDefault="00F52EE8" w:rsidP="000A2B55">
            <w:pPr>
              <w:bidi/>
              <w:rPr>
                <w:lang w:val="ar-SA"/>
              </w:rPr>
            </w:pPr>
            <w:r>
              <w:rPr>
                <w:rFonts w:hint="cs"/>
                <w:rtl/>
                <w:lang w:val="ar-SA"/>
              </w:rPr>
              <w:t xml:space="preserve"> البخاري </w:t>
            </w:r>
          </w:p>
        </w:tc>
        <w:tc>
          <w:tcPr>
            <w:tcW w:w="1843" w:type="dxa"/>
          </w:tcPr>
          <w:p w14:paraId="516E8428" w14:textId="77777777" w:rsidR="00010D65" w:rsidRDefault="009C1AAF" w:rsidP="000A2B55">
            <w:pPr>
              <w:bidi/>
              <w:rPr>
                <w:rtl/>
                <w:lang w:val="ar-SA"/>
              </w:rPr>
            </w:pPr>
            <w:r>
              <w:rPr>
                <w:rFonts w:hint="cs"/>
                <w:rtl/>
                <w:lang w:val="ar-SA"/>
              </w:rPr>
              <w:t xml:space="preserve"> صحيح البخاري </w:t>
            </w:r>
          </w:p>
          <w:p w14:paraId="309E80E2" w14:textId="577F8CD7" w:rsidR="00FC5A52" w:rsidRPr="0073125C" w:rsidRDefault="00FC5A52" w:rsidP="00FC5A52">
            <w:pPr>
              <w:bidi/>
              <w:rPr>
                <w:lang w:val="ar-SA"/>
              </w:rPr>
            </w:pP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1901</w:t>
            </w:r>
          </w:p>
        </w:tc>
        <w:tc>
          <w:tcPr>
            <w:tcW w:w="2707" w:type="dxa"/>
            <w:shd w:val="clear" w:color="auto" w:fill="F2F2F2" w:themeFill="background1" w:themeFillShade="F2"/>
          </w:tcPr>
          <w:p w14:paraId="4BC319BE" w14:textId="1F2C9EEE" w:rsidR="00010D65" w:rsidRPr="0073125C" w:rsidRDefault="00013081" w:rsidP="000A2B55">
            <w:pPr>
              <w:bidi/>
              <w:rPr>
                <w:lang w:val="ar-SA"/>
              </w:rPr>
            </w:pPr>
            <w:r>
              <w:rPr>
                <w:rStyle w:val="primary-text-color"/>
                <w:color w:val="555555"/>
                <w:sz w:val="32"/>
                <w:szCs w:val="32"/>
                <w:rtl/>
              </w:rPr>
              <w:t>أخرجه البخاري (1901)، ومسلم (760</w:t>
            </w:r>
            <w:r w:rsidR="00301BF4">
              <w:rPr>
                <w:rFonts w:hint="cs"/>
                <w:rtl/>
                <w:lang w:val="ar-SA"/>
              </w:rPr>
              <w:t xml:space="preserve"> </w:t>
            </w:r>
          </w:p>
        </w:tc>
        <w:tc>
          <w:tcPr>
            <w:tcW w:w="1721" w:type="dxa"/>
            <w:shd w:val="clear" w:color="auto" w:fill="F2F2F2" w:themeFill="background1" w:themeFillShade="F2"/>
          </w:tcPr>
          <w:p w14:paraId="4C2F151E" w14:textId="270169E6" w:rsidR="00010D65" w:rsidRDefault="003005C5" w:rsidP="000A2B55">
            <w:pPr>
              <w:bidi/>
              <w:rPr>
                <w:rtl/>
                <w:lang w:val="ar-SA"/>
              </w:rPr>
            </w:pPr>
            <w:r>
              <w:rPr>
                <w:rFonts w:hint="cs"/>
                <w:rtl/>
                <w:lang w:val="ar-SA"/>
              </w:rPr>
              <w:t xml:space="preserve">أبو هريرة </w:t>
            </w:r>
          </w:p>
        </w:tc>
      </w:tr>
      <w:tr w:rsidR="00C02FD1" w:rsidRPr="0073125C" w14:paraId="06FAB263" w14:textId="77777777" w:rsidTr="00FD1D10">
        <w:trPr>
          <w:trHeight w:val="792"/>
        </w:trPr>
        <w:tc>
          <w:tcPr>
            <w:tcW w:w="1652" w:type="dxa"/>
            <w:shd w:val="clear" w:color="auto" w:fill="DAEEF3" w:themeFill="accent5" w:themeFillTint="33"/>
            <w:noWrap/>
            <w:vAlign w:val="center"/>
          </w:tcPr>
          <w:p w14:paraId="42F8D132" w14:textId="77777777" w:rsidR="00C02FD1" w:rsidRDefault="00C02FD1" w:rsidP="001328A6">
            <w:pPr>
              <w:pStyle w:val="3f3"/>
              <w:bidi/>
              <w:jc w:val="left"/>
              <w:rPr>
                <w:rtl/>
                <w:lang w:val="ar-SA"/>
              </w:rPr>
            </w:pPr>
          </w:p>
        </w:tc>
        <w:tc>
          <w:tcPr>
            <w:tcW w:w="1842" w:type="dxa"/>
            <w:shd w:val="clear" w:color="auto" w:fill="F2F2F2" w:themeFill="background1" w:themeFillShade="F2"/>
          </w:tcPr>
          <w:p w14:paraId="5E7E5317" w14:textId="77777777" w:rsidR="00C02FD1" w:rsidRDefault="00C02FD1" w:rsidP="00262DAD">
            <w:pPr>
              <w:pStyle w:val="p1"/>
              <w:rPr>
                <w:rStyle w:val="s1"/>
                <w:rFonts w:hint="eastAsia"/>
                <w:rtl/>
              </w:rPr>
            </w:pPr>
          </w:p>
        </w:tc>
        <w:tc>
          <w:tcPr>
            <w:tcW w:w="1843" w:type="dxa"/>
          </w:tcPr>
          <w:p w14:paraId="2F4670B9" w14:textId="77777777" w:rsidR="00C02FD1" w:rsidRDefault="00C02FD1" w:rsidP="00F671D1">
            <w:pPr>
              <w:pStyle w:val="p1"/>
              <w:rPr>
                <w:rStyle w:val="s1"/>
                <w:rFonts w:hint="eastAsia"/>
                <w:rtl/>
              </w:rPr>
            </w:pPr>
          </w:p>
        </w:tc>
        <w:tc>
          <w:tcPr>
            <w:tcW w:w="1843" w:type="dxa"/>
            <w:shd w:val="clear" w:color="auto" w:fill="F2F2F2" w:themeFill="background1" w:themeFillShade="F2"/>
          </w:tcPr>
          <w:p w14:paraId="3C5F3B1B" w14:textId="77777777" w:rsidR="00C02FD1" w:rsidRDefault="00C02FD1" w:rsidP="000A2B55">
            <w:pPr>
              <w:bidi/>
              <w:rPr>
                <w:rtl/>
                <w:lang w:val="ar-SA"/>
              </w:rPr>
            </w:pPr>
          </w:p>
        </w:tc>
        <w:tc>
          <w:tcPr>
            <w:tcW w:w="1843" w:type="dxa"/>
          </w:tcPr>
          <w:p w14:paraId="2C6B42BE" w14:textId="77777777" w:rsidR="00C02FD1" w:rsidRDefault="00C02FD1" w:rsidP="000A2B55">
            <w:pPr>
              <w:bidi/>
              <w:rPr>
                <w:rtl/>
                <w:lang w:val="ar-SA"/>
              </w:rPr>
            </w:pPr>
          </w:p>
        </w:tc>
        <w:tc>
          <w:tcPr>
            <w:tcW w:w="2707" w:type="dxa"/>
            <w:shd w:val="clear" w:color="auto" w:fill="F2F2F2" w:themeFill="background1" w:themeFillShade="F2"/>
          </w:tcPr>
          <w:p w14:paraId="29EC34E3" w14:textId="77777777" w:rsidR="00C02FD1" w:rsidRDefault="00C02FD1" w:rsidP="000A2B55">
            <w:pPr>
              <w:bidi/>
              <w:rPr>
                <w:rStyle w:val="primary-text-color"/>
                <w:color w:val="555555"/>
                <w:sz w:val="32"/>
                <w:szCs w:val="32"/>
                <w:rtl/>
              </w:rPr>
            </w:pPr>
          </w:p>
        </w:tc>
        <w:tc>
          <w:tcPr>
            <w:tcW w:w="1721" w:type="dxa"/>
            <w:shd w:val="clear" w:color="auto" w:fill="F2F2F2" w:themeFill="background1" w:themeFillShade="F2"/>
          </w:tcPr>
          <w:p w14:paraId="65B5B557" w14:textId="77777777" w:rsidR="00C02FD1" w:rsidRDefault="00C02FD1" w:rsidP="000A2B55">
            <w:pPr>
              <w:bidi/>
              <w:rPr>
                <w:rtl/>
                <w:lang w:val="ar-SA"/>
              </w:rPr>
            </w:pPr>
          </w:p>
        </w:tc>
      </w:tr>
      <w:tr w:rsidR="00010D65" w:rsidRPr="0073125C" w14:paraId="20ACB87A" w14:textId="4549F205" w:rsidTr="00FD1D10">
        <w:trPr>
          <w:trHeight w:val="792"/>
        </w:trPr>
        <w:sdt>
          <w:sdtPr>
            <w:rPr>
              <w:rtl/>
              <w:lang w:val="ar-SA"/>
            </w:rPr>
            <w:alias w:val="الرابع:"/>
            <w:tag w:val="الرابع:"/>
            <w:id w:val="-1774384894"/>
            <w:placeholder>
              <w:docPart w:val="EF1BFA2DC26027428D7334A9D6344407"/>
            </w:placeholder>
            <w:temporary/>
            <w:showingPlcHdr/>
            <w15:appearance w15:val="hidden"/>
          </w:sdtPr>
          <w:sdtEndPr/>
          <w:sdtContent>
            <w:tc>
              <w:tcPr>
                <w:tcW w:w="1652" w:type="dxa"/>
                <w:shd w:val="clear" w:color="auto" w:fill="DAEEF3" w:themeFill="accent5" w:themeFillTint="33"/>
                <w:noWrap/>
                <w:vAlign w:val="center"/>
              </w:tcPr>
              <w:p w14:paraId="25A3E7C0" w14:textId="77777777" w:rsidR="00010D65" w:rsidRPr="0073125C" w:rsidRDefault="00010D65" w:rsidP="0074376E">
                <w:pPr>
                  <w:pStyle w:val="3f3"/>
                  <w:bidi/>
                  <w:rPr>
                    <w:lang w:val="ar-SA"/>
                  </w:rPr>
                </w:pPr>
                <w:r w:rsidRPr="0073125C">
                  <w:rPr>
                    <w:rtl/>
                    <w:lang w:val="ar-SA" w:eastAsia="ar"/>
                  </w:rPr>
                  <w:t>الرابع</w:t>
                </w:r>
              </w:p>
            </w:tc>
          </w:sdtContent>
        </w:sdt>
        <w:tc>
          <w:tcPr>
            <w:tcW w:w="1842" w:type="dxa"/>
            <w:shd w:val="clear" w:color="auto" w:fill="F2F2F2" w:themeFill="background1" w:themeFillShade="F2"/>
          </w:tcPr>
          <w:p w14:paraId="4FE1D19B" w14:textId="77777777" w:rsidR="00BD5E01" w:rsidRDefault="00BD5E01" w:rsidP="000A2B55">
            <w:pPr>
              <w:bidi/>
              <w:rPr>
                <w:rStyle w:val="s1"/>
                <w:sz w:val="24"/>
                <w:szCs w:val="24"/>
                <w:rtl/>
              </w:rPr>
            </w:pPr>
          </w:p>
          <w:p w14:paraId="31D993CE" w14:textId="77777777" w:rsidR="00BD5E01" w:rsidRDefault="00BD5E01" w:rsidP="00BD5E01">
            <w:pPr>
              <w:bidi/>
              <w:rPr>
                <w:rStyle w:val="s1"/>
                <w:sz w:val="24"/>
                <w:szCs w:val="24"/>
                <w:rtl/>
              </w:rPr>
            </w:pPr>
          </w:p>
          <w:p w14:paraId="669AA536" w14:textId="77777777" w:rsidR="00BD5E01" w:rsidRDefault="00BD5E01" w:rsidP="00BD5E01">
            <w:pPr>
              <w:bidi/>
              <w:rPr>
                <w:rStyle w:val="s1"/>
                <w:sz w:val="24"/>
                <w:szCs w:val="24"/>
                <w:rtl/>
              </w:rPr>
            </w:pPr>
          </w:p>
          <w:p w14:paraId="6765A104" w14:textId="77777777" w:rsidR="00BD5E01" w:rsidRDefault="00BD5E01" w:rsidP="00BD5E01">
            <w:pPr>
              <w:bidi/>
              <w:rPr>
                <w:rStyle w:val="s1"/>
                <w:sz w:val="24"/>
                <w:szCs w:val="24"/>
                <w:rtl/>
              </w:rPr>
            </w:pPr>
          </w:p>
          <w:p w14:paraId="47EB2E6C" w14:textId="77777777" w:rsidR="00BD5E01" w:rsidRDefault="00BD5E01" w:rsidP="00BD5E01">
            <w:pPr>
              <w:bidi/>
              <w:rPr>
                <w:rStyle w:val="s1"/>
                <w:sz w:val="24"/>
                <w:szCs w:val="24"/>
                <w:rtl/>
              </w:rPr>
            </w:pPr>
          </w:p>
          <w:p w14:paraId="2CDD011B" w14:textId="77777777" w:rsidR="00BD5E01" w:rsidRDefault="00BD5E01" w:rsidP="00BD5E01">
            <w:pPr>
              <w:bidi/>
              <w:rPr>
                <w:rStyle w:val="s1"/>
                <w:sz w:val="24"/>
                <w:szCs w:val="24"/>
                <w:rtl/>
              </w:rPr>
            </w:pPr>
          </w:p>
          <w:p w14:paraId="0FFD805B" w14:textId="77777777" w:rsidR="00BD5E01" w:rsidRDefault="00BD5E01" w:rsidP="00BD5E01">
            <w:pPr>
              <w:bidi/>
              <w:rPr>
                <w:rStyle w:val="s1"/>
                <w:sz w:val="24"/>
                <w:szCs w:val="24"/>
                <w:rtl/>
              </w:rPr>
            </w:pPr>
          </w:p>
          <w:p w14:paraId="14D756BA" w14:textId="77777777" w:rsidR="00BD5E01" w:rsidRDefault="00BD5E01" w:rsidP="00BD5E01">
            <w:pPr>
              <w:bidi/>
              <w:rPr>
                <w:rStyle w:val="s1"/>
                <w:sz w:val="24"/>
                <w:szCs w:val="24"/>
                <w:rtl/>
              </w:rPr>
            </w:pPr>
          </w:p>
          <w:p w14:paraId="1BFE67D3" w14:textId="0B31E97F" w:rsidR="00010D65" w:rsidRPr="00E95650" w:rsidRDefault="00E80A20" w:rsidP="00BD5E01">
            <w:pPr>
              <w:bidi/>
              <w:rPr>
                <w:sz w:val="24"/>
                <w:szCs w:val="24"/>
                <w:lang w:val="ar-SA"/>
              </w:rPr>
            </w:pPr>
            <w:r w:rsidRPr="00E95650">
              <w:rPr>
                <w:rStyle w:val="s1"/>
                <w:sz w:val="24"/>
                <w:szCs w:val="24"/>
                <w:rtl/>
              </w:rPr>
              <w:t>مَن كان يُؤمِنُ باللهِ واليَومِ الآخِرِ فلا يُؤذي جارَه، واستَوصوا بالنِّساءِ خَيرًا؛ فإنَّهنَّ خُلِقنَ مِن ضِلَعٍ، وإنَّ أعوجَ شَيءٍ في الضِّلَعِ أعلاه، فإن ذَهَبتَ تُقيمُه كَسَرتَه، وإن تَرَكتَه لم يَزَلْ أعوَجَ، فاستَوصوا بالنِّساءِ خَيرًا.</w:t>
            </w:r>
            <w:r w:rsidRPr="00E95650">
              <w:rPr>
                <w:rStyle w:val="apple-converted-space"/>
                <w:rFonts w:ascii="UICTFontTextStyleBody" w:hAnsi="UICTFontTextStyleBody"/>
                <w:sz w:val="24"/>
                <w:szCs w:val="24"/>
                <w:rtl/>
              </w:rPr>
              <w:t> </w:t>
            </w:r>
          </w:p>
        </w:tc>
        <w:tc>
          <w:tcPr>
            <w:tcW w:w="1843" w:type="dxa"/>
          </w:tcPr>
          <w:p w14:paraId="0FEE127E" w14:textId="77777777" w:rsidR="00010D65" w:rsidRDefault="00010D65" w:rsidP="000A2B55">
            <w:pPr>
              <w:bidi/>
              <w:rPr>
                <w:rtl/>
                <w:lang w:val="ar-SA"/>
              </w:rPr>
            </w:pPr>
          </w:p>
          <w:p w14:paraId="22B4015B" w14:textId="77777777" w:rsidR="00AB1F5C" w:rsidRDefault="00AB1F5C" w:rsidP="00AB1F5C">
            <w:pPr>
              <w:bidi/>
              <w:rPr>
                <w:rtl/>
                <w:lang w:val="ar-SA"/>
              </w:rPr>
            </w:pPr>
          </w:p>
          <w:p w14:paraId="3FB09EA2" w14:textId="77777777" w:rsidR="00AB1F5C" w:rsidRDefault="00AB1F5C" w:rsidP="00AB1F5C">
            <w:pPr>
              <w:bidi/>
              <w:rPr>
                <w:rtl/>
                <w:lang w:val="ar-SA"/>
              </w:rPr>
            </w:pPr>
          </w:p>
          <w:p w14:paraId="3FBF281D" w14:textId="77777777" w:rsidR="00AB1F5C" w:rsidRDefault="00AB1F5C" w:rsidP="00AB1F5C">
            <w:pPr>
              <w:bidi/>
              <w:rPr>
                <w:rtl/>
                <w:lang w:val="ar-SA"/>
              </w:rPr>
            </w:pPr>
          </w:p>
          <w:p w14:paraId="05646F88" w14:textId="77777777" w:rsidR="00AB1F5C" w:rsidRDefault="00AB1F5C" w:rsidP="00AB1F5C">
            <w:pPr>
              <w:bidi/>
              <w:rPr>
                <w:rtl/>
                <w:lang w:val="ar-SA"/>
              </w:rPr>
            </w:pPr>
          </w:p>
          <w:p w14:paraId="1135A392" w14:textId="77777777" w:rsidR="00AB1F5C" w:rsidRDefault="00AB1F5C" w:rsidP="00AB1F5C">
            <w:pPr>
              <w:bidi/>
              <w:rPr>
                <w:rtl/>
                <w:lang w:val="ar-SA"/>
              </w:rPr>
            </w:pPr>
          </w:p>
          <w:p w14:paraId="53CB853A" w14:textId="77777777" w:rsidR="00AB1F5C" w:rsidRDefault="00AB1F5C" w:rsidP="00AB1F5C">
            <w:pPr>
              <w:bidi/>
              <w:rPr>
                <w:rtl/>
                <w:lang w:val="ar-SA"/>
              </w:rPr>
            </w:pPr>
          </w:p>
          <w:p w14:paraId="7F17B793" w14:textId="77777777" w:rsidR="00BD5E01" w:rsidRDefault="00BD5E01" w:rsidP="00AB1F5C">
            <w:pPr>
              <w:bidi/>
              <w:rPr>
                <w:rtl/>
                <w:lang w:val="ar-SA"/>
              </w:rPr>
            </w:pPr>
          </w:p>
          <w:p w14:paraId="7B3A4D2A" w14:textId="77777777" w:rsidR="00BD5E01" w:rsidRDefault="00BD5E01" w:rsidP="00BD5E01">
            <w:pPr>
              <w:bidi/>
              <w:rPr>
                <w:rtl/>
                <w:lang w:val="ar-SA"/>
              </w:rPr>
            </w:pPr>
          </w:p>
          <w:p w14:paraId="0A38F331" w14:textId="77777777" w:rsidR="00BD5E01" w:rsidRDefault="00BD5E01" w:rsidP="00BD5E01">
            <w:pPr>
              <w:bidi/>
              <w:rPr>
                <w:rtl/>
                <w:lang w:val="ar-SA"/>
              </w:rPr>
            </w:pPr>
          </w:p>
          <w:p w14:paraId="09E1D08A" w14:textId="06AF32B5" w:rsidR="00AB1F5C" w:rsidRPr="0073125C" w:rsidRDefault="00AB1F5C" w:rsidP="00BD5E01">
            <w:pPr>
              <w:bidi/>
              <w:rPr>
                <w:lang w:val="ar-SA"/>
              </w:rPr>
            </w:pPr>
            <w:r>
              <w:rPr>
                <w:rFonts w:hint="cs"/>
                <w:rtl/>
                <w:lang w:val="ar-SA"/>
              </w:rPr>
              <w:t xml:space="preserve">صحيح </w:t>
            </w:r>
          </w:p>
        </w:tc>
        <w:tc>
          <w:tcPr>
            <w:tcW w:w="1843" w:type="dxa"/>
            <w:shd w:val="clear" w:color="auto" w:fill="F2F2F2" w:themeFill="background1" w:themeFillShade="F2"/>
          </w:tcPr>
          <w:p w14:paraId="1164C81E" w14:textId="6D6E4B61" w:rsidR="00010D65" w:rsidRDefault="00010D65" w:rsidP="000A2B55">
            <w:pPr>
              <w:bidi/>
              <w:rPr>
                <w:rtl/>
                <w:lang w:val="ar-SA"/>
              </w:rPr>
            </w:pPr>
          </w:p>
          <w:p w14:paraId="6C6F72F9" w14:textId="77777777" w:rsidR="00AB1F5C" w:rsidRDefault="00AB1F5C" w:rsidP="00AB1F5C">
            <w:pPr>
              <w:bidi/>
              <w:rPr>
                <w:rtl/>
                <w:lang w:val="ar-SA"/>
              </w:rPr>
            </w:pPr>
          </w:p>
          <w:p w14:paraId="6C9E9B13" w14:textId="77777777" w:rsidR="00AB1F5C" w:rsidRDefault="00AB1F5C" w:rsidP="00AB1F5C">
            <w:pPr>
              <w:bidi/>
              <w:rPr>
                <w:rtl/>
                <w:lang w:val="ar-SA"/>
              </w:rPr>
            </w:pPr>
          </w:p>
          <w:p w14:paraId="4C14329D" w14:textId="77777777" w:rsidR="00AB1F5C" w:rsidRDefault="00AB1F5C" w:rsidP="00AB1F5C">
            <w:pPr>
              <w:bidi/>
              <w:rPr>
                <w:rtl/>
                <w:lang w:val="ar-SA"/>
              </w:rPr>
            </w:pPr>
          </w:p>
          <w:p w14:paraId="532AC55C" w14:textId="77777777" w:rsidR="00AB1F5C" w:rsidRDefault="00AB1F5C" w:rsidP="00AB1F5C">
            <w:pPr>
              <w:bidi/>
              <w:rPr>
                <w:rtl/>
                <w:lang w:val="ar-SA"/>
              </w:rPr>
            </w:pPr>
          </w:p>
          <w:p w14:paraId="46D5B3A7" w14:textId="77777777" w:rsidR="00AB1F5C" w:rsidRDefault="00AB1F5C" w:rsidP="00AB1F5C">
            <w:pPr>
              <w:bidi/>
              <w:rPr>
                <w:rtl/>
                <w:lang w:val="ar-SA"/>
              </w:rPr>
            </w:pPr>
          </w:p>
          <w:p w14:paraId="07E50E76" w14:textId="77777777" w:rsidR="00AB1F5C" w:rsidRDefault="00AB1F5C" w:rsidP="00AB1F5C">
            <w:pPr>
              <w:bidi/>
              <w:rPr>
                <w:rtl/>
                <w:lang w:val="ar-SA"/>
              </w:rPr>
            </w:pPr>
          </w:p>
          <w:p w14:paraId="4CB181D9" w14:textId="77777777" w:rsidR="00BD5E01" w:rsidRDefault="00BD5E01" w:rsidP="00AB1F5C">
            <w:pPr>
              <w:bidi/>
              <w:rPr>
                <w:rtl/>
                <w:lang w:val="ar-SA"/>
              </w:rPr>
            </w:pPr>
          </w:p>
          <w:p w14:paraId="3B6D0D6C" w14:textId="77777777" w:rsidR="00BD5E01" w:rsidRDefault="00BD5E01" w:rsidP="00BD5E01">
            <w:pPr>
              <w:bidi/>
              <w:rPr>
                <w:rtl/>
                <w:lang w:val="ar-SA"/>
              </w:rPr>
            </w:pPr>
          </w:p>
          <w:p w14:paraId="1FEE1E50" w14:textId="77777777" w:rsidR="00BD5E01" w:rsidRDefault="00BD5E01" w:rsidP="00BD5E01">
            <w:pPr>
              <w:bidi/>
              <w:rPr>
                <w:rtl/>
                <w:lang w:val="ar-SA"/>
              </w:rPr>
            </w:pPr>
          </w:p>
          <w:p w14:paraId="3709EB2A" w14:textId="61A8B329" w:rsidR="00AB1F5C" w:rsidRPr="0073125C" w:rsidRDefault="00F87E29" w:rsidP="00BD5E01">
            <w:pPr>
              <w:bidi/>
              <w:rPr>
                <w:lang w:val="ar-SA"/>
              </w:rPr>
            </w:pPr>
            <w:r>
              <w:rPr>
                <w:rFonts w:hint="cs"/>
                <w:rtl/>
                <w:lang w:val="ar-SA"/>
              </w:rPr>
              <w:t xml:space="preserve">البخاري </w:t>
            </w:r>
          </w:p>
        </w:tc>
        <w:tc>
          <w:tcPr>
            <w:tcW w:w="1843" w:type="dxa"/>
          </w:tcPr>
          <w:p w14:paraId="7AF2E04E" w14:textId="77777777" w:rsidR="00010D65" w:rsidRDefault="00010D65" w:rsidP="000A2B55">
            <w:pPr>
              <w:bidi/>
              <w:rPr>
                <w:rtl/>
                <w:lang w:val="ar-SA"/>
              </w:rPr>
            </w:pPr>
          </w:p>
          <w:p w14:paraId="185D42C8" w14:textId="77777777" w:rsidR="00F87E29" w:rsidRDefault="00F87E29" w:rsidP="00F87E29">
            <w:pPr>
              <w:bidi/>
              <w:rPr>
                <w:rtl/>
                <w:lang w:val="ar-SA"/>
              </w:rPr>
            </w:pPr>
          </w:p>
          <w:p w14:paraId="0BCD4CD5" w14:textId="77777777" w:rsidR="00F87E29" w:rsidRDefault="00F87E29" w:rsidP="00F87E29">
            <w:pPr>
              <w:bidi/>
              <w:rPr>
                <w:rtl/>
                <w:lang w:val="ar-SA"/>
              </w:rPr>
            </w:pPr>
          </w:p>
          <w:p w14:paraId="23C4ADFD" w14:textId="77777777" w:rsidR="00F87E29" w:rsidRDefault="00F87E29" w:rsidP="00F87E29">
            <w:pPr>
              <w:bidi/>
              <w:rPr>
                <w:rtl/>
                <w:lang w:val="ar-SA"/>
              </w:rPr>
            </w:pPr>
          </w:p>
          <w:p w14:paraId="6189053B" w14:textId="77777777" w:rsidR="00F87E29" w:rsidRDefault="00F87E29" w:rsidP="00F87E29">
            <w:pPr>
              <w:bidi/>
              <w:rPr>
                <w:rtl/>
                <w:lang w:val="ar-SA"/>
              </w:rPr>
            </w:pPr>
          </w:p>
          <w:p w14:paraId="2558E883" w14:textId="77777777" w:rsidR="00F87E29" w:rsidRDefault="00F87E29" w:rsidP="00F87E29">
            <w:pPr>
              <w:bidi/>
              <w:rPr>
                <w:rtl/>
                <w:lang w:val="ar-SA"/>
              </w:rPr>
            </w:pPr>
          </w:p>
          <w:p w14:paraId="5F6E859E" w14:textId="77777777" w:rsidR="00BD5E01" w:rsidRDefault="00BD5E01" w:rsidP="00F87E29">
            <w:pPr>
              <w:bidi/>
              <w:rPr>
                <w:rtl/>
                <w:lang w:val="ar-SA"/>
              </w:rPr>
            </w:pPr>
          </w:p>
          <w:p w14:paraId="29899237" w14:textId="77777777" w:rsidR="00BD5E01" w:rsidRDefault="00BD5E01" w:rsidP="00BD5E01">
            <w:pPr>
              <w:bidi/>
              <w:rPr>
                <w:rtl/>
                <w:lang w:val="ar-SA"/>
              </w:rPr>
            </w:pPr>
          </w:p>
          <w:p w14:paraId="2BFC8A45" w14:textId="77777777" w:rsidR="00BD5E01" w:rsidRDefault="00BD5E01" w:rsidP="00BD5E01">
            <w:pPr>
              <w:bidi/>
              <w:rPr>
                <w:rtl/>
                <w:lang w:val="ar-SA"/>
              </w:rPr>
            </w:pPr>
          </w:p>
          <w:p w14:paraId="50F56D59" w14:textId="77777777" w:rsidR="00BD5E01" w:rsidRDefault="00BD5E01" w:rsidP="00BD5E01">
            <w:pPr>
              <w:bidi/>
              <w:rPr>
                <w:rtl/>
                <w:lang w:val="ar-SA"/>
              </w:rPr>
            </w:pPr>
          </w:p>
          <w:p w14:paraId="6FE63742" w14:textId="1251389C" w:rsidR="00F87E29" w:rsidRDefault="00F87E29" w:rsidP="00BD5E01">
            <w:pPr>
              <w:bidi/>
              <w:rPr>
                <w:rtl/>
                <w:lang w:val="ar-SA"/>
              </w:rPr>
            </w:pPr>
            <w:r>
              <w:rPr>
                <w:rFonts w:hint="cs"/>
                <w:rtl/>
                <w:lang w:val="ar-SA"/>
              </w:rPr>
              <w:t xml:space="preserve">صحيح البخاري </w:t>
            </w:r>
          </w:p>
          <w:p w14:paraId="14B74E0A" w14:textId="77777777" w:rsidR="00EB3AA4" w:rsidRDefault="00EB3AA4">
            <w:pPr>
              <w:pStyle w:val="p1"/>
              <w:bidi/>
              <w:rPr>
                <w:rFonts w:hint="eastAsia"/>
              </w:rPr>
            </w:pPr>
            <w:r>
              <w:rPr>
                <w:rStyle w:val="s1"/>
                <w:rtl/>
              </w:rPr>
              <w:t>الصفحة أو الرقم : 5185</w:t>
            </w:r>
            <w:r>
              <w:rPr>
                <w:rStyle w:val="apple-converted-space"/>
                <w:rFonts w:ascii="UICTFontTextStyleBody" w:hAnsi="UICTFontTextStyleBody"/>
                <w:rtl/>
              </w:rPr>
              <w:t> </w:t>
            </w:r>
          </w:p>
          <w:p w14:paraId="128F8A78" w14:textId="452B3EE8" w:rsidR="00EB3AA4" w:rsidRPr="0073125C" w:rsidRDefault="00EB3AA4" w:rsidP="00EB3AA4">
            <w:pPr>
              <w:bidi/>
              <w:rPr>
                <w:lang w:val="ar-SA"/>
              </w:rPr>
            </w:pPr>
          </w:p>
        </w:tc>
        <w:tc>
          <w:tcPr>
            <w:tcW w:w="2707" w:type="dxa"/>
            <w:shd w:val="clear" w:color="auto" w:fill="F2F2F2" w:themeFill="background1" w:themeFillShade="F2"/>
          </w:tcPr>
          <w:p w14:paraId="0CD98F9A" w14:textId="0932FD90" w:rsidR="00EB3AA4" w:rsidRDefault="00EB3AA4" w:rsidP="000A2B55">
            <w:pPr>
              <w:bidi/>
              <w:rPr>
                <w:rtl/>
                <w:lang w:val="ar-SA"/>
              </w:rPr>
            </w:pPr>
          </w:p>
          <w:p w14:paraId="2C179CC8" w14:textId="77777777" w:rsidR="00010D65" w:rsidRDefault="00010D65" w:rsidP="00EB3AA4">
            <w:pPr>
              <w:bidi/>
              <w:rPr>
                <w:rtl/>
                <w:lang w:val="ar-SA"/>
              </w:rPr>
            </w:pPr>
          </w:p>
          <w:p w14:paraId="79C25154" w14:textId="77777777" w:rsidR="00EB3AA4" w:rsidRDefault="00EB3AA4" w:rsidP="00EB3AA4">
            <w:pPr>
              <w:bidi/>
              <w:rPr>
                <w:rtl/>
                <w:lang w:val="ar-SA"/>
              </w:rPr>
            </w:pPr>
          </w:p>
          <w:p w14:paraId="3B8FB89D" w14:textId="77777777" w:rsidR="00EB3AA4" w:rsidRDefault="00EB3AA4" w:rsidP="00EB3AA4">
            <w:pPr>
              <w:bidi/>
              <w:rPr>
                <w:rtl/>
                <w:lang w:val="ar-SA"/>
              </w:rPr>
            </w:pPr>
          </w:p>
          <w:p w14:paraId="053D9093" w14:textId="77777777" w:rsidR="00EB3AA4" w:rsidRDefault="00EB3AA4" w:rsidP="00EB3AA4">
            <w:pPr>
              <w:bidi/>
              <w:rPr>
                <w:rtl/>
                <w:lang w:val="ar-SA"/>
              </w:rPr>
            </w:pPr>
          </w:p>
          <w:p w14:paraId="20B4B867" w14:textId="77777777" w:rsidR="00EB3AA4" w:rsidRDefault="00EB3AA4" w:rsidP="00EB3AA4">
            <w:pPr>
              <w:bidi/>
              <w:rPr>
                <w:rtl/>
                <w:lang w:val="ar-SA"/>
              </w:rPr>
            </w:pPr>
          </w:p>
          <w:p w14:paraId="045247CE" w14:textId="77777777" w:rsidR="00EB3AA4" w:rsidRDefault="00EB3AA4" w:rsidP="00EB3AA4">
            <w:pPr>
              <w:bidi/>
              <w:rPr>
                <w:rtl/>
                <w:lang w:val="ar-SA"/>
              </w:rPr>
            </w:pPr>
          </w:p>
          <w:p w14:paraId="6F83A8BF" w14:textId="77777777" w:rsidR="00CE3754" w:rsidRDefault="00CE3754">
            <w:pPr>
              <w:pStyle w:val="p1"/>
              <w:bidi/>
              <w:rPr>
                <w:rFonts w:hint="eastAsia"/>
              </w:rPr>
            </w:pPr>
            <w:r>
              <w:rPr>
                <w:rStyle w:val="s1"/>
                <w:rtl/>
              </w:rPr>
              <w:t>التخريج : أخرجه البخاري (5185، 5186)، ومسلم (47، 1468)</w:t>
            </w:r>
          </w:p>
          <w:p w14:paraId="27BFD9C3" w14:textId="49638004" w:rsidR="00EB3AA4" w:rsidRPr="0073125C" w:rsidRDefault="00EB3AA4" w:rsidP="00EB3AA4">
            <w:pPr>
              <w:bidi/>
              <w:rPr>
                <w:lang w:val="ar-SA"/>
              </w:rPr>
            </w:pPr>
          </w:p>
        </w:tc>
        <w:tc>
          <w:tcPr>
            <w:tcW w:w="1721" w:type="dxa"/>
            <w:shd w:val="clear" w:color="auto" w:fill="F2F2F2" w:themeFill="background1" w:themeFillShade="F2"/>
          </w:tcPr>
          <w:p w14:paraId="6D433803" w14:textId="77777777" w:rsidR="00010D65" w:rsidRDefault="00010D65" w:rsidP="000A2B55">
            <w:pPr>
              <w:bidi/>
              <w:rPr>
                <w:rtl/>
                <w:lang w:val="ar-SA"/>
              </w:rPr>
            </w:pPr>
          </w:p>
          <w:p w14:paraId="1F5FB71A" w14:textId="77777777" w:rsidR="00CE3754" w:rsidRDefault="00CE3754" w:rsidP="00CE3754">
            <w:pPr>
              <w:bidi/>
              <w:rPr>
                <w:rtl/>
                <w:lang w:val="ar-SA"/>
              </w:rPr>
            </w:pPr>
          </w:p>
          <w:p w14:paraId="5DF70495" w14:textId="77777777" w:rsidR="00CE3754" w:rsidRDefault="00CE3754" w:rsidP="00CE3754">
            <w:pPr>
              <w:bidi/>
              <w:rPr>
                <w:rtl/>
                <w:lang w:val="ar-SA"/>
              </w:rPr>
            </w:pPr>
          </w:p>
          <w:p w14:paraId="5DB6B449" w14:textId="77777777" w:rsidR="00CE3754" w:rsidRDefault="00CE3754" w:rsidP="00CE3754">
            <w:pPr>
              <w:bidi/>
              <w:rPr>
                <w:rtl/>
                <w:lang w:val="ar-SA"/>
              </w:rPr>
            </w:pPr>
          </w:p>
          <w:p w14:paraId="568E1C8B" w14:textId="77777777" w:rsidR="00CE3754" w:rsidRDefault="00CE3754" w:rsidP="00CE3754">
            <w:pPr>
              <w:bidi/>
              <w:rPr>
                <w:rtl/>
                <w:lang w:val="ar-SA"/>
              </w:rPr>
            </w:pPr>
          </w:p>
          <w:p w14:paraId="60DD94C4" w14:textId="77777777" w:rsidR="00CE3754" w:rsidRDefault="00CE3754" w:rsidP="00CE3754">
            <w:pPr>
              <w:bidi/>
              <w:rPr>
                <w:rtl/>
                <w:lang w:val="ar-SA"/>
              </w:rPr>
            </w:pPr>
          </w:p>
          <w:p w14:paraId="6A1F22F5" w14:textId="77777777" w:rsidR="00BD5E01" w:rsidRDefault="00BD5E01" w:rsidP="00CE3754">
            <w:pPr>
              <w:bidi/>
              <w:rPr>
                <w:rtl/>
                <w:lang w:val="ar-SA"/>
              </w:rPr>
            </w:pPr>
          </w:p>
          <w:p w14:paraId="09053980" w14:textId="77777777" w:rsidR="00BD5E01" w:rsidRDefault="00BD5E01" w:rsidP="00BD5E01">
            <w:pPr>
              <w:bidi/>
              <w:rPr>
                <w:rtl/>
                <w:lang w:val="ar-SA"/>
              </w:rPr>
            </w:pPr>
          </w:p>
          <w:p w14:paraId="62FB8243" w14:textId="77777777" w:rsidR="00BD5E01" w:rsidRDefault="00BD5E01" w:rsidP="00BD5E01">
            <w:pPr>
              <w:bidi/>
              <w:rPr>
                <w:rtl/>
                <w:lang w:val="ar-SA"/>
              </w:rPr>
            </w:pPr>
          </w:p>
          <w:p w14:paraId="095CA132" w14:textId="77777777" w:rsidR="00BD5E01" w:rsidRDefault="00BD5E01" w:rsidP="00BD5E01">
            <w:pPr>
              <w:bidi/>
              <w:rPr>
                <w:rtl/>
                <w:lang w:val="ar-SA"/>
              </w:rPr>
            </w:pPr>
          </w:p>
          <w:p w14:paraId="40D686A7" w14:textId="1BE05D01" w:rsidR="00CE3754" w:rsidRDefault="003A3411" w:rsidP="00BD5E01">
            <w:pPr>
              <w:bidi/>
              <w:rPr>
                <w:rtl/>
                <w:lang w:val="ar-SA"/>
              </w:rPr>
            </w:pPr>
            <w:r>
              <w:rPr>
                <w:rFonts w:hint="cs"/>
                <w:rtl/>
                <w:lang w:val="ar-SA"/>
              </w:rPr>
              <w:t xml:space="preserve">أبو هريرة </w:t>
            </w:r>
          </w:p>
        </w:tc>
      </w:tr>
      <w:tr w:rsidR="00010D65" w:rsidRPr="0073125C" w14:paraId="78782F9E" w14:textId="00F89089" w:rsidTr="00FD1D10">
        <w:trPr>
          <w:trHeight w:val="792"/>
        </w:trPr>
        <w:sdt>
          <w:sdtPr>
            <w:rPr>
              <w:rtl/>
              <w:lang w:val="ar-SA"/>
            </w:rPr>
            <w:alias w:val="الخامس:"/>
            <w:tag w:val="الخامس:"/>
            <w:id w:val="-869146999"/>
            <w:placeholder>
              <w:docPart w:val="0933CC84E154B44AAE56AAC5A04E843D"/>
            </w:placeholder>
            <w:temporary/>
            <w:showingPlcHdr/>
            <w15:appearance w15:val="hidden"/>
          </w:sdtPr>
          <w:sdtEndPr/>
          <w:sdtContent>
            <w:tc>
              <w:tcPr>
                <w:tcW w:w="1652" w:type="dxa"/>
                <w:shd w:val="clear" w:color="auto" w:fill="DAEEF3" w:themeFill="accent5" w:themeFillTint="33"/>
                <w:noWrap/>
                <w:vAlign w:val="center"/>
              </w:tcPr>
              <w:p w14:paraId="1D2DD333" w14:textId="77777777" w:rsidR="00010D65" w:rsidRPr="0073125C" w:rsidRDefault="00010D65" w:rsidP="0074376E">
                <w:pPr>
                  <w:pStyle w:val="3f3"/>
                  <w:bidi/>
                  <w:rPr>
                    <w:lang w:val="ar-SA"/>
                  </w:rPr>
                </w:pPr>
                <w:r w:rsidRPr="0073125C">
                  <w:rPr>
                    <w:rtl/>
                    <w:lang w:val="ar-SA" w:eastAsia="ar"/>
                  </w:rPr>
                  <w:t>الخامس</w:t>
                </w:r>
              </w:p>
            </w:tc>
          </w:sdtContent>
        </w:sdt>
        <w:tc>
          <w:tcPr>
            <w:tcW w:w="1842" w:type="dxa"/>
            <w:shd w:val="clear" w:color="auto" w:fill="F2F2F2" w:themeFill="background1" w:themeFillShade="F2"/>
          </w:tcPr>
          <w:p w14:paraId="537B66CF" w14:textId="0C6D1E60" w:rsidR="00BA720A" w:rsidRDefault="00BA720A">
            <w:pPr>
              <w:pStyle w:val="p1"/>
              <w:rPr>
                <w:rFonts w:hint="eastAsia"/>
              </w:rPr>
            </w:pPr>
            <w:r>
              <w:rPr>
                <w:rStyle w:val="s1"/>
                <w:rtl/>
              </w:rPr>
              <w:t>أُريتُ النَّارَ فإذا أكثَرُ أهلِها النِّساءُ، يَكفُرنَ، قيلَ: أيَكفُرنَ باللهِ؟ قال: يَكفُرنَ العَشيرَ، ويَكفُرنَ الإحسانَ، لو أحسَنتَ إلى إحداهنَّ الدَّهرَ، ثُمَّ رَأت مِنكَ شيئًا، قالت: ما رَأيتُ مِنكَ خَيرًا قَطُّ.</w:t>
            </w:r>
            <w:r>
              <w:rPr>
                <w:rStyle w:val="apple-converted-space"/>
                <w:rFonts w:ascii="UICTFontTextStyleBody" w:hAnsi="UICTFontTextStyleBody"/>
                <w:rtl/>
              </w:rPr>
              <w:t> </w:t>
            </w:r>
          </w:p>
          <w:p w14:paraId="020C0BD2" w14:textId="4001497D" w:rsidR="00010D65" w:rsidRPr="0073125C" w:rsidRDefault="00010D65" w:rsidP="000A2B55">
            <w:pPr>
              <w:bidi/>
              <w:rPr>
                <w:lang w:val="ar-SA"/>
              </w:rPr>
            </w:pPr>
          </w:p>
        </w:tc>
        <w:tc>
          <w:tcPr>
            <w:tcW w:w="1843" w:type="dxa"/>
          </w:tcPr>
          <w:p w14:paraId="232E24EC" w14:textId="574A0F72" w:rsidR="00010D65" w:rsidRPr="0073125C" w:rsidRDefault="00BA720A" w:rsidP="000A2B55">
            <w:pPr>
              <w:bidi/>
              <w:rPr>
                <w:lang w:val="ar-SA"/>
              </w:rPr>
            </w:pPr>
            <w:r>
              <w:rPr>
                <w:rFonts w:hint="cs"/>
                <w:rtl/>
                <w:lang w:val="ar-SA"/>
              </w:rPr>
              <w:t xml:space="preserve">صحيح </w:t>
            </w:r>
          </w:p>
        </w:tc>
        <w:tc>
          <w:tcPr>
            <w:tcW w:w="1843" w:type="dxa"/>
            <w:shd w:val="clear" w:color="auto" w:fill="F2F2F2" w:themeFill="background1" w:themeFillShade="F2"/>
          </w:tcPr>
          <w:p w14:paraId="3C4B3CF7" w14:textId="2A0F2F12" w:rsidR="00010D65" w:rsidRPr="0073125C" w:rsidRDefault="00735A09" w:rsidP="000A2B55">
            <w:pPr>
              <w:bidi/>
              <w:rPr>
                <w:lang w:val="ar-SA"/>
              </w:rPr>
            </w:pPr>
            <w:r>
              <w:rPr>
                <w:rFonts w:hint="cs"/>
                <w:rtl/>
                <w:lang w:val="ar-SA"/>
              </w:rPr>
              <w:t xml:space="preserve">البخاري </w:t>
            </w:r>
          </w:p>
        </w:tc>
        <w:tc>
          <w:tcPr>
            <w:tcW w:w="1843" w:type="dxa"/>
          </w:tcPr>
          <w:p w14:paraId="176D169D" w14:textId="77777777" w:rsidR="00010D65" w:rsidRDefault="00735A09" w:rsidP="000A2B55">
            <w:pPr>
              <w:bidi/>
              <w:rPr>
                <w:rtl/>
                <w:lang w:val="ar-SA"/>
              </w:rPr>
            </w:pPr>
            <w:r>
              <w:rPr>
                <w:rFonts w:hint="cs"/>
                <w:rtl/>
                <w:lang w:val="ar-SA"/>
              </w:rPr>
              <w:t xml:space="preserve">صحيح البخاري </w:t>
            </w:r>
          </w:p>
          <w:p w14:paraId="4E9D53BE" w14:textId="77777777" w:rsidR="003741EE" w:rsidRDefault="003741EE" w:rsidP="00E132E6">
            <w:pPr>
              <w:pStyle w:val="p1"/>
              <w:bidi/>
              <w:rPr>
                <w:rFonts w:hint="eastAsia"/>
              </w:rPr>
            </w:pPr>
            <w:r>
              <w:rPr>
                <w:rStyle w:val="s1"/>
                <w:rtl/>
              </w:rPr>
              <w:t>الصفحة أو الرقم : 29</w:t>
            </w:r>
            <w:r>
              <w:rPr>
                <w:rStyle w:val="apple-converted-space"/>
                <w:rFonts w:ascii="UICTFontTextStyleBody" w:hAnsi="UICTFontTextStyleBody"/>
                <w:rtl/>
              </w:rPr>
              <w:t> </w:t>
            </w:r>
          </w:p>
          <w:p w14:paraId="2D6EA84C" w14:textId="1A35D72B" w:rsidR="003741EE" w:rsidRPr="0073125C" w:rsidRDefault="003741EE" w:rsidP="003741EE">
            <w:pPr>
              <w:bidi/>
              <w:rPr>
                <w:lang w:val="ar-SA"/>
              </w:rPr>
            </w:pPr>
          </w:p>
        </w:tc>
        <w:tc>
          <w:tcPr>
            <w:tcW w:w="2707" w:type="dxa"/>
            <w:shd w:val="clear" w:color="auto" w:fill="F2F2F2" w:themeFill="background1" w:themeFillShade="F2"/>
          </w:tcPr>
          <w:p w14:paraId="3A8954DA" w14:textId="77777777" w:rsidR="00306B86" w:rsidRDefault="00306B86">
            <w:pPr>
              <w:pStyle w:val="p1"/>
              <w:bidi/>
              <w:rPr>
                <w:rFonts w:hint="eastAsia"/>
              </w:rPr>
            </w:pPr>
            <w:r>
              <w:rPr>
                <w:rStyle w:val="apple-converted-space"/>
                <w:rFonts w:ascii="UICTFontTextStyleBody" w:hAnsi="UICTFontTextStyleBody"/>
                <w:rtl/>
              </w:rPr>
              <w:t> </w:t>
            </w:r>
            <w:r>
              <w:rPr>
                <w:rStyle w:val="s1"/>
                <w:rtl/>
              </w:rPr>
              <w:t>أخرجه البخاري (29)، ومسلم (907)</w:t>
            </w:r>
          </w:p>
          <w:p w14:paraId="093B39EA" w14:textId="23225D74" w:rsidR="00010D65" w:rsidRPr="0073125C" w:rsidRDefault="00010D65" w:rsidP="000A2B55">
            <w:pPr>
              <w:bidi/>
              <w:rPr>
                <w:lang w:val="ar-SA"/>
              </w:rPr>
            </w:pPr>
          </w:p>
        </w:tc>
        <w:tc>
          <w:tcPr>
            <w:tcW w:w="1721" w:type="dxa"/>
            <w:shd w:val="clear" w:color="auto" w:fill="F2F2F2" w:themeFill="background1" w:themeFillShade="F2"/>
          </w:tcPr>
          <w:p w14:paraId="5ACD7F68" w14:textId="1D0B2A33" w:rsidR="00010D65" w:rsidRDefault="00F72085" w:rsidP="000A2B55">
            <w:pPr>
              <w:bidi/>
              <w:rPr>
                <w:rtl/>
                <w:lang w:val="ar-SA"/>
              </w:rPr>
            </w:pPr>
            <w:r>
              <w:rPr>
                <w:rFonts w:hint="cs"/>
                <w:rtl/>
                <w:lang w:val="ar-SA"/>
              </w:rPr>
              <w:t xml:space="preserve">عبدالله ابن عباس </w:t>
            </w:r>
          </w:p>
        </w:tc>
      </w:tr>
      <w:tr w:rsidR="00010D65" w:rsidRPr="0073125C" w14:paraId="76F4AD0E" w14:textId="189D95FF" w:rsidTr="00FD1D10">
        <w:trPr>
          <w:trHeight w:val="792"/>
        </w:trPr>
        <w:sdt>
          <w:sdtPr>
            <w:rPr>
              <w:rtl/>
              <w:lang w:val="ar-SA"/>
            </w:rPr>
            <w:alias w:val="السادس:"/>
            <w:tag w:val="السادس:"/>
            <w:id w:val="921215374"/>
            <w:placeholder>
              <w:docPart w:val="A66B975E5C48BD4C8FA58CF328E07228"/>
            </w:placeholder>
            <w:temporary/>
            <w:showingPlcHdr/>
            <w15:appearance w15:val="hidden"/>
          </w:sdtPr>
          <w:sdtEndPr/>
          <w:sdtContent>
            <w:tc>
              <w:tcPr>
                <w:tcW w:w="1652" w:type="dxa"/>
                <w:shd w:val="clear" w:color="auto" w:fill="DAEEF3" w:themeFill="accent5" w:themeFillTint="33"/>
                <w:noWrap/>
                <w:vAlign w:val="center"/>
              </w:tcPr>
              <w:p w14:paraId="35C7B7C3" w14:textId="77777777" w:rsidR="00010D65" w:rsidRPr="0073125C" w:rsidRDefault="00010D65" w:rsidP="0074376E">
                <w:pPr>
                  <w:pStyle w:val="3f3"/>
                  <w:bidi/>
                  <w:rPr>
                    <w:lang w:val="ar-SA"/>
                  </w:rPr>
                </w:pPr>
                <w:r w:rsidRPr="0073125C">
                  <w:rPr>
                    <w:rtl/>
                    <w:lang w:val="ar-SA" w:eastAsia="ar"/>
                  </w:rPr>
                  <w:t>السادس</w:t>
                </w:r>
              </w:p>
            </w:tc>
          </w:sdtContent>
        </w:sdt>
        <w:tc>
          <w:tcPr>
            <w:tcW w:w="1842" w:type="dxa"/>
            <w:shd w:val="clear" w:color="auto" w:fill="F2F2F2" w:themeFill="background1" w:themeFillShade="F2"/>
          </w:tcPr>
          <w:p w14:paraId="513BDDF7" w14:textId="77777777" w:rsidR="00BD5E01" w:rsidRDefault="00BD5E01">
            <w:pPr>
              <w:pStyle w:val="p1"/>
              <w:rPr>
                <w:rStyle w:val="s1"/>
                <w:rFonts w:hint="eastAsia"/>
                <w:rtl/>
              </w:rPr>
            </w:pPr>
          </w:p>
          <w:p w14:paraId="4003C30A" w14:textId="77777777" w:rsidR="00BD5E01" w:rsidRDefault="00BD5E01">
            <w:pPr>
              <w:pStyle w:val="p1"/>
              <w:rPr>
                <w:rStyle w:val="s1"/>
                <w:rFonts w:hint="eastAsia"/>
                <w:rtl/>
              </w:rPr>
            </w:pPr>
          </w:p>
          <w:p w14:paraId="17037445" w14:textId="77777777" w:rsidR="00BD5E01" w:rsidRDefault="00BD5E01">
            <w:pPr>
              <w:pStyle w:val="p1"/>
              <w:rPr>
                <w:rStyle w:val="s1"/>
                <w:rFonts w:hint="eastAsia"/>
                <w:rtl/>
              </w:rPr>
            </w:pPr>
          </w:p>
          <w:p w14:paraId="12F63F2E" w14:textId="6B5E2D79" w:rsidR="009B380F" w:rsidRDefault="009B380F">
            <w:pPr>
              <w:pStyle w:val="p1"/>
              <w:rPr>
                <w:rFonts w:hint="eastAsia"/>
              </w:rPr>
            </w:pPr>
            <w:r>
              <w:rPr>
                <w:rStyle w:val="s1"/>
                <w:rtl/>
              </w:rPr>
              <w:t>إنَّما الأعمالُ بالنِّيَّاتِ، وإنَّما لكُلِّ امرِئٍ ما نَوى، فمَن كانَت هِجرَتُه إلى دُنيا يُصيبُها، أو إلى امرَأةٍ يَنكِحُها، فهِجرَتُه إلى ما هاجَرَ إليه.</w:t>
            </w:r>
            <w:r>
              <w:rPr>
                <w:rStyle w:val="apple-converted-space"/>
                <w:rFonts w:ascii="UICTFontTextStyleBody" w:hAnsi="UICTFontTextStyleBody"/>
                <w:rtl/>
              </w:rPr>
              <w:t> </w:t>
            </w:r>
          </w:p>
          <w:p w14:paraId="49E174F4" w14:textId="2FF84272" w:rsidR="00010D65" w:rsidRPr="0073125C" w:rsidRDefault="00010D65" w:rsidP="000A2B55">
            <w:pPr>
              <w:bidi/>
              <w:rPr>
                <w:lang w:val="ar-SA"/>
              </w:rPr>
            </w:pPr>
          </w:p>
        </w:tc>
        <w:tc>
          <w:tcPr>
            <w:tcW w:w="1843" w:type="dxa"/>
          </w:tcPr>
          <w:p w14:paraId="08C95700" w14:textId="77777777" w:rsidR="00BD5E01" w:rsidRDefault="00BD5E01" w:rsidP="000A2B55">
            <w:pPr>
              <w:bidi/>
              <w:rPr>
                <w:rtl/>
                <w:lang w:val="ar-SA"/>
              </w:rPr>
            </w:pPr>
          </w:p>
          <w:p w14:paraId="0601D354" w14:textId="77777777" w:rsidR="00BD5E01" w:rsidRDefault="00BD5E01" w:rsidP="00BD5E01">
            <w:pPr>
              <w:bidi/>
              <w:rPr>
                <w:rtl/>
                <w:lang w:val="ar-SA"/>
              </w:rPr>
            </w:pPr>
          </w:p>
          <w:p w14:paraId="320F0AB4" w14:textId="77777777" w:rsidR="00BD5E01" w:rsidRDefault="00BD5E01" w:rsidP="00BD5E01">
            <w:pPr>
              <w:bidi/>
              <w:rPr>
                <w:rtl/>
                <w:lang w:val="ar-SA"/>
              </w:rPr>
            </w:pPr>
          </w:p>
          <w:p w14:paraId="3FE7EBEB" w14:textId="77777777" w:rsidR="00BD5E01" w:rsidRDefault="00BD5E01" w:rsidP="00BD5E01">
            <w:pPr>
              <w:bidi/>
              <w:rPr>
                <w:rtl/>
                <w:lang w:val="ar-SA"/>
              </w:rPr>
            </w:pPr>
          </w:p>
          <w:p w14:paraId="55BC3AEA" w14:textId="77777777" w:rsidR="00BD5E01" w:rsidRDefault="00BD5E01" w:rsidP="00BD5E01">
            <w:pPr>
              <w:bidi/>
              <w:rPr>
                <w:rtl/>
                <w:lang w:val="ar-SA"/>
              </w:rPr>
            </w:pPr>
          </w:p>
          <w:p w14:paraId="257427F0" w14:textId="77777777" w:rsidR="00BD5E01" w:rsidRDefault="00BD5E01" w:rsidP="00BD5E01">
            <w:pPr>
              <w:bidi/>
              <w:rPr>
                <w:rtl/>
                <w:lang w:val="ar-SA"/>
              </w:rPr>
            </w:pPr>
          </w:p>
          <w:p w14:paraId="6950888F" w14:textId="312CF9B3" w:rsidR="00010D65" w:rsidRPr="0073125C" w:rsidRDefault="009B380F" w:rsidP="00BD5E01">
            <w:pPr>
              <w:bidi/>
              <w:rPr>
                <w:lang w:val="ar-SA"/>
              </w:rPr>
            </w:pPr>
            <w:r>
              <w:rPr>
                <w:rFonts w:hint="cs"/>
                <w:rtl/>
                <w:lang w:val="ar-SA"/>
              </w:rPr>
              <w:t xml:space="preserve">صحيح </w:t>
            </w:r>
          </w:p>
        </w:tc>
        <w:tc>
          <w:tcPr>
            <w:tcW w:w="1843" w:type="dxa"/>
            <w:shd w:val="clear" w:color="auto" w:fill="F2F2F2" w:themeFill="background1" w:themeFillShade="F2"/>
          </w:tcPr>
          <w:p w14:paraId="79ED8B52" w14:textId="77777777" w:rsidR="00BD5E01" w:rsidRDefault="00BD5E01" w:rsidP="000A2B55">
            <w:pPr>
              <w:bidi/>
              <w:rPr>
                <w:rtl/>
                <w:lang w:val="ar-SA"/>
              </w:rPr>
            </w:pPr>
          </w:p>
          <w:p w14:paraId="01686BE8" w14:textId="77777777" w:rsidR="00BD5E01" w:rsidRDefault="00BD5E01" w:rsidP="00BD5E01">
            <w:pPr>
              <w:bidi/>
              <w:rPr>
                <w:rtl/>
                <w:lang w:val="ar-SA"/>
              </w:rPr>
            </w:pPr>
          </w:p>
          <w:p w14:paraId="0FDBED55" w14:textId="77777777" w:rsidR="00BD5E01" w:rsidRDefault="00BD5E01" w:rsidP="00BD5E01">
            <w:pPr>
              <w:bidi/>
              <w:rPr>
                <w:rtl/>
                <w:lang w:val="ar-SA"/>
              </w:rPr>
            </w:pPr>
          </w:p>
          <w:p w14:paraId="5E942A2E" w14:textId="77777777" w:rsidR="00BD5E01" w:rsidRDefault="00BD5E01" w:rsidP="00BD5E01">
            <w:pPr>
              <w:bidi/>
              <w:rPr>
                <w:rtl/>
                <w:lang w:val="ar-SA"/>
              </w:rPr>
            </w:pPr>
          </w:p>
          <w:p w14:paraId="5FD100A2" w14:textId="77777777" w:rsidR="00BD5E01" w:rsidRDefault="00BD5E01" w:rsidP="00BD5E01">
            <w:pPr>
              <w:bidi/>
              <w:rPr>
                <w:rtl/>
                <w:lang w:val="ar-SA"/>
              </w:rPr>
            </w:pPr>
          </w:p>
          <w:p w14:paraId="033AAF71" w14:textId="77777777" w:rsidR="00BD5E01" w:rsidRDefault="00BD5E01" w:rsidP="00BD5E01">
            <w:pPr>
              <w:bidi/>
              <w:rPr>
                <w:rtl/>
                <w:lang w:val="ar-SA"/>
              </w:rPr>
            </w:pPr>
          </w:p>
          <w:p w14:paraId="5193C092" w14:textId="701225A2" w:rsidR="00010D65" w:rsidRPr="0073125C" w:rsidRDefault="0001065E" w:rsidP="00BD5E01">
            <w:pPr>
              <w:bidi/>
              <w:rPr>
                <w:lang w:val="ar-SA"/>
              </w:rPr>
            </w:pPr>
            <w:r>
              <w:rPr>
                <w:rFonts w:hint="cs"/>
                <w:rtl/>
                <w:lang w:val="ar-SA"/>
              </w:rPr>
              <w:t xml:space="preserve">البخاري </w:t>
            </w:r>
          </w:p>
        </w:tc>
        <w:tc>
          <w:tcPr>
            <w:tcW w:w="1843" w:type="dxa"/>
          </w:tcPr>
          <w:p w14:paraId="47A1D471" w14:textId="77777777" w:rsidR="00BD5E01" w:rsidRDefault="00BD5E01" w:rsidP="000A2B55">
            <w:pPr>
              <w:bidi/>
              <w:rPr>
                <w:rtl/>
                <w:lang w:val="ar-SA"/>
              </w:rPr>
            </w:pPr>
          </w:p>
          <w:p w14:paraId="45410D1F" w14:textId="77777777" w:rsidR="00BD5E01" w:rsidRDefault="00BD5E01" w:rsidP="00BD5E01">
            <w:pPr>
              <w:bidi/>
              <w:rPr>
                <w:rtl/>
                <w:lang w:val="ar-SA"/>
              </w:rPr>
            </w:pPr>
          </w:p>
          <w:p w14:paraId="2045EDE6" w14:textId="77777777" w:rsidR="00BD5E01" w:rsidRDefault="00BD5E01" w:rsidP="00BD5E01">
            <w:pPr>
              <w:bidi/>
              <w:rPr>
                <w:rtl/>
                <w:lang w:val="ar-SA"/>
              </w:rPr>
            </w:pPr>
          </w:p>
          <w:p w14:paraId="48A313D9" w14:textId="77777777" w:rsidR="00BD5E01" w:rsidRDefault="00BD5E01" w:rsidP="00BD5E01">
            <w:pPr>
              <w:bidi/>
              <w:rPr>
                <w:rtl/>
                <w:lang w:val="ar-SA"/>
              </w:rPr>
            </w:pPr>
          </w:p>
          <w:p w14:paraId="5369C957" w14:textId="77777777" w:rsidR="00BD5E01" w:rsidRDefault="00BD5E01" w:rsidP="00BD5E01">
            <w:pPr>
              <w:bidi/>
              <w:rPr>
                <w:rtl/>
                <w:lang w:val="ar-SA"/>
              </w:rPr>
            </w:pPr>
          </w:p>
          <w:p w14:paraId="5CE709D7" w14:textId="77777777" w:rsidR="00BD5E01" w:rsidRDefault="00BD5E01" w:rsidP="00BD5E01">
            <w:pPr>
              <w:bidi/>
              <w:rPr>
                <w:rtl/>
                <w:lang w:val="ar-SA"/>
              </w:rPr>
            </w:pPr>
          </w:p>
          <w:p w14:paraId="54DD0578" w14:textId="1C5DFE07" w:rsidR="00010D65" w:rsidRDefault="0001065E" w:rsidP="00BD5E01">
            <w:pPr>
              <w:bidi/>
              <w:rPr>
                <w:rtl/>
                <w:lang w:val="ar-SA"/>
              </w:rPr>
            </w:pPr>
            <w:r>
              <w:rPr>
                <w:rFonts w:hint="cs"/>
                <w:rtl/>
                <w:lang w:val="ar-SA"/>
              </w:rPr>
              <w:t xml:space="preserve">صحيح البخاري </w:t>
            </w:r>
          </w:p>
          <w:p w14:paraId="3F099721" w14:textId="77777777" w:rsidR="001317E3" w:rsidRDefault="001317E3">
            <w:pPr>
              <w:pStyle w:val="p1"/>
              <w:bidi/>
              <w:rPr>
                <w:rFonts w:hint="eastAsia"/>
              </w:rPr>
            </w:pPr>
            <w:r>
              <w:rPr>
                <w:rStyle w:val="s1"/>
                <w:rtl/>
              </w:rPr>
              <w:t>الصفحة أو الرقم : 1</w:t>
            </w:r>
            <w:r>
              <w:rPr>
                <w:rStyle w:val="apple-converted-space"/>
                <w:rFonts w:ascii="UICTFontTextStyleBody" w:hAnsi="UICTFontTextStyleBody"/>
                <w:rtl/>
              </w:rPr>
              <w:t> </w:t>
            </w:r>
          </w:p>
          <w:p w14:paraId="2C4F8D16" w14:textId="5DB3BD25" w:rsidR="001317E3" w:rsidRPr="0073125C" w:rsidRDefault="001317E3" w:rsidP="001317E3">
            <w:pPr>
              <w:bidi/>
              <w:rPr>
                <w:lang w:val="ar-SA"/>
              </w:rPr>
            </w:pPr>
          </w:p>
        </w:tc>
        <w:tc>
          <w:tcPr>
            <w:tcW w:w="2707" w:type="dxa"/>
            <w:shd w:val="clear" w:color="auto" w:fill="F2F2F2" w:themeFill="background1" w:themeFillShade="F2"/>
          </w:tcPr>
          <w:p w14:paraId="656C1039" w14:textId="77777777" w:rsidR="00BD5E01" w:rsidRDefault="00BD5E01">
            <w:pPr>
              <w:pStyle w:val="p1"/>
              <w:bidi/>
              <w:rPr>
                <w:rStyle w:val="s1"/>
                <w:rFonts w:hint="eastAsia"/>
                <w:rtl/>
              </w:rPr>
            </w:pPr>
          </w:p>
          <w:p w14:paraId="79872398" w14:textId="77777777" w:rsidR="00BD5E01" w:rsidRDefault="00BD5E01" w:rsidP="00BD5E01">
            <w:pPr>
              <w:pStyle w:val="p1"/>
              <w:bidi/>
              <w:rPr>
                <w:rStyle w:val="s1"/>
                <w:rFonts w:hint="eastAsia"/>
                <w:rtl/>
              </w:rPr>
            </w:pPr>
          </w:p>
          <w:p w14:paraId="1501F6B0" w14:textId="77777777" w:rsidR="00BD5E01" w:rsidRDefault="00BD5E01" w:rsidP="00BD5E01">
            <w:pPr>
              <w:pStyle w:val="p1"/>
              <w:bidi/>
              <w:rPr>
                <w:rStyle w:val="s1"/>
                <w:rFonts w:hint="eastAsia"/>
                <w:rtl/>
              </w:rPr>
            </w:pPr>
          </w:p>
          <w:p w14:paraId="43EEF726" w14:textId="77777777" w:rsidR="00BD5E01" w:rsidRDefault="00BD5E01" w:rsidP="00BD5E01">
            <w:pPr>
              <w:pStyle w:val="p1"/>
              <w:bidi/>
              <w:rPr>
                <w:rStyle w:val="s1"/>
                <w:rFonts w:hint="eastAsia"/>
                <w:rtl/>
              </w:rPr>
            </w:pPr>
          </w:p>
          <w:p w14:paraId="239DD37A" w14:textId="076189C5" w:rsidR="00EC7789" w:rsidRDefault="00EC7789" w:rsidP="00BD5E01">
            <w:pPr>
              <w:pStyle w:val="p1"/>
              <w:bidi/>
              <w:rPr>
                <w:rFonts w:hint="eastAsia"/>
              </w:rPr>
            </w:pPr>
            <w:r>
              <w:rPr>
                <w:rStyle w:val="s1"/>
                <w:rtl/>
              </w:rPr>
              <w:t>التخريج : أخرجه أبو داود (2201)، وابن ماجه (4227)، والطحاوي في ((شرح معاني الآثار)) (4650) واللفظ لهم.</w:t>
            </w:r>
          </w:p>
          <w:p w14:paraId="02E45BFD" w14:textId="7A48E066" w:rsidR="00010D65" w:rsidRPr="0073125C" w:rsidRDefault="00010D65" w:rsidP="000A2B55">
            <w:pPr>
              <w:bidi/>
              <w:rPr>
                <w:lang w:val="ar-SA"/>
              </w:rPr>
            </w:pPr>
          </w:p>
        </w:tc>
        <w:tc>
          <w:tcPr>
            <w:tcW w:w="1721" w:type="dxa"/>
            <w:shd w:val="clear" w:color="auto" w:fill="F2F2F2" w:themeFill="background1" w:themeFillShade="F2"/>
          </w:tcPr>
          <w:p w14:paraId="3DEF1492" w14:textId="77777777" w:rsidR="00BD5E01" w:rsidRDefault="00BD5E01" w:rsidP="000A2B55">
            <w:pPr>
              <w:bidi/>
              <w:rPr>
                <w:rtl/>
                <w:lang w:val="ar-SA"/>
              </w:rPr>
            </w:pPr>
          </w:p>
          <w:p w14:paraId="2BBABCBB" w14:textId="77777777" w:rsidR="00BD5E01" w:rsidRDefault="00BD5E01" w:rsidP="00BD5E01">
            <w:pPr>
              <w:bidi/>
              <w:rPr>
                <w:rtl/>
                <w:lang w:val="ar-SA"/>
              </w:rPr>
            </w:pPr>
          </w:p>
          <w:p w14:paraId="18AC0A99" w14:textId="77777777" w:rsidR="00BD5E01" w:rsidRDefault="00BD5E01" w:rsidP="00BD5E01">
            <w:pPr>
              <w:bidi/>
              <w:rPr>
                <w:rtl/>
                <w:lang w:val="ar-SA"/>
              </w:rPr>
            </w:pPr>
          </w:p>
          <w:p w14:paraId="0480E74E" w14:textId="77777777" w:rsidR="00BD5E01" w:rsidRDefault="00BD5E01" w:rsidP="00BD5E01">
            <w:pPr>
              <w:bidi/>
              <w:rPr>
                <w:rtl/>
                <w:lang w:val="ar-SA"/>
              </w:rPr>
            </w:pPr>
          </w:p>
          <w:p w14:paraId="2B491A02" w14:textId="77777777" w:rsidR="00BD5E01" w:rsidRDefault="00BD5E01" w:rsidP="00BD5E01">
            <w:pPr>
              <w:bidi/>
              <w:rPr>
                <w:rtl/>
                <w:lang w:val="ar-SA"/>
              </w:rPr>
            </w:pPr>
          </w:p>
          <w:p w14:paraId="74982087" w14:textId="77777777" w:rsidR="00BD5E01" w:rsidRDefault="00BD5E01" w:rsidP="00BD5E01">
            <w:pPr>
              <w:bidi/>
              <w:rPr>
                <w:rtl/>
                <w:lang w:val="ar-SA"/>
              </w:rPr>
            </w:pPr>
          </w:p>
          <w:p w14:paraId="70901513" w14:textId="3EE865DA" w:rsidR="00010D65" w:rsidRDefault="009B380F" w:rsidP="00BD5E01">
            <w:pPr>
              <w:bidi/>
              <w:rPr>
                <w:rtl/>
                <w:lang w:val="ar-SA"/>
              </w:rPr>
            </w:pPr>
            <w:r>
              <w:rPr>
                <w:rFonts w:hint="cs"/>
                <w:rtl/>
                <w:lang w:val="ar-SA"/>
              </w:rPr>
              <w:t xml:space="preserve">عمر بن خطاب </w:t>
            </w:r>
          </w:p>
        </w:tc>
      </w:tr>
      <w:tr w:rsidR="00010D65" w:rsidRPr="0073125C" w14:paraId="5E619EE4" w14:textId="62857801" w:rsidTr="00FD1D10">
        <w:trPr>
          <w:trHeight w:val="792"/>
        </w:trPr>
        <w:sdt>
          <w:sdtPr>
            <w:rPr>
              <w:rtl/>
              <w:lang w:val="ar-SA"/>
            </w:rPr>
            <w:alias w:val="السابع:"/>
            <w:tag w:val="السابع:"/>
            <w:id w:val="937262228"/>
            <w:placeholder>
              <w:docPart w:val="82A011D0816CD247B5077A06145363CE"/>
            </w:placeholder>
            <w:temporary/>
            <w:showingPlcHdr/>
            <w15:appearance w15:val="hidden"/>
          </w:sdtPr>
          <w:sdtEndPr/>
          <w:sdtContent>
            <w:tc>
              <w:tcPr>
                <w:tcW w:w="1652" w:type="dxa"/>
                <w:shd w:val="clear" w:color="auto" w:fill="DAEEF3" w:themeFill="accent5" w:themeFillTint="33"/>
                <w:noWrap/>
                <w:vAlign w:val="center"/>
              </w:tcPr>
              <w:p w14:paraId="239FEDDF" w14:textId="77777777" w:rsidR="00010D65" w:rsidRPr="0073125C" w:rsidRDefault="00010D65" w:rsidP="0074376E">
                <w:pPr>
                  <w:pStyle w:val="3f3"/>
                  <w:bidi/>
                  <w:rPr>
                    <w:lang w:val="ar-SA"/>
                  </w:rPr>
                </w:pPr>
                <w:r w:rsidRPr="0073125C">
                  <w:rPr>
                    <w:rtl/>
                    <w:lang w:val="ar-SA" w:eastAsia="ar"/>
                  </w:rPr>
                  <w:t>السابع</w:t>
                </w:r>
              </w:p>
            </w:tc>
          </w:sdtContent>
        </w:sdt>
        <w:tc>
          <w:tcPr>
            <w:tcW w:w="1842" w:type="dxa"/>
            <w:shd w:val="clear" w:color="auto" w:fill="F2F2F2" w:themeFill="background1" w:themeFillShade="F2"/>
          </w:tcPr>
          <w:p w14:paraId="41A46782" w14:textId="46FD57A7" w:rsidR="00022A54" w:rsidRDefault="00022A54">
            <w:pPr>
              <w:pStyle w:val="p1"/>
              <w:rPr>
                <w:rFonts w:hint="eastAsia"/>
              </w:rPr>
            </w:pPr>
            <w:r>
              <w:rPr>
                <w:rStyle w:val="s1"/>
                <w:rtl/>
              </w:rPr>
              <w:t>مَن لا يَرحَمُ لا يُرحَمُ.</w:t>
            </w:r>
          </w:p>
          <w:p w14:paraId="49753A2F" w14:textId="6B697012" w:rsidR="00010D65" w:rsidRPr="0073125C" w:rsidRDefault="00010D65" w:rsidP="000A2B55">
            <w:pPr>
              <w:bidi/>
              <w:rPr>
                <w:lang w:val="ar-SA"/>
              </w:rPr>
            </w:pPr>
          </w:p>
        </w:tc>
        <w:tc>
          <w:tcPr>
            <w:tcW w:w="1843" w:type="dxa"/>
          </w:tcPr>
          <w:p w14:paraId="3146036D" w14:textId="20781DEC" w:rsidR="00010D65" w:rsidRPr="0073125C" w:rsidRDefault="00022A54" w:rsidP="000A2B55">
            <w:pPr>
              <w:bidi/>
              <w:rPr>
                <w:lang w:val="ar-SA"/>
              </w:rPr>
            </w:pPr>
            <w:r>
              <w:rPr>
                <w:rFonts w:hint="cs"/>
                <w:rtl/>
                <w:lang w:val="ar-SA"/>
              </w:rPr>
              <w:t xml:space="preserve">صحيح </w:t>
            </w:r>
          </w:p>
        </w:tc>
        <w:tc>
          <w:tcPr>
            <w:tcW w:w="1843" w:type="dxa"/>
            <w:shd w:val="clear" w:color="auto" w:fill="F2F2F2" w:themeFill="background1" w:themeFillShade="F2"/>
          </w:tcPr>
          <w:p w14:paraId="65FE4B15" w14:textId="2826E832" w:rsidR="00010D65" w:rsidRPr="0073125C" w:rsidRDefault="00674FF9" w:rsidP="000A2B55">
            <w:pPr>
              <w:bidi/>
              <w:rPr>
                <w:lang w:val="ar-SA"/>
              </w:rPr>
            </w:pPr>
            <w:r>
              <w:rPr>
                <w:rFonts w:hint="cs"/>
                <w:rtl/>
                <w:lang w:val="ar-SA"/>
              </w:rPr>
              <w:t xml:space="preserve">البخاري </w:t>
            </w:r>
          </w:p>
        </w:tc>
        <w:tc>
          <w:tcPr>
            <w:tcW w:w="1843" w:type="dxa"/>
          </w:tcPr>
          <w:p w14:paraId="7793B470" w14:textId="77777777" w:rsidR="00010D65" w:rsidRDefault="00674FF9" w:rsidP="000A2B55">
            <w:pPr>
              <w:bidi/>
              <w:rPr>
                <w:rtl/>
                <w:lang w:val="ar-SA"/>
              </w:rPr>
            </w:pPr>
            <w:r>
              <w:rPr>
                <w:rFonts w:hint="cs"/>
                <w:rtl/>
                <w:lang w:val="ar-SA"/>
              </w:rPr>
              <w:t xml:space="preserve">صحيح البخاري </w:t>
            </w:r>
          </w:p>
          <w:p w14:paraId="76C8B32B" w14:textId="77777777" w:rsidR="00072954" w:rsidRDefault="00072954">
            <w:pPr>
              <w:pStyle w:val="p1"/>
              <w:bidi/>
              <w:rPr>
                <w:rFonts w:hint="eastAsia"/>
              </w:rPr>
            </w:pPr>
            <w:r>
              <w:rPr>
                <w:rStyle w:val="s1"/>
                <w:rtl/>
              </w:rPr>
              <w:t>الصفحة أو الرقم : 6013</w:t>
            </w:r>
            <w:r>
              <w:rPr>
                <w:rStyle w:val="apple-converted-space"/>
                <w:rFonts w:ascii="UICTFontTextStyleBody" w:hAnsi="UICTFontTextStyleBody"/>
                <w:rtl/>
              </w:rPr>
              <w:t> </w:t>
            </w:r>
          </w:p>
          <w:p w14:paraId="67934057" w14:textId="1A19C4F4" w:rsidR="00072954" w:rsidRPr="0073125C" w:rsidRDefault="00072954" w:rsidP="00072954">
            <w:pPr>
              <w:bidi/>
              <w:rPr>
                <w:lang w:val="ar-SA"/>
              </w:rPr>
            </w:pPr>
          </w:p>
        </w:tc>
        <w:tc>
          <w:tcPr>
            <w:tcW w:w="2707" w:type="dxa"/>
            <w:shd w:val="clear" w:color="auto" w:fill="F2F2F2" w:themeFill="background1" w:themeFillShade="F2"/>
          </w:tcPr>
          <w:p w14:paraId="08D647D9" w14:textId="77777777" w:rsidR="00B87D4F" w:rsidRDefault="00B87D4F">
            <w:pPr>
              <w:pStyle w:val="p1"/>
              <w:bidi/>
              <w:rPr>
                <w:rFonts w:hint="eastAsia"/>
              </w:rPr>
            </w:pPr>
            <w:r>
              <w:rPr>
                <w:rStyle w:val="s1"/>
                <w:rtl/>
              </w:rPr>
              <w:t>التخريج : أخرجه مسلم (2319)، والترمذي (1922)، وأحمد (19169) جميعا باختلاف يسير.</w:t>
            </w:r>
          </w:p>
          <w:p w14:paraId="17183009" w14:textId="7230A113" w:rsidR="00010D65" w:rsidRPr="0073125C" w:rsidRDefault="00010D65" w:rsidP="000A2B55">
            <w:pPr>
              <w:bidi/>
              <w:rPr>
                <w:lang w:val="ar-SA"/>
              </w:rPr>
            </w:pPr>
          </w:p>
        </w:tc>
        <w:tc>
          <w:tcPr>
            <w:tcW w:w="1721" w:type="dxa"/>
            <w:shd w:val="clear" w:color="auto" w:fill="F2F2F2" w:themeFill="background1" w:themeFillShade="F2"/>
          </w:tcPr>
          <w:p w14:paraId="3559B32D" w14:textId="0116E08D" w:rsidR="00010D65" w:rsidRDefault="00674FF9" w:rsidP="000A2B55">
            <w:pPr>
              <w:bidi/>
              <w:rPr>
                <w:rtl/>
                <w:lang w:val="ar-SA"/>
              </w:rPr>
            </w:pPr>
            <w:r>
              <w:rPr>
                <w:rFonts w:hint="cs"/>
                <w:rtl/>
                <w:lang w:val="ar-SA"/>
              </w:rPr>
              <w:t xml:space="preserve">جرير بن </w:t>
            </w:r>
            <w:r w:rsidR="008A0EAC">
              <w:rPr>
                <w:rFonts w:hint="cs"/>
                <w:rtl/>
                <w:lang w:val="ar-SA"/>
              </w:rPr>
              <w:t xml:space="preserve">عبد الله </w:t>
            </w:r>
          </w:p>
        </w:tc>
      </w:tr>
      <w:tr w:rsidR="00010D65" w:rsidRPr="0073125C" w14:paraId="153DCE3B" w14:textId="4D3BA601" w:rsidTr="00FD1D10">
        <w:trPr>
          <w:trHeight w:val="792"/>
        </w:trPr>
        <w:sdt>
          <w:sdtPr>
            <w:rPr>
              <w:rtl/>
              <w:lang w:val="ar-SA"/>
            </w:rPr>
            <w:alias w:val="الثامن:"/>
            <w:tag w:val="الثامن:"/>
            <w:id w:val="-1994017889"/>
            <w:placeholder>
              <w:docPart w:val="9381394790BC064C8F1A0C5A729CE6C2"/>
            </w:placeholder>
            <w:temporary/>
            <w:showingPlcHdr/>
            <w15:appearance w15:val="hidden"/>
          </w:sdtPr>
          <w:sdtEndPr/>
          <w:sdtContent>
            <w:tc>
              <w:tcPr>
                <w:tcW w:w="1652" w:type="dxa"/>
                <w:shd w:val="clear" w:color="auto" w:fill="DAEEF3" w:themeFill="accent5" w:themeFillTint="33"/>
                <w:noWrap/>
                <w:vAlign w:val="center"/>
              </w:tcPr>
              <w:p w14:paraId="621972C2" w14:textId="77777777" w:rsidR="00010D65" w:rsidRPr="0073125C" w:rsidRDefault="00010D65" w:rsidP="0074376E">
                <w:pPr>
                  <w:pStyle w:val="3f3"/>
                  <w:bidi/>
                  <w:rPr>
                    <w:lang w:val="ar-SA"/>
                  </w:rPr>
                </w:pPr>
                <w:r w:rsidRPr="0073125C">
                  <w:rPr>
                    <w:rtl/>
                    <w:lang w:val="ar-SA" w:eastAsia="ar"/>
                  </w:rPr>
                  <w:t>الثامن</w:t>
                </w:r>
              </w:p>
            </w:tc>
          </w:sdtContent>
        </w:sdt>
        <w:tc>
          <w:tcPr>
            <w:tcW w:w="1842" w:type="dxa"/>
            <w:shd w:val="clear" w:color="auto" w:fill="F2F2F2" w:themeFill="background1" w:themeFillShade="F2"/>
          </w:tcPr>
          <w:p w14:paraId="1B0EF7DD" w14:textId="77777777" w:rsidR="00506BA8" w:rsidRDefault="00506BA8">
            <w:pPr>
              <w:pStyle w:val="p2"/>
              <w:rPr>
                <w:rStyle w:val="s1"/>
                <w:rFonts w:hint="eastAsia"/>
                <w:rtl/>
              </w:rPr>
            </w:pPr>
          </w:p>
          <w:p w14:paraId="5EA4A758" w14:textId="77777777" w:rsidR="00506BA8" w:rsidRDefault="00506BA8">
            <w:pPr>
              <w:pStyle w:val="p2"/>
              <w:rPr>
                <w:rStyle w:val="s1"/>
                <w:rFonts w:hint="eastAsia"/>
                <w:rtl/>
              </w:rPr>
            </w:pPr>
          </w:p>
          <w:p w14:paraId="491BD446" w14:textId="77777777" w:rsidR="00506BA8" w:rsidRDefault="00506BA8">
            <w:pPr>
              <w:pStyle w:val="p2"/>
              <w:rPr>
                <w:rStyle w:val="s1"/>
                <w:rFonts w:hint="eastAsia"/>
                <w:rtl/>
              </w:rPr>
            </w:pPr>
          </w:p>
          <w:p w14:paraId="0ACA55DC" w14:textId="77777777" w:rsidR="00506BA8" w:rsidRDefault="00506BA8">
            <w:pPr>
              <w:pStyle w:val="p2"/>
              <w:rPr>
                <w:rStyle w:val="s1"/>
                <w:rFonts w:hint="eastAsia"/>
                <w:rtl/>
              </w:rPr>
            </w:pPr>
          </w:p>
          <w:p w14:paraId="05CD0114" w14:textId="77777777" w:rsidR="00506BA8" w:rsidRDefault="00506BA8">
            <w:pPr>
              <w:pStyle w:val="p2"/>
              <w:rPr>
                <w:rStyle w:val="s1"/>
                <w:rFonts w:hint="eastAsia"/>
                <w:rtl/>
              </w:rPr>
            </w:pPr>
          </w:p>
          <w:p w14:paraId="6894995E" w14:textId="77777777" w:rsidR="00506BA8" w:rsidRDefault="00506BA8">
            <w:pPr>
              <w:pStyle w:val="p2"/>
              <w:rPr>
                <w:rStyle w:val="s1"/>
                <w:rFonts w:hint="eastAsia"/>
                <w:rtl/>
              </w:rPr>
            </w:pPr>
          </w:p>
          <w:p w14:paraId="71B3EEEB" w14:textId="77777777" w:rsidR="00506BA8" w:rsidRDefault="00506BA8">
            <w:pPr>
              <w:pStyle w:val="p2"/>
              <w:rPr>
                <w:rStyle w:val="s1"/>
                <w:rFonts w:hint="eastAsia"/>
                <w:rtl/>
              </w:rPr>
            </w:pPr>
          </w:p>
          <w:p w14:paraId="4EA52200" w14:textId="77777777" w:rsidR="00506BA8" w:rsidRDefault="00506BA8">
            <w:pPr>
              <w:pStyle w:val="p2"/>
              <w:rPr>
                <w:rStyle w:val="s1"/>
                <w:rFonts w:hint="eastAsia"/>
                <w:rtl/>
              </w:rPr>
            </w:pPr>
          </w:p>
          <w:p w14:paraId="5E53F656" w14:textId="77777777" w:rsidR="00506BA8" w:rsidRDefault="00506BA8">
            <w:pPr>
              <w:pStyle w:val="p2"/>
              <w:rPr>
                <w:rStyle w:val="s1"/>
                <w:rFonts w:hint="eastAsia"/>
                <w:rtl/>
              </w:rPr>
            </w:pPr>
          </w:p>
          <w:p w14:paraId="5F7FBE14" w14:textId="77777777" w:rsidR="00506BA8" w:rsidRDefault="00506BA8">
            <w:pPr>
              <w:pStyle w:val="p2"/>
              <w:rPr>
                <w:rStyle w:val="s1"/>
                <w:rFonts w:hint="eastAsia"/>
                <w:rtl/>
              </w:rPr>
            </w:pPr>
          </w:p>
          <w:p w14:paraId="59F09A12" w14:textId="77777777" w:rsidR="00506BA8" w:rsidRDefault="00506BA8">
            <w:pPr>
              <w:pStyle w:val="p2"/>
              <w:rPr>
                <w:rStyle w:val="s1"/>
                <w:rFonts w:hint="eastAsia"/>
                <w:rtl/>
              </w:rPr>
            </w:pPr>
          </w:p>
          <w:p w14:paraId="649FBB59" w14:textId="77777777" w:rsidR="00506BA8" w:rsidRDefault="00506BA8">
            <w:pPr>
              <w:pStyle w:val="p2"/>
              <w:rPr>
                <w:rStyle w:val="s1"/>
                <w:rFonts w:hint="eastAsia"/>
                <w:rtl/>
              </w:rPr>
            </w:pPr>
          </w:p>
          <w:p w14:paraId="4C51D415" w14:textId="77777777" w:rsidR="00506BA8" w:rsidRDefault="00506BA8">
            <w:pPr>
              <w:pStyle w:val="p2"/>
              <w:rPr>
                <w:rStyle w:val="s1"/>
                <w:rFonts w:hint="eastAsia"/>
                <w:rtl/>
              </w:rPr>
            </w:pPr>
          </w:p>
          <w:p w14:paraId="54DEBDFC" w14:textId="77777777" w:rsidR="00506BA8" w:rsidRDefault="00506BA8">
            <w:pPr>
              <w:pStyle w:val="p2"/>
              <w:rPr>
                <w:rStyle w:val="s1"/>
                <w:rFonts w:hint="eastAsia"/>
                <w:rtl/>
              </w:rPr>
            </w:pPr>
          </w:p>
          <w:p w14:paraId="1851C8F7" w14:textId="77777777" w:rsidR="00506BA8" w:rsidRDefault="00506BA8">
            <w:pPr>
              <w:pStyle w:val="p2"/>
              <w:rPr>
                <w:rStyle w:val="s1"/>
                <w:rFonts w:hint="eastAsia"/>
                <w:rtl/>
              </w:rPr>
            </w:pPr>
          </w:p>
          <w:p w14:paraId="2717EED3" w14:textId="002B4DBC" w:rsidR="00263FA4" w:rsidRDefault="00263FA4">
            <w:pPr>
              <w:pStyle w:val="p2"/>
              <w:rPr>
                <w:rFonts w:hint="eastAsia"/>
                <w:rtl/>
              </w:rPr>
            </w:pPr>
            <w:r>
              <w:rPr>
                <w:rStyle w:val="s1"/>
                <w:rtl/>
              </w:rPr>
              <w:t>الطُّهورُ شَطرُ الإيمانِ، والحَمدُ للَّهِ تَملأُ الميزانَ، وسُبحانَ اللهِ والحَمدُ للَّهِ تَملَآنِ -أو تَملأُ- ما بينَ السَّمَواتِ والأرضِ، والصَّلاةُ نورٌ، والصَّدَقةُ بُرهانٌ، والصَّبرُ ضياءٌ، والقُرآنُ حُجَّةٌ لَك أو عليك، كُلُّ النَّاسِ يَغدو فبايِعٌ نَفسَه فمُعتِقُها أو موبِقُها.</w:t>
            </w:r>
            <w:r>
              <w:rPr>
                <w:rStyle w:val="apple-converted-space"/>
                <w:rFonts w:ascii="UICTFontTextStyleBody" w:hAnsi="UICTFontTextStyleBody"/>
                <w:rtl/>
              </w:rPr>
              <w:t> </w:t>
            </w:r>
          </w:p>
          <w:p w14:paraId="055465D4" w14:textId="49A61A01" w:rsidR="00010D65" w:rsidRPr="0073125C" w:rsidRDefault="00010D65" w:rsidP="000A2B55">
            <w:pPr>
              <w:bidi/>
              <w:rPr>
                <w:lang w:val="ar-SA"/>
              </w:rPr>
            </w:pPr>
          </w:p>
        </w:tc>
        <w:tc>
          <w:tcPr>
            <w:tcW w:w="1843" w:type="dxa"/>
          </w:tcPr>
          <w:p w14:paraId="78241BAD" w14:textId="77777777" w:rsidR="00010D65" w:rsidRDefault="00010D65" w:rsidP="000A2B55">
            <w:pPr>
              <w:bidi/>
              <w:rPr>
                <w:rtl/>
                <w:lang w:val="ar-SA"/>
              </w:rPr>
            </w:pPr>
          </w:p>
          <w:p w14:paraId="2B331184" w14:textId="77777777" w:rsidR="00B7497B" w:rsidRDefault="00B7497B" w:rsidP="00B7497B">
            <w:pPr>
              <w:bidi/>
              <w:rPr>
                <w:rtl/>
                <w:lang w:val="ar-SA"/>
              </w:rPr>
            </w:pPr>
          </w:p>
          <w:p w14:paraId="179D40F2" w14:textId="77777777" w:rsidR="00B7497B" w:rsidRDefault="00B7497B" w:rsidP="00B7497B">
            <w:pPr>
              <w:bidi/>
              <w:rPr>
                <w:rtl/>
                <w:lang w:val="ar-SA"/>
              </w:rPr>
            </w:pPr>
          </w:p>
          <w:p w14:paraId="22219631" w14:textId="77777777" w:rsidR="00B7497B" w:rsidRDefault="00B7497B" w:rsidP="00B7497B">
            <w:pPr>
              <w:bidi/>
              <w:rPr>
                <w:rtl/>
                <w:lang w:val="ar-SA"/>
              </w:rPr>
            </w:pPr>
          </w:p>
          <w:p w14:paraId="728D7BDE" w14:textId="77777777" w:rsidR="00B7497B" w:rsidRDefault="00B7497B" w:rsidP="00B7497B">
            <w:pPr>
              <w:bidi/>
              <w:rPr>
                <w:rtl/>
                <w:lang w:val="ar-SA"/>
              </w:rPr>
            </w:pPr>
          </w:p>
          <w:p w14:paraId="02F30434" w14:textId="77777777" w:rsidR="00B7497B" w:rsidRDefault="00B7497B" w:rsidP="00B7497B">
            <w:pPr>
              <w:bidi/>
              <w:rPr>
                <w:rtl/>
                <w:lang w:val="ar-SA"/>
              </w:rPr>
            </w:pPr>
          </w:p>
          <w:p w14:paraId="35391859" w14:textId="77777777" w:rsidR="00B7497B" w:rsidRDefault="00B7497B" w:rsidP="00B7497B">
            <w:pPr>
              <w:bidi/>
              <w:rPr>
                <w:rtl/>
                <w:lang w:val="ar-SA"/>
              </w:rPr>
            </w:pPr>
          </w:p>
          <w:p w14:paraId="2BF597AE" w14:textId="77777777" w:rsidR="00B7497B" w:rsidRDefault="00B7497B" w:rsidP="00B7497B">
            <w:pPr>
              <w:bidi/>
              <w:rPr>
                <w:rtl/>
                <w:lang w:val="ar-SA"/>
              </w:rPr>
            </w:pPr>
          </w:p>
          <w:p w14:paraId="3A3708D9" w14:textId="77777777" w:rsidR="00B7497B" w:rsidRDefault="00B7497B" w:rsidP="00B7497B">
            <w:pPr>
              <w:bidi/>
              <w:rPr>
                <w:rtl/>
                <w:lang w:val="ar-SA"/>
              </w:rPr>
            </w:pPr>
          </w:p>
          <w:p w14:paraId="02855F40" w14:textId="77777777" w:rsidR="00B7497B" w:rsidRDefault="00B7497B" w:rsidP="00B7497B">
            <w:pPr>
              <w:bidi/>
              <w:rPr>
                <w:rtl/>
                <w:lang w:val="ar-SA"/>
              </w:rPr>
            </w:pPr>
          </w:p>
          <w:p w14:paraId="131B35A1" w14:textId="77777777" w:rsidR="00B7497B" w:rsidRDefault="00B7497B" w:rsidP="00B7497B">
            <w:pPr>
              <w:bidi/>
              <w:rPr>
                <w:rtl/>
                <w:lang w:val="ar-SA"/>
              </w:rPr>
            </w:pPr>
          </w:p>
          <w:p w14:paraId="109E76B1" w14:textId="77777777" w:rsidR="00B7497B" w:rsidRDefault="00B7497B" w:rsidP="00B7497B">
            <w:pPr>
              <w:bidi/>
              <w:rPr>
                <w:rtl/>
                <w:lang w:val="ar-SA"/>
              </w:rPr>
            </w:pPr>
          </w:p>
          <w:p w14:paraId="5CDF30AE" w14:textId="77777777" w:rsidR="00B7497B" w:rsidRDefault="00B7497B" w:rsidP="00B7497B">
            <w:pPr>
              <w:bidi/>
              <w:rPr>
                <w:rtl/>
                <w:lang w:val="ar-SA"/>
              </w:rPr>
            </w:pPr>
          </w:p>
          <w:p w14:paraId="451B3EB5" w14:textId="77777777" w:rsidR="00B7497B" w:rsidRDefault="00B7497B" w:rsidP="00B7497B">
            <w:pPr>
              <w:bidi/>
              <w:rPr>
                <w:rtl/>
                <w:lang w:val="ar-SA"/>
              </w:rPr>
            </w:pPr>
          </w:p>
          <w:p w14:paraId="09FF2DED" w14:textId="77777777" w:rsidR="00B7497B" w:rsidRDefault="00B7497B" w:rsidP="00B7497B">
            <w:pPr>
              <w:bidi/>
              <w:rPr>
                <w:rtl/>
                <w:lang w:val="ar-SA"/>
              </w:rPr>
            </w:pPr>
          </w:p>
          <w:p w14:paraId="769D4F77" w14:textId="77777777" w:rsidR="00B7497B" w:rsidRDefault="00B7497B" w:rsidP="00B7497B">
            <w:pPr>
              <w:bidi/>
              <w:rPr>
                <w:rtl/>
                <w:lang w:val="ar-SA"/>
              </w:rPr>
            </w:pPr>
          </w:p>
          <w:p w14:paraId="10D2B5C7" w14:textId="77777777" w:rsidR="00506BA8" w:rsidRDefault="00506BA8" w:rsidP="00B7497B">
            <w:pPr>
              <w:bidi/>
              <w:rPr>
                <w:rtl/>
                <w:lang w:val="ar-SA"/>
              </w:rPr>
            </w:pPr>
          </w:p>
          <w:p w14:paraId="17CA4007" w14:textId="77777777" w:rsidR="00506BA8" w:rsidRDefault="00506BA8" w:rsidP="00506BA8">
            <w:pPr>
              <w:bidi/>
              <w:rPr>
                <w:rtl/>
                <w:lang w:val="ar-SA"/>
              </w:rPr>
            </w:pPr>
          </w:p>
          <w:p w14:paraId="37ACDC18" w14:textId="77777777" w:rsidR="00506BA8" w:rsidRDefault="00506BA8" w:rsidP="00506BA8">
            <w:pPr>
              <w:bidi/>
              <w:rPr>
                <w:rtl/>
                <w:lang w:val="ar-SA"/>
              </w:rPr>
            </w:pPr>
          </w:p>
          <w:p w14:paraId="11D33855" w14:textId="4506F9E0" w:rsidR="00B7497B" w:rsidRPr="0073125C" w:rsidRDefault="00B7497B" w:rsidP="00506BA8">
            <w:pPr>
              <w:bidi/>
              <w:rPr>
                <w:lang w:val="ar-SA"/>
              </w:rPr>
            </w:pPr>
            <w:r>
              <w:rPr>
                <w:rFonts w:hint="cs"/>
                <w:rtl/>
                <w:lang w:val="ar-SA"/>
              </w:rPr>
              <w:t xml:space="preserve">صحيح </w:t>
            </w:r>
          </w:p>
        </w:tc>
        <w:tc>
          <w:tcPr>
            <w:tcW w:w="1843" w:type="dxa"/>
            <w:shd w:val="clear" w:color="auto" w:fill="F2F2F2" w:themeFill="background1" w:themeFillShade="F2"/>
          </w:tcPr>
          <w:p w14:paraId="7A951B2B" w14:textId="1A752442" w:rsidR="00040E5F" w:rsidRDefault="00040E5F" w:rsidP="000A2B55">
            <w:pPr>
              <w:bidi/>
              <w:rPr>
                <w:rtl/>
                <w:lang w:val="ar-SA"/>
              </w:rPr>
            </w:pPr>
          </w:p>
          <w:p w14:paraId="6958DDAC" w14:textId="77777777" w:rsidR="00010D65" w:rsidRDefault="00010D65" w:rsidP="00040E5F">
            <w:pPr>
              <w:bidi/>
              <w:rPr>
                <w:rtl/>
                <w:lang w:val="ar-SA"/>
              </w:rPr>
            </w:pPr>
          </w:p>
          <w:p w14:paraId="6CC8ABC0" w14:textId="77777777" w:rsidR="00040E5F" w:rsidRDefault="00040E5F" w:rsidP="00040E5F">
            <w:pPr>
              <w:bidi/>
              <w:rPr>
                <w:rtl/>
                <w:lang w:val="ar-SA"/>
              </w:rPr>
            </w:pPr>
          </w:p>
          <w:p w14:paraId="4D0B089F" w14:textId="77777777" w:rsidR="00040E5F" w:rsidRDefault="00040E5F" w:rsidP="00040E5F">
            <w:pPr>
              <w:bidi/>
              <w:rPr>
                <w:rtl/>
                <w:lang w:val="ar-SA"/>
              </w:rPr>
            </w:pPr>
          </w:p>
          <w:p w14:paraId="026B757E" w14:textId="77777777" w:rsidR="00040E5F" w:rsidRDefault="00040E5F" w:rsidP="00040E5F">
            <w:pPr>
              <w:bidi/>
              <w:rPr>
                <w:rtl/>
                <w:lang w:val="ar-SA"/>
              </w:rPr>
            </w:pPr>
          </w:p>
          <w:p w14:paraId="2E64704B" w14:textId="77777777" w:rsidR="00040E5F" w:rsidRDefault="00040E5F" w:rsidP="00040E5F">
            <w:pPr>
              <w:bidi/>
              <w:rPr>
                <w:rtl/>
                <w:lang w:val="ar-SA"/>
              </w:rPr>
            </w:pPr>
          </w:p>
          <w:p w14:paraId="288FF6A2" w14:textId="77777777" w:rsidR="00040E5F" w:rsidRDefault="00040E5F" w:rsidP="00040E5F">
            <w:pPr>
              <w:bidi/>
              <w:rPr>
                <w:rtl/>
                <w:lang w:val="ar-SA"/>
              </w:rPr>
            </w:pPr>
          </w:p>
          <w:p w14:paraId="23AE7922" w14:textId="77777777" w:rsidR="00040E5F" w:rsidRDefault="00040E5F" w:rsidP="00040E5F">
            <w:pPr>
              <w:bidi/>
              <w:rPr>
                <w:rtl/>
                <w:lang w:val="ar-SA"/>
              </w:rPr>
            </w:pPr>
          </w:p>
          <w:p w14:paraId="323C327A" w14:textId="77777777" w:rsidR="00040E5F" w:rsidRDefault="00040E5F" w:rsidP="00040E5F">
            <w:pPr>
              <w:bidi/>
              <w:rPr>
                <w:rtl/>
                <w:lang w:val="ar-SA"/>
              </w:rPr>
            </w:pPr>
          </w:p>
          <w:p w14:paraId="44175884" w14:textId="77777777" w:rsidR="00040E5F" w:rsidRDefault="00040E5F" w:rsidP="00040E5F">
            <w:pPr>
              <w:bidi/>
              <w:rPr>
                <w:rtl/>
                <w:lang w:val="ar-SA"/>
              </w:rPr>
            </w:pPr>
          </w:p>
          <w:p w14:paraId="27D05713" w14:textId="77777777" w:rsidR="00040E5F" w:rsidRDefault="00040E5F" w:rsidP="00040E5F">
            <w:pPr>
              <w:bidi/>
              <w:rPr>
                <w:rtl/>
                <w:lang w:val="ar-SA"/>
              </w:rPr>
            </w:pPr>
          </w:p>
          <w:p w14:paraId="3F438D44" w14:textId="77777777" w:rsidR="00040E5F" w:rsidRDefault="00040E5F" w:rsidP="00040E5F">
            <w:pPr>
              <w:bidi/>
              <w:rPr>
                <w:rtl/>
                <w:lang w:val="ar-SA"/>
              </w:rPr>
            </w:pPr>
          </w:p>
          <w:p w14:paraId="1BC3014F" w14:textId="77777777" w:rsidR="00040E5F" w:rsidRDefault="00040E5F" w:rsidP="00040E5F">
            <w:pPr>
              <w:bidi/>
              <w:rPr>
                <w:rtl/>
                <w:lang w:val="ar-SA"/>
              </w:rPr>
            </w:pPr>
          </w:p>
          <w:p w14:paraId="1CC51ED4" w14:textId="77777777" w:rsidR="00040E5F" w:rsidRDefault="00040E5F" w:rsidP="00040E5F">
            <w:pPr>
              <w:bidi/>
              <w:rPr>
                <w:rtl/>
                <w:lang w:val="ar-SA"/>
              </w:rPr>
            </w:pPr>
          </w:p>
          <w:p w14:paraId="174933AF" w14:textId="77777777" w:rsidR="00040E5F" w:rsidRDefault="00040E5F" w:rsidP="00040E5F">
            <w:pPr>
              <w:bidi/>
              <w:rPr>
                <w:rtl/>
                <w:lang w:val="ar-SA"/>
              </w:rPr>
            </w:pPr>
          </w:p>
          <w:p w14:paraId="2312FF45" w14:textId="77777777" w:rsidR="00040E5F" w:rsidRDefault="00040E5F" w:rsidP="00040E5F">
            <w:pPr>
              <w:bidi/>
              <w:rPr>
                <w:rtl/>
                <w:lang w:val="ar-SA"/>
              </w:rPr>
            </w:pPr>
          </w:p>
          <w:p w14:paraId="59017312" w14:textId="77777777" w:rsidR="00506BA8" w:rsidRDefault="00506BA8" w:rsidP="00040E5F">
            <w:pPr>
              <w:bidi/>
              <w:rPr>
                <w:rtl/>
                <w:lang w:val="ar-SA"/>
              </w:rPr>
            </w:pPr>
          </w:p>
          <w:p w14:paraId="007F374F" w14:textId="77777777" w:rsidR="00506BA8" w:rsidRDefault="00506BA8" w:rsidP="00506BA8">
            <w:pPr>
              <w:bidi/>
              <w:rPr>
                <w:rtl/>
                <w:lang w:val="ar-SA"/>
              </w:rPr>
            </w:pPr>
          </w:p>
          <w:p w14:paraId="70FF551F" w14:textId="77777777" w:rsidR="00506BA8" w:rsidRDefault="00506BA8" w:rsidP="00506BA8">
            <w:pPr>
              <w:bidi/>
              <w:rPr>
                <w:rtl/>
                <w:lang w:val="ar-SA"/>
              </w:rPr>
            </w:pPr>
          </w:p>
          <w:p w14:paraId="6F24BED6" w14:textId="2B798C12" w:rsidR="00040E5F" w:rsidRPr="0073125C" w:rsidRDefault="00040E5F" w:rsidP="00506BA8">
            <w:pPr>
              <w:bidi/>
              <w:rPr>
                <w:lang w:val="ar-SA"/>
              </w:rPr>
            </w:pPr>
            <w:r>
              <w:rPr>
                <w:rFonts w:hint="cs"/>
                <w:rtl/>
                <w:lang w:val="ar-SA"/>
              </w:rPr>
              <w:t xml:space="preserve">مسلم </w:t>
            </w:r>
          </w:p>
        </w:tc>
        <w:tc>
          <w:tcPr>
            <w:tcW w:w="1843" w:type="dxa"/>
          </w:tcPr>
          <w:p w14:paraId="1CBC4320" w14:textId="77777777" w:rsidR="00010D65" w:rsidRDefault="00010D65" w:rsidP="000A2B55">
            <w:pPr>
              <w:bidi/>
              <w:rPr>
                <w:rtl/>
                <w:lang w:val="ar-SA"/>
              </w:rPr>
            </w:pPr>
          </w:p>
          <w:p w14:paraId="722DE73A" w14:textId="77777777" w:rsidR="00040E5F" w:rsidRDefault="00040E5F" w:rsidP="00040E5F">
            <w:pPr>
              <w:bidi/>
              <w:rPr>
                <w:rtl/>
                <w:lang w:val="ar-SA"/>
              </w:rPr>
            </w:pPr>
          </w:p>
          <w:p w14:paraId="0CABBCFE" w14:textId="77777777" w:rsidR="00040E5F" w:rsidRDefault="00040E5F" w:rsidP="00040E5F">
            <w:pPr>
              <w:bidi/>
              <w:rPr>
                <w:rtl/>
                <w:lang w:val="ar-SA"/>
              </w:rPr>
            </w:pPr>
          </w:p>
          <w:p w14:paraId="044F0006" w14:textId="77777777" w:rsidR="00040E5F" w:rsidRDefault="00040E5F" w:rsidP="00040E5F">
            <w:pPr>
              <w:bidi/>
              <w:rPr>
                <w:rtl/>
                <w:lang w:val="ar-SA"/>
              </w:rPr>
            </w:pPr>
          </w:p>
          <w:p w14:paraId="2869387D" w14:textId="77777777" w:rsidR="00040E5F" w:rsidRDefault="00040E5F" w:rsidP="00040E5F">
            <w:pPr>
              <w:bidi/>
              <w:rPr>
                <w:rtl/>
                <w:lang w:val="ar-SA"/>
              </w:rPr>
            </w:pPr>
          </w:p>
          <w:p w14:paraId="566BE461" w14:textId="77777777" w:rsidR="00040E5F" w:rsidRDefault="00040E5F" w:rsidP="00040E5F">
            <w:pPr>
              <w:bidi/>
              <w:rPr>
                <w:rtl/>
                <w:lang w:val="ar-SA"/>
              </w:rPr>
            </w:pPr>
          </w:p>
          <w:p w14:paraId="22E9EA00" w14:textId="77777777" w:rsidR="00040E5F" w:rsidRDefault="00040E5F" w:rsidP="00040E5F">
            <w:pPr>
              <w:bidi/>
              <w:rPr>
                <w:rtl/>
                <w:lang w:val="ar-SA"/>
              </w:rPr>
            </w:pPr>
          </w:p>
          <w:p w14:paraId="04E3A209" w14:textId="77777777" w:rsidR="00040E5F" w:rsidRDefault="00040E5F" w:rsidP="00040E5F">
            <w:pPr>
              <w:bidi/>
              <w:rPr>
                <w:rtl/>
                <w:lang w:val="ar-SA"/>
              </w:rPr>
            </w:pPr>
          </w:p>
          <w:p w14:paraId="49D8A51D" w14:textId="77777777" w:rsidR="00040E5F" w:rsidRDefault="00040E5F" w:rsidP="00040E5F">
            <w:pPr>
              <w:bidi/>
              <w:rPr>
                <w:rtl/>
                <w:lang w:val="ar-SA"/>
              </w:rPr>
            </w:pPr>
          </w:p>
          <w:p w14:paraId="08740BBD" w14:textId="77777777" w:rsidR="00040E5F" w:rsidRDefault="00040E5F" w:rsidP="00040E5F">
            <w:pPr>
              <w:bidi/>
              <w:rPr>
                <w:rtl/>
                <w:lang w:val="ar-SA"/>
              </w:rPr>
            </w:pPr>
          </w:p>
          <w:p w14:paraId="1194FE5C" w14:textId="77777777" w:rsidR="00040E5F" w:rsidRDefault="00040E5F" w:rsidP="00040E5F">
            <w:pPr>
              <w:bidi/>
              <w:rPr>
                <w:rtl/>
                <w:lang w:val="ar-SA"/>
              </w:rPr>
            </w:pPr>
          </w:p>
          <w:p w14:paraId="32027FDD" w14:textId="77777777" w:rsidR="00040E5F" w:rsidRDefault="00040E5F" w:rsidP="00040E5F">
            <w:pPr>
              <w:bidi/>
              <w:rPr>
                <w:rtl/>
                <w:lang w:val="ar-SA"/>
              </w:rPr>
            </w:pPr>
          </w:p>
          <w:p w14:paraId="2B6CDF5E" w14:textId="77777777" w:rsidR="00040E5F" w:rsidRDefault="00040E5F" w:rsidP="00040E5F">
            <w:pPr>
              <w:bidi/>
              <w:rPr>
                <w:rtl/>
                <w:lang w:val="ar-SA"/>
              </w:rPr>
            </w:pPr>
          </w:p>
          <w:p w14:paraId="493E1780" w14:textId="77777777" w:rsidR="00040E5F" w:rsidRDefault="00040E5F" w:rsidP="00040E5F">
            <w:pPr>
              <w:bidi/>
              <w:rPr>
                <w:rtl/>
                <w:lang w:val="ar-SA"/>
              </w:rPr>
            </w:pPr>
          </w:p>
          <w:p w14:paraId="3B42B446" w14:textId="77777777" w:rsidR="00040E5F" w:rsidRDefault="00040E5F" w:rsidP="00040E5F">
            <w:pPr>
              <w:bidi/>
              <w:rPr>
                <w:rtl/>
                <w:lang w:val="ar-SA"/>
              </w:rPr>
            </w:pPr>
          </w:p>
          <w:p w14:paraId="19DBAF36" w14:textId="77777777" w:rsidR="00506BA8" w:rsidRDefault="00506BA8" w:rsidP="00040E5F">
            <w:pPr>
              <w:bidi/>
              <w:rPr>
                <w:rtl/>
                <w:lang w:val="ar-SA"/>
              </w:rPr>
            </w:pPr>
          </w:p>
          <w:p w14:paraId="1807BE07" w14:textId="77777777" w:rsidR="00506BA8" w:rsidRDefault="00506BA8" w:rsidP="00506BA8">
            <w:pPr>
              <w:bidi/>
              <w:rPr>
                <w:rtl/>
                <w:lang w:val="ar-SA"/>
              </w:rPr>
            </w:pPr>
          </w:p>
          <w:p w14:paraId="551F4EDC" w14:textId="77777777" w:rsidR="00506BA8" w:rsidRDefault="00506BA8" w:rsidP="00506BA8">
            <w:pPr>
              <w:bidi/>
              <w:rPr>
                <w:rtl/>
                <w:lang w:val="ar-SA"/>
              </w:rPr>
            </w:pPr>
          </w:p>
          <w:p w14:paraId="6F6ECDEF" w14:textId="77777777" w:rsidR="00506BA8" w:rsidRDefault="00506BA8" w:rsidP="00506BA8">
            <w:pPr>
              <w:bidi/>
              <w:rPr>
                <w:rtl/>
                <w:lang w:val="ar-SA"/>
              </w:rPr>
            </w:pPr>
          </w:p>
          <w:p w14:paraId="7EC4BB72" w14:textId="2D213EB1" w:rsidR="00040E5F" w:rsidRDefault="00040E5F" w:rsidP="00506BA8">
            <w:pPr>
              <w:bidi/>
              <w:rPr>
                <w:rtl/>
                <w:lang w:val="ar-SA"/>
              </w:rPr>
            </w:pPr>
            <w:r>
              <w:rPr>
                <w:rFonts w:hint="cs"/>
                <w:rtl/>
                <w:lang w:val="ar-SA"/>
              </w:rPr>
              <w:t xml:space="preserve">صحيح مسلم </w:t>
            </w:r>
          </w:p>
          <w:p w14:paraId="380C2F44" w14:textId="77777777" w:rsidR="00146453" w:rsidRDefault="00146453" w:rsidP="00146453">
            <w:pPr>
              <w:bidi/>
              <w:rPr>
                <w:rtl/>
                <w:lang w:val="ar-SA"/>
              </w:rPr>
            </w:pPr>
          </w:p>
          <w:p w14:paraId="30D50C3F" w14:textId="77777777" w:rsidR="00506BA8" w:rsidRDefault="00506BA8" w:rsidP="00506BA8">
            <w:pPr>
              <w:bidi/>
              <w:rPr>
                <w:rtl/>
                <w:lang w:val="ar-SA"/>
              </w:rPr>
            </w:pPr>
          </w:p>
          <w:p w14:paraId="1626B45A" w14:textId="77777777" w:rsidR="00506BA8" w:rsidRDefault="00506BA8" w:rsidP="00506BA8">
            <w:pPr>
              <w:bidi/>
              <w:rPr>
                <w:rtl/>
                <w:lang w:val="ar-SA"/>
              </w:rPr>
            </w:pPr>
          </w:p>
          <w:p w14:paraId="423CF1D7" w14:textId="77777777" w:rsidR="00146453" w:rsidRDefault="00146453">
            <w:pPr>
              <w:pStyle w:val="p1"/>
              <w:rPr>
                <w:rFonts w:hint="eastAsia"/>
              </w:rPr>
            </w:pPr>
            <w:r>
              <w:rPr>
                <w:rStyle w:val="s1"/>
                <w:rtl/>
              </w:rPr>
              <w:t>الصفحة أو الرقم : 223 ا</w:t>
            </w:r>
          </w:p>
          <w:p w14:paraId="6FBA0D27" w14:textId="0FFDE5E9" w:rsidR="00146453" w:rsidRPr="0073125C" w:rsidRDefault="00146453" w:rsidP="00146453">
            <w:pPr>
              <w:bidi/>
              <w:rPr>
                <w:lang w:val="ar-SA"/>
              </w:rPr>
            </w:pPr>
          </w:p>
        </w:tc>
        <w:tc>
          <w:tcPr>
            <w:tcW w:w="2707" w:type="dxa"/>
            <w:shd w:val="clear" w:color="auto" w:fill="F2F2F2" w:themeFill="background1" w:themeFillShade="F2"/>
          </w:tcPr>
          <w:p w14:paraId="118823C0" w14:textId="77777777" w:rsidR="00010D65" w:rsidRDefault="00010D65" w:rsidP="000A2B55">
            <w:pPr>
              <w:bidi/>
              <w:rPr>
                <w:rtl/>
                <w:lang w:val="ar-SA"/>
              </w:rPr>
            </w:pPr>
          </w:p>
          <w:p w14:paraId="0DCBF002" w14:textId="77777777" w:rsidR="00146453" w:rsidRDefault="00146453" w:rsidP="00146453">
            <w:pPr>
              <w:bidi/>
              <w:rPr>
                <w:rtl/>
                <w:lang w:val="ar-SA"/>
              </w:rPr>
            </w:pPr>
          </w:p>
          <w:p w14:paraId="548B4C72" w14:textId="77777777" w:rsidR="00146453" w:rsidRDefault="00146453" w:rsidP="00146453">
            <w:pPr>
              <w:bidi/>
              <w:rPr>
                <w:rtl/>
                <w:lang w:val="ar-SA"/>
              </w:rPr>
            </w:pPr>
          </w:p>
          <w:p w14:paraId="52B190DF" w14:textId="77777777" w:rsidR="00146453" w:rsidRDefault="00146453" w:rsidP="00146453">
            <w:pPr>
              <w:bidi/>
              <w:rPr>
                <w:rtl/>
                <w:lang w:val="ar-SA"/>
              </w:rPr>
            </w:pPr>
          </w:p>
          <w:p w14:paraId="4E9777D0" w14:textId="77777777" w:rsidR="00146453" w:rsidRDefault="00146453" w:rsidP="00146453">
            <w:pPr>
              <w:bidi/>
              <w:rPr>
                <w:rtl/>
                <w:lang w:val="ar-SA"/>
              </w:rPr>
            </w:pPr>
          </w:p>
          <w:p w14:paraId="56516D84" w14:textId="77777777" w:rsidR="00146453" w:rsidRDefault="00146453" w:rsidP="00146453">
            <w:pPr>
              <w:bidi/>
              <w:rPr>
                <w:rtl/>
                <w:lang w:val="ar-SA"/>
              </w:rPr>
            </w:pPr>
          </w:p>
          <w:p w14:paraId="04506F8D" w14:textId="77777777" w:rsidR="00146453" w:rsidRDefault="00146453" w:rsidP="00146453">
            <w:pPr>
              <w:bidi/>
              <w:rPr>
                <w:rtl/>
                <w:lang w:val="ar-SA"/>
              </w:rPr>
            </w:pPr>
          </w:p>
          <w:p w14:paraId="1290A95E" w14:textId="77777777" w:rsidR="00146453" w:rsidRDefault="00146453" w:rsidP="00146453">
            <w:pPr>
              <w:bidi/>
              <w:rPr>
                <w:rtl/>
                <w:lang w:val="ar-SA"/>
              </w:rPr>
            </w:pPr>
          </w:p>
          <w:p w14:paraId="637A3408" w14:textId="77777777" w:rsidR="00146453" w:rsidRDefault="00146453" w:rsidP="00146453">
            <w:pPr>
              <w:bidi/>
              <w:rPr>
                <w:rtl/>
                <w:lang w:val="ar-SA"/>
              </w:rPr>
            </w:pPr>
          </w:p>
          <w:p w14:paraId="2528F823" w14:textId="77777777" w:rsidR="00146453" w:rsidRDefault="00146453" w:rsidP="00146453">
            <w:pPr>
              <w:bidi/>
              <w:rPr>
                <w:rtl/>
                <w:lang w:val="ar-SA"/>
              </w:rPr>
            </w:pPr>
          </w:p>
          <w:p w14:paraId="1217C553" w14:textId="77777777" w:rsidR="00146453" w:rsidRDefault="00146453" w:rsidP="00146453">
            <w:pPr>
              <w:bidi/>
              <w:rPr>
                <w:rtl/>
                <w:lang w:val="ar-SA"/>
              </w:rPr>
            </w:pPr>
          </w:p>
          <w:p w14:paraId="6C4B225F" w14:textId="77777777" w:rsidR="00146453" w:rsidRDefault="00146453" w:rsidP="00146453">
            <w:pPr>
              <w:bidi/>
              <w:rPr>
                <w:rtl/>
                <w:lang w:val="ar-SA"/>
              </w:rPr>
            </w:pPr>
          </w:p>
          <w:p w14:paraId="597A79C4" w14:textId="77777777" w:rsidR="00146453" w:rsidRDefault="00146453" w:rsidP="00146453">
            <w:pPr>
              <w:bidi/>
              <w:rPr>
                <w:rtl/>
                <w:lang w:val="ar-SA"/>
              </w:rPr>
            </w:pPr>
          </w:p>
          <w:p w14:paraId="34BA66BE" w14:textId="77777777" w:rsidR="00146453" w:rsidRDefault="00146453" w:rsidP="00146453">
            <w:pPr>
              <w:bidi/>
              <w:rPr>
                <w:rtl/>
                <w:lang w:val="ar-SA"/>
              </w:rPr>
            </w:pPr>
          </w:p>
          <w:p w14:paraId="370806D9" w14:textId="77777777" w:rsidR="00146453" w:rsidRDefault="00146453" w:rsidP="00146453">
            <w:pPr>
              <w:bidi/>
              <w:rPr>
                <w:rtl/>
                <w:lang w:val="ar-SA"/>
              </w:rPr>
            </w:pPr>
          </w:p>
          <w:p w14:paraId="338297B1" w14:textId="77777777" w:rsidR="00506BA8" w:rsidRDefault="00506BA8" w:rsidP="00506BA8">
            <w:pPr>
              <w:bidi/>
              <w:rPr>
                <w:rtl/>
                <w:lang w:val="ar-SA"/>
              </w:rPr>
            </w:pPr>
          </w:p>
          <w:p w14:paraId="52C39B59" w14:textId="77777777" w:rsidR="00506BA8" w:rsidRDefault="00506BA8" w:rsidP="00506BA8">
            <w:pPr>
              <w:bidi/>
              <w:rPr>
                <w:rtl/>
                <w:lang w:val="ar-SA"/>
              </w:rPr>
            </w:pPr>
          </w:p>
          <w:p w14:paraId="60503171" w14:textId="77777777" w:rsidR="00506BA8" w:rsidRDefault="00506BA8" w:rsidP="00506BA8">
            <w:pPr>
              <w:bidi/>
              <w:rPr>
                <w:rtl/>
                <w:lang w:val="ar-SA"/>
              </w:rPr>
            </w:pPr>
          </w:p>
          <w:p w14:paraId="429D7FF5" w14:textId="77777777" w:rsidR="00506BA8" w:rsidRDefault="00506BA8" w:rsidP="00506BA8">
            <w:pPr>
              <w:bidi/>
              <w:rPr>
                <w:rtl/>
                <w:lang w:val="ar-SA"/>
              </w:rPr>
            </w:pPr>
          </w:p>
          <w:p w14:paraId="7107D0DA" w14:textId="77777777" w:rsidR="00766280" w:rsidRDefault="00766280">
            <w:pPr>
              <w:pStyle w:val="p1"/>
              <w:rPr>
                <w:rFonts w:hint="eastAsia"/>
                <w:rtl/>
              </w:rPr>
            </w:pPr>
            <w:r>
              <w:rPr>
                <w:rStyle w:val="s1"/>
                <w:rtl/>
              </w:rPr>
              <w:t>من أفراد مسلم على البخاري</w:t>
            </w:r>
          </w:p>
          <w:p w14:paraId="79D43887" w14:textId="77777777" w:rsidR="00506BA8" w:rsidRDefault="00506BA8">
            <w:pPr>
              <w:pStyle w:val="p1"/>
              <w:rPr>
                <w:rFonts w:hint="eastAsia"/>
                <w:rtl/>
              </w:rPr>
            </w:pPr>
          </w:p>
          <w:p w14:paraId="004D5BCC" w14:textId="77777777" w:rsidR="00506BA8" w:rsidRDefault="00506BA8">
            <w:pPr>
              <w:pStyle w:val="p1"/>
              <w:rPr>
                <w:rFonts w:hint="eastAsia"/>
                <w:rtl/>
              </w:rPr>
            </w:pPr>
          </w:p>
          <w:p w14:paraId="24CB273E" w14:textId="77777777" w:rsidR="00506BA8" w:rsidRDefault="00506BA8">
            <w:pPr>
              <w:pStyle w:val="p1"/>
              <w:rPr>
                <w:rFonts w:hint="eastAsia"/>
              </w:rPr>
            </w:pPr>
          </w:p>
          <w:p w14:paraId="4F978348" w14:textId="3C1DC130" w:rsidR="00146453" w:rsidRPr="0073125C" w:rsidRDefault="00146453" w:rsidP="00146453">
            <w:pPr>
              <w:bidi/>
              <w:rPr>
                <w:lang w:val="ar-SA"/>
              </w:rPr>
            </w:pPr>
          </w:p>
        </w:tc>
        <w:tc>
          <w:tcPr>
            <w:tcW w:w="1721" w:type="dxa"/>
            <w:shd w:val="clear" w:color="auto" w:fill="F2F2F2" w:themeFill="background1" w:themeFillShade="F2"/>
          </w:tcPr>
          <w:p w14:paraId="38711B39" w14:textId="77777777" w:rsidR="00010D65" w:rsidRDefault="00010D65" w:rsidP="000A2B55">
            <w:pPr>
              <w:bidi/>
              <w:rPr>
                <w:rtl/>
                <w:lang w:val="ar-SA"/>
              </w:rPr>
            </w:pPr>
          </w:p>
          <w:p w14:paraId="157693CB" w14:textId="77777777" w:rsidR="00040E5F" w:rsidRDefault="00040E5F" w:rsidP="00040E5F">
            <w:pPr>
              <w:bidi/>
              <w:rPr>
                <w:rtl/>
                <w:lang w:val="ar-SA"/>
              </w:rPr>
            </w:pPr>
          </w:p>
          <w:p w14:paraId="3F020EBF" w14:textId="77777777" w:rsidR="00040E5F" w:rsidRDefault="00040E5F" w:rsidP="00040E5F">
            <w:pPr>
              <w:bidi/>
              <w:rPr>
                <w:rtl/>
                <w:lang w:val="ar-SA"/>
              </w:rPr>
            </w:pPr>
          </w:p>
          <w:p w14:paraId="6B097501" w14:textId="77777777" w:rsidR="00040E5F" w:rsidRDefault="00040E5F" w:rsidP="00040E5F">
            <w:pPr>
              <w:bidi/>
              <w:rPr>
                <w:rtl/>
                <w:lang w:val="ar-SA"/>
              </w:rPr>
            </w:pPr>
          </w:p>
          <w:p w14:paraId="2F0A65C1" w14:textId="77777777" w:rsidR="00040E5F" w:rsidRDefault="00040E5F" w:rsidP="00040E5F">
            <w:pPr>
              <w:bidi/>
              <w:rPr>
                <w:rtl/>
                <w:lang w:val="ar-SA"/>
              </w:rPr>
            </w:pPr>
          </w:p>
          <w:p w14:paraId="4C9FDAAB" w14:textId="77777777" w:rsidR="00040E5F" w:rsidRDefault="00040E5F" w:rsidP="00040E5F">
            <w:pPr>
              <w:bidi/>
              <w:rPr>
                <w:rtl/>
                <w:lang w:val="ar-SA"/>
              </w:rPr>
            </w:pPr>
          </w:p>
          <w:p w14:paraId="0EDF4D41" w14:textId="77777777" w:rsidR="00040E5F" w:rsidRDefault="00040E5F" w:rsidP="00040E5F">
            <w:pPr>
              <w:bidi/>
              <w:rPr>
                <w:rtl/>
                <w:lang w:val="ar-SA"/>
              </w:rPr>
            </w:pPr>
          </w:p>
          <w:p w14:paraId="1260C24C" w14:textId="77777777" w:rsidR="00040E5F" w:rsidRDefault="00040E5F" w:rsidP="00040E5F">
            <w:pPr>
              <w:bidi/>
              <w:rPr>
                <w:rtl/>
                <w:lang w:val="ar-SA"/>
              </w:rPr>
            </w:pPr>
          </w:p>
          <w:p w14:paraId="17C9DF8D" w14:textId="77777777" w:rsidR="00040E5F" w:rsidRDefault="00040E5F" w:rsidP="00040E5F">
            <w:pPr>
              <w:bidi/>
              <w:rPr>
                <w:rtl/>
                <w:lang w:val="ar-SA"/>
              </w:rPr>
            </w:pPr>
          </w:p>
          <w:p w14:paraId="3311F555" w14:textId="77777777" w:rsidR="00040E5F" w:rsidRDefault="00040E5F" w:rsidP="00040E5F">
            <w:pPr>
              <w:bidi/>
              <w:rPr>
                <w:rtl/>
                <w:lang w:val="ar-SA"/>
              </w:rPr>
            </w:pPr>
          </w:p>
          <w:p w14:paraId="6A4E0C00" w14:textId="77777777" w:rsidR="00040E5F" w:rsidRDefault="00040E5F" w:rsidP="00040E5F">
            <w:pPr>
              <w:bidi/>
              <w:rPr>
                <w:rtl/>
                <w:lang w:val="ar-SA"/>
              </w:rPr>
            </w:pPr>
          </w:p>
          <w:p w14:paraId="43369E97" w14:textId="77777777" w:rsidR="00040E5F" w:rsidRDefault="00040E5F" w:rsidP="00040E5F">
            <w:pPr>
              <w:bidi/>
              <w:rPr>
                <w:rtl/>
                <w:lang w:val="ar-SA"/>
              </w:rPr>
            </w:pPr>
          </w:p>
          <w:p w14:paraId="61CCC64F" w14:textId="77777777" w:rsidR="00040E5F" w:rsidRDefault="00040E5F" w:rsidP="00040E5F">
            <w:pPr>
              <w:bidi/>
              <w:rPr>
                <w:rtl/>
                <w:lang w:val="ar-SA"/>
              </w:rPr>
            </w:pPr>
          </w:p>
          <w:p w14:paraId="3D27BE9E" w14:textId="77777777" w:rsidR="00040E5F" w:rsidRDefault="00040E5F" w:rsidP="00040E5F">
            <w:pPr>
              <w:bidi/>
              <w:rPr>
                <w:rtl/>
                <w:lang w:val="ar-SA"/>
              </w:rPr>
            </w:pPr>
          </w:p>
          <w:p w14:paraId="3178DD6F" w14:textId="77777777" w:rsidR="00040E5F" w:rsidRDefault="00040E5F" w:rsidP="00040E5F">
            <w:pPr>
              <w:bidi/>
              <w:rPr>
                <w:rtl/>
                <w:lang w:val="ar-SA"/>
              </w:rPr>
            </w:pPr>
          </w:p>
          <w:p w14:paraId="1181B8AD" w14:textId="77777777" w:rsidR="00F36145" w:rsidRDefault="00F36145" w:rsidP="00040E5F">
            <w:pPr>
              <w:bidi/>
              <w:rPr>
                <w:rtl/>
                <w:lang w:val="ar-SA"/>
              </w:rPr>
            </w:pPr>
          </w:p>
          <w:p w14:paraId="7FBB1803" w14:textId="77777777" w:rsidR="00F36145" w:rsidRDefault="00F36145" w:rsidP="00F36145">
            <w:pPr>
              <w:bidi/>
              <w:rPr>
                <w:rtl/>
                <w:lang w:val="ar-SA"/>
              </w:rPr>
            </w:pPr>
          </w:p>
          <w:p w14:paraId="7F1B332E" w14:textId="77777777" w:rsidR="00F36145" w:rsidRDefault="00F36145" w:rsidP="00F36145">
            <w:pPr>
              <w:bidi/>
              <w:rPr>
                <w:rtl/>
                <w:lang w:val="ar-SA"/>
              </w:rPr>
            </w:pPr>
          </w:p>
          <w:p w14:paraId="045C5A58" w14:textId="79885B15" w:rsidR="00040E5F" w:rsidRDefault="00040E5F" w:rsidP="00F36145">
            <w:pPr>
              <w:bidi/>
              <w:rPr>
                <w:rtl/>
                <w:lang w:val="ar-SA"/>
              </w:rPr>
            </w:pPr>
            <w:r>
              <w:rPr>
                <w:rFonts w:hint="cs"/>
                <w:rtl/>
                <w:lang w:val="ar-SA"/>
              </w:rPr>
              <w:t xml:space="preserve">أبو مالك الأشعري </w:t>
            </w:r>
          </w:p>
        </w:tc>
      </w:tr>
    </w:tbl>
    <w:p w14:paraId="7F1D7416" w14:textId="77777777" w:rsidR="00441DD7" w:rsidRDefault="00441DD7" w:rsidP="00B203D0">
      <w:pPr>
        <w:bidi/>
        <w:rPr>
          <w:rtl/>
          <w:lang w:val="ar-SA"/>
        </w:rPr>
      </w:pPr>
    </w:p>
    <w:p w14:paraId="33222535" w14:textId="77777777" w:rsidR="00BE472A" w:rsidRDefault="00BE472A" w:rsidP="00BE472A">
      <w:pPr>
        <w:bidi/>
        <w:rPr>
          <w:rtl/>
          <w:lang w:val="ar-SA"/>
        </w:rPr>
      </w:pPr>
    </w:p>
    <w:p w14:paraId="7C144B14" w14:textId="77777777" w:rsidR="00BE472A" w:rsidRDefault="00BE472A" w:rsidP="00BE472A">
      <w:pPr>
        <w:bidi/>
        <w:rPr>
          <w:rtl/>
          <w:lang w:val="ar-SA"/>
        </w:rPr>
      </w:pPr>
    </w:p>
    <w:p w14:paraId="2D1907B4" w14:textId="77777777" w:rsidR="00BE472A" w:rsidRDefault="00BE472A" w:rsidP="00BE472A">
      <w:pPr>
        <w:bidi/>
        <w:rPr>
          <w:rtl/>
          <w:lang w:val="ar-SA"/>
        </w:rPr>
      </w:pPr>
    </w:p>
    <w:p w14:paraId="7AD3D015" w14:textId="77777777" w:rsidR="00BE472A" w:rsidRDefault="00BE472A" w:rsidP="00BE472A">
      <w:pPr>
        <w:bidi/>
        <w:rPr>
          <w:rtl/>
          <w:lang w:val="ar-SA"/>
        </w:rPr>
      </w:pPr>
    </w:p>
    <w:p w14:paraId="52D7470C" w14:textId="77777777" w:rsidR="00BE472A" w:rsidRDefault="00BE472A" w:rsidP="00BE472A">
      <w:pPr>
        <w:bidi/>
        <w:rPr>
          <w:rtl/>
          <w:lang w:val="ar-SA"/>
        </w:rPr>
      </w:pPr>
    </w:p>
    <w:p w14:paraId="0FB8E07D" w14:textId="77777777" w:rsidR="00BE472A" w:rsidRDefault="00BE472A" w:rsidP="00BE472A">
      <w:pPr>
        <w:bidi/>
        <w:rPr>
          <w:rtl/>
          <w:lang w:val="ar-SA"/>
        </w:rPr>
      </w:pPr>
    </w:p>
    <w:p w14:paraId="13EBDDDB" w14:textId="77777777" w:rsidR="00BE472A" w:rsidRDefault="00BE472A" w:rsidP="00BE472A">
      <w:pPr>
        <w:bidi/>
        <w:rPr>
          <w:rtl/>
          <w:lang w:val="ar-SA"/>
        </w:rPr>
      </w:pPr>
    </w:p>
    <w:p w14:paraId="69BCB241" w14:textId="77777777" w:rsidR="00BE472A" w:rsidRDefault="00BE472A" w:rsidP="00BE472A">
      <w:pPr>
        <w:bidi/>
        <w:rPr>
          <w:rtl/>
          <w:lang w:val="ar-SA"/>
        </w:rPr>
      </w:pPr>
    </w:p>
    <w:p w14:paraId="708262F9" w14:textId="77777777" w:rsidR="00BE472A" w:rsidRDefault="00BE472A" w:rsidP="00BE472A">
      <w:pPr>
        <w:bidi/>
        <w:rPr>
          <w:rtl/>
          <w:lang w:val="ar-SA"/>
        </w:rPr>
      </w:pPr>
    </w:p>
    <w:p w14:paraId="281DA890" w14:textId="77777777" w:rsidR="00BE472A" w:rsidRDefault="00BE472A" w:rsidP="00BE472A">
      <w:pPr>
        <w:bidi/>
        <w:rPr>
          <w:rtl/>
          <w:lang w:val="ar-SA"/>
        </w:rPr>
      </w:pPr>
    </w:p>
    <w:p w14:paraId="4E22B462" w14:textId="77777777" w:rsidR="00BE472A" w:rsidRDefault="00BE472A" w:rsidP="00BE472A">
      <w:pPr>
        <w:bidi/>
        <w:rPr>
          <w:rtl/>
          <w:lang w:val="ar-SA"/>
        </w:rPr>
      </w:pPr>
    </w:p>
    <w:p w14:paraId="50F09EB1" w14:textId="77777777" w:rsidR="00BE472A" w:rsidRDefault="00BE472A" w:rsidP="00BE472A">
      <w:pPr>
        <w:bidi/>
        <w:rPr>
          <w:rtl/>
          <w:lang w:val="ar-SA"/>
        </w:rPr>
      </w:pPr>
    </w:p>
    <w:p w14:paraId="6748A12F" w14:textId="77777777" w:rsidR="00BE472A" w:rsidRDefault="00BE472A" w:rsidP="00BE472A">
      <w:pPr>
        <w:bidi/>
        <w:rPr>
          <w:rtl/>
          <w:lang w:val="ar-SA"/>
        </w:rPr>
      </w:pPr>
    </w:p>
    <w:tbl>
      <w:tblPr>
        <w:tblStyle w:val="a8"/>
        <w:bidiVisual/>
        <w:tblW w:w="14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Description w:val="يحتوي الجدول الأول على معلومات حول الاسم والتاريخ. يحتوي الجدول الثاني على الجدول الزمني للواجب المنزلي"/>
      </w:tblPr>
      <w:tblGrid>
        <w:gridCol w:w="6848"/>
        <w:gridCol w:w="7695"/>
      </w:tblGrid>
      <w:tr w:rsidR="00BE472A" w:rsidRPr="0073125C" w14:paraId="0E138D3B" w14:textId="77777777" w:rsidTr="00E132E6">
        <w:tc>
          <w:tcPr>
            <w:tcW w:w="6848" w:type="dxa"/>
            <w:tcMar>
              <w:bottom w:w="216" w:type="dxa"/>
            </w:tcMar>
          </w:tcPr>
          <w:p w14:paraId="56A0ABF5" w14:textId="77777777" w:rsidR="00BE472A" w:rsidRPr="0073125C" w:rsidRDefault="00BB4AE3" w:rsidP="00E132E6">
            <w:pPr>
              <w:pStyle w:val="1f0"/>
              <w:bidi/>
              <w:rPr>
                <w:lang w:val="ar-SA"/>
              </w:rPr>
            </w:pPr>
            <w:sdt>
              <w:sdtPr>
                <w:rPr>
                  <w:rtl/>
                  <w:lang w:val="ar-SA"/>
                </w:rPr>
                <w:alias w:val="الواجب المنزلي لـ:"/>
                <w:tag w:val="الواجب المنزلي لـ:"/>
                <w:id w:val="2121488183"/>
                <w:placeholder>
                  <w:docPart w:val="C10B169E3D46BD4CA4E9AC760FBFDE4E"/>
                </w:placeholder>
                <w:temporary/>
                <w:showingPlcHdr/>
                <w15:appearance w15:val="hidden"/>
              </w:sdtPr>
              <w:sdtEndPr/>
              <w:sdtContent>
                <w:r w:rsidR="00BE472A" w:rsidRPr="0073125C">
                  <w:rPr>
                    <w:rtl/>
                    <w:lang w:val="ar-SA" w:eastAsia="ar"/>
                  </w:rPr>
                  <w:t>الواجب المنزلي ل</w:t>
                </w:r>
              </w:sdtContent>
            </w:sdt>
            <w:r w:rsidR="00BE472A" w:rsidRPr="0073125C">
              <w:rPr>
                <w:rtl/>
                <w:lang w:val="ar-SA" w:eastAsia="ar"/>
              </w:rPr>
              <w:t xml:space="preserve"> </w:t>
            </w:r>
            <w:sdt>
              <w:sdtPr>
                <w:rPr>
                  <w:rtl/>
                  <w:lang w:val="ar-SA"/>
                </w:rPr>
                <w:alias w:val="أدخل الاسم:"/>
                <w:tag w:val="أدخل الاسم:"/>
                <w:id w:val="512432800"/>
                <w:placeholder>
                  <w:docPart w:val="0AD10E9070823C46ABF242C237F8E12F"/>
                </w:placeholder>
                <w:temporary/>
                <w:showingPlcHdr/>
                <w15:appearance w15:val="hidden"/>
              </w:sdtPr>
              <w:sdtEndPr/>
              <w:sdtContent>
                <w:r w:rsidR="00BE472A" w:rsidRPr="0073125C">
                  <w:rPr>
                    <w:rtl/>
                    <w:lang w:val="ar-SA" w:eastAsia="ar"/>
                  </w:rPr>
                  <w:t>الاسم الخاص بك</w:t>
                </w:r>
              </w:sdtContent>
            </w:sdt>
          </w:p>
        </w:tc>
        <w:tc>
          <w:tcPr>
            <w:tcW w:w="7695" w:type="dxa"/>
            <w:tcMar>
              <w:bottom w:w="216" w:type="dxa"/>
            </w:tcMar>
          </w:tcPr>
          <w:p w14:paraId="6CF1A9FF" w14:textId="77777777" w:rsidR="00BE472A" w:rsidRPr="0073125C" w:rsidRDefault="00BB4AE3" w:rsidP="00E132E6">
            <w:pPr>
              <w:pStyle w:val="2f7"/>
              <w:bidi/>
              <w:rPr>
                <w:lang w:val="ar-SA"/>
              </w:rPr>
            </w:pPr>
            <w:sdt>
              <w:sdtPr>
                <w:rPr>
                  <w:rtl/>
                  <w:lang w:val="ar-SA"/>
                </w:rPr>
                <w:alias w:val="الأسبوع بداية من:"/>
                <w:tag w:val="الأسبوع بداية من:"/>
                <w:id w:val="-1190068351"/>
                <w:placeholder>
                  <w:docPart w:val="A81B9934A55A4B458FFE51B785C83DDF"/>
                </w:placeholder>
                <w:temporary/>
                <w:showingPlcHdr/>
                <w15:appearance w15:val="hidden"/>
              </w:sdtPr>
              <w:sdtEndPr/>
              <w:sdtContent>
                <w:r w:rsidR="00BE472A" w:rsidRPr="0073125C">
                  <w:rPr>
                    <w:rtl/>
                    <w:lang w:val="ar-SA" w:eastAsia="ar"/>
                  </w:rPr>
                  <w:t>الأسبوع الذي يبدأ في</w:t>
                </w:r>
              </w:sdtContent>
            </w:sdt>
            <w:r w:rsidR="00BE472A" w:rsidRPr="0073125C">
              <w:rPr>
                <w:rtl/>
                <w:lang w:val="ar-SA" w:eastAsia="ar"/>
              </w:rPr>
              <w:t xml:space="preserve"> </w:t>
            </w:r>
            <w:sdt>
              <w:sdtPr>
                <w:rPr>
                  <w:rtl/>
                  <w:lang w:val="ar-SA"/>
                </w:rPr>
                <w:alias w:val="أدخل التاريخ:"/>
                <w:tag w:val="أدخل التاريخ:"/>
                <w:id w:val="1550491409"/>
                <w:placeholder>
                  <w:docPart w:val="E636AC73FE8F8F4C83350EEEE8985CE1"/>
                </w:placeholder>
                <w:temporary/>
                <w:showingPlcHdr/>
                <w15:appearance w15:val="hidden"/>
              </w:sdtPr>
              <w:sdtEndPr/>
              <w:sdtContent>
                <w:r w:rsidR="00BE472A" w:rsidRPr="0073125C">
                  <w:rPr>
                    <w:rtl/>
                    <w:lang w:val="ar-SA" w:eastAsia="ar"/>
                  </w:rPr>
                  <w:t>تاريخ</w:t>
                </w:r>
              </w:sdtContent>
            </w:sdt>
          </w:p>
        </w:tc>
      </w:tr>
    </w:tbl>
    <w:tbl>
      <w:tblPr>
        <w:bidiVisual/>
        <w:tblW w:w="13451"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ayout w:type="fixed"/>
        <w:tblCellMar>
          <w:top w:w="115" w:type="dxa"/>
          <w:left w:w="115" w:type="dxa"/>
          <w:bottom w:w="115" w:type="dxa"/>
          <w:right w:w="115" w:type="dxa"/>
        </w:tblCellMar>
        <w:tblLook w:val="01E0" w:firstRow="1" w:lastRow="1" w:firstColumn="1" w:lastColumn="1" w:noHBand="0" w:noVBand="0"/>
        <w:tblDescription w:val="يحتوي الجدول الأول على معلومات حول الاسم والتاريخ. يحتوي الجدول الثاني على الجدول الزمني للواجب المنزلي"/>
      </w:tblPr>
      <w:tblGrid>
        <w:gridCol w:w="1652"/>
        <w:gridCol w:w="1842"/>
        <w:gridCol w:w="1843"/>
        <w:gridCol w:w="1843"/>
        <w:gridCol w:w="1843"/>
        <w:gridCol w:w="2707"/>
        <w:gridCol w:w="1721"/>
      </w:tblGrid>
      <w:tr w:rsidR="00BE472A" w:rsidRPr="0073125C" w14:paraId="7BD9240F" w14:textId="77777777" w:rsidTr="00E132E6">
        <w:trPr>
          <w:trHeight w:val="420"/>
          <w:tblHeader/>
        </w:trPr>
        <w:sdt>
          <w:sdtPr>
            <w:rPr>
              <w:rtl/>
              <w:lang w:val="ar-SA"/>
            </w:rPr>
            <w:alias w:val="الفترة الزمنية:"/>
            <w:tag w:val="الفترة الزمنية:"/>
            <w:id w:val="-1431496253"/>
            <w:placeholder>
              <w:docPart w:val="D045A564567E5D43A771208C4B1C9538"/>
            </w:placeholder>
            <w:temporary/>
            <w:showingPlcHdr/>
            <w15:appearance w15:val="hidden"/>
          </w:sdtPr>
          <w:sdtEndPr/>
          <w:sdtContent>
            <w:tc>
              <w:tcPr>
                <w:tcW w:w="1652" w:type="dxa"/>
                <w:shd w:val="clear" w:color="auto" w:fill="DAEEF3" w:themeFill="accent5" w:themeFillTint="33"/>
                <w:vAlign w:val="center"/>
              </w:tcPr>
              <w:p w14:paraId="1F1DD200" w14:textId="77777777" w:rsidR="00BE472A" w:rsidRPr="0073125C" w:rsidRDefault="00BE472A" w:rsidP="00E132E6">
                <w:pPr>
                  <w:pStyle w:val="3f3"/>
                  <w:bidi/>
                  <w:rPr>
                    <w:lang w:val="ar-SA"/>
                  </w:rPr>
                </w:pPr>
                <w:r w:rsidRPr="0073125C">
                  <w:rPr>
                    <w:rtl/>
                    <w:lang w:val="ar-SA" w:eastAsia="ar"/>
                  </w:rPr>
                  <w:t>الفترة</w:t>
                </w:r>
              </w:p>
            </w:tc>
          </w:sdtContent>
        </w:sdt>
        <w:tc>
          <w:tcPr>
            <w:tcW w:w="1842" w:type="dxa"/>
            <w:shd w:val="clear" w:color="auto" w:fill="DAEEF3" w:themeFill="accent5" w:themeFillTint="33"/>
            <w:vAlign w:val="center"/>
          </w:tcPr>
          <w:p w14:paraId="560DFB01" w14:textId="77777777" w:rsidR="00BE472A" w:rsidRPr="0073125C" w:rsidRDefault="00BE472A" w:rsidP="00E132E6">
            <w:pPr>
              <w:pStyle w:val="3f3"/>
              <w:bidi/>
              <w:rPr>
                <w:lang w:val="ar-SA"/>
              </w:rPr>
            </w:pPr>
            <w:r>
              <w:rPr>
                <w:rFonts w:hint="cs"/>
                <w:rtl/>
                <w:lang w:val="ar-SA"/>
              </w:rPr>
              <w:t xml:space="preserve">نص الحديث </w:t>
            </w:r>
          </w:p>
        </w:tc>
        <w:tc>
          <w:tcPr>
            <w:tcW w:w="1843" w:type="dxa"/>
            <w:shd w:val="clear" w:color="auto" w:fill="DAEEF3" w:themeFill="accent5" w:themeFillTint="33"/>
            <w:vAlign w:val="center"/>
          </w:tcPr>
          <w:p w14:paraId="71632742" w14:textId="77777777" w:rsidR="00BE472A" w:rsidRPr="0073125C" w:rsidRDefault="00BE472A" w:rsidP="00E132E6">
            <w:pPr>
              <w:pStyle w:val="3f3"/>
              <w:bidi/>
              <w:rPr>
                <w:lang w:val="ar-SA"/>
              </w:rPr>
            </w:pPr>
            <w:r>
              <w:rPr>
                <w:rFonts w:hint="cs"/>
                <w:rtl/>
                <w:lang w:val="ar-SA"/>
              </w:rPr>
              <w:t xml:space="preserve">حكمه </w:t>
            </w:r>
          </w:p>
        </w:tc>
        <w:tc>
          <w:tcPr>
            <w:tcW w:w="1843" w:type="dxa"/>
            <w:shd w:val="clear" w:color="auto" w:fill="DAEEF3" w:themeFill="accent5" w:themeFillTint="33"/>
            <w:vAlign w:val="center"/>
          </w:tcPr>
          <w:p w14:paraId="03E5FD46" w14:textId="77777777" w:rsidR="00BE472A" w:rsidRPr="0073125C" w:rsidRDefault="00BE472A" w:rsidP="00E132E6">
            <w:pPr>
              <w:pStyle w:val="3f3"/>
              <w:bidi/>
              <w:rPr>
                <w:lang w:val="ar-SA"/>
              </w:rPr>
            </w:pPr>
            <w:r>
              <w:rPr>
                <w:rFonts w:hint="cs"/>
                <w:rtl/>
                <w:lang w:val="ar-SA"/>
              </w:rPr>
              <w:t>المحدث</w:t>
            </w:r>
          </w:p>
        </w:tc>
        <w:tc>
          <w:tcPr>
            <w:tcW w:w="1843" w:type="dxa"/>
            <w:shd w:val="clear" w:color="auto" w:fill="DAEEF3" w:themeFill="accent5" w:themeFillTint="33"/>
            <w:vAlign w:val="center"/>
          </w:tcPr>
          <w:p w14:paraId="2932284B" w14:textId="77777777" w:rsidR="00BE472A" w:rsidRPr="0073125C" w:rsidRDefault="00BE472A" w:rsidP="00E132E6">
            <w:pPr>
              <w:pStyle w:val="3f3"/>
              <w:bidi/>
              <w:rPr>
                <w:lang w:val="ar-SA"/>
              </w:rPr>
            </w:pPr>
            <w:r>
              <w:rPr>
                <w:rFonts w:hint="cs"/>
                <w:rtl/>
                <w:lang w:val="ar-SA"/>
              </w:rPr>
              <w:t xml:space="preserve">المصدر </w:t>
            </w:r>
          </w:p>
        </w:tc>
        <w:tc>
          <w:tcPr>
            <w:tcW w:w="2707" w:type="dxa"/>
            <w:shd w:val="clear" w:color="auto" w:fill="DAEEF3" w:themeFill="accent5" w:themeFillTint="33"/>
            <w:vAlign w:val="center"/>
          </w:tcPr>
          <w:p w14:paraId="04409220" w14:textId="77777777" w:rsidR="00BE472A" w:rsidRPr="0073125C" w:rsidRDefault="00BE472A" w:rsidP="00E132E6">
            <w:pPr>
              <w:pStyle w:val="3f3"/>
              <w:bidi/>
              <w:rPr>
                <w:lang w:val="ar-SA"/>
              </w:rPr>
            </w:pPr>
            <w:r>
              <w:rPr>
                <w:rFonts w:hint="cs"/>
                <w:rtl/>
                <w:lang w:val="ar-SA"/>
              </w:rPr>
              <w:t xml:space="preserve">االتخريج </w:t>
            </w:r>
          </w:p>
        </w:tc>
        <w:tc>
          <w:tcPr>
            <w:tcW w:w="1721" w:type="dxa"/>
            <w:shd w:val="clear" w:color="auto" w:fill="DAEEF3" w:themeFill="accent5" w:themeFillTint="33"/>
          </w:tcPr>
          <w:p w14:paraId="3C32970A" w14:textId="77777777" w:rsidR="00BE472A" w:rsidRDefault="00BE472A" w:rsidP="00E132E6">
            <w:pPr>
              <w:pStyle w:val="3f3"/>
              <w:bidi/>
              <w:rPr>
                <w:rtl/>
                <w:lang w:val="ar-SA"/>
              </w:rPr>
            </w:pPr>
            <w:r>
              <w:rPr>
                <w:rFonts w:hint="cs"/>
                <w:rtl/>
                <w:lang w:val="ar-SA"/>
              </w:rPr>
              <w:t xml:space="preserve">الراوي </w:t>
            </w:r>
          </w:p>
        </w:tc>
      </w:tr>
      <w:tr w:rsidR="00BE472A" w:rsidRPr="0073125C" w14:paraId="63250A32" w14:textId="77777777" w:rsidTr="00E132E6">
        <w:trPr>
          <w:trHeight w:val="792"/>
        </w:trPr>
        <w:sdt>
          <w:sdtPr>
            <w:rPr>
              <w:rtl/>
              <w:lang w:val="ar-SA"/>
            </w:rPr>
            <w:alias w:val="الأول:"/>
            <w:tag w:val="الأول:"/>
            <w:id w:val="-1810775685"/>
            <w:placeholder>
              <w:docPart w:val="A357ECA34501484289D39BE9DD48C23F"/>
            </w:placeholder>
            <w:temporary/>
            <w:showingPlcHdr/>
            <w15:appearance w15:val="hidden"/>
          </w:sdtPr>
          <w:sdtEndPr/>
          <w:sdtContent>
            <w:tc>
              <w:tcPr>
                <w:tcW w:w="1652" w:type="dxa"/>
                <w:shd w:val="clear" w:color="auto" w:fill="DAEEF3" w:themeFill="accent5" w:themeFillTint="33"/>
                <w:noWrap/>
                <w:vAlign w:val="center"/>
              </w:tcPr>
              <w:p w14:paraId="544953F3" w14:textId="77777777" w:rsidR="00BE472A" w:rsidRPr="0073125C" w:rsidRDefault="00BE472A" w:rsidP="00E132E6">
                <w:pPr>
                  <w:pStyle w:val="3f3"/>
                  <w:bidi/>
                  <w:rPr>
                    <w:lang w:val="ar-SA"/>
                  </w:rPr>
                </w:pPr>
                <w:r w:rsidRPr="0073125C">
                  <w:rPr>
                    <w:rtl/>
                    <w:lang w:val="ar-SA" w:eastAsia="ar"/>
                  </w:rPr>
                  <w:t>الأول</w:t>
                </w:r>
              </w:p>
            </w:tc>
          </w:sdtContent>
        </w:sdt>
        <w:tc>
          <w:tcPr>
            <w:tcW w:w="1842" w:type="dxa"/>
            <w:shd w:val="clear" w:color="auto" w:fill="F2F2F2" w:themeFill="background1" w:themeFillShade="F2"/>
          </w:tcPr>
          <w:p w14:paraId="7C52C473" w14:textId="77777777" w:rsidR="00F14B1F" w:rsidRDefault="00F14B1F">
            <w:pPr>
              <w:pStyle w:val="p1"/>
              <w:rPr>
                <w:rFonts w:hint="eastAsia"/>
              </w:rPr>
            </w:pPr>
            <w:r>
              <w:rPr>
                <w:rStyle w:val="s1"/>
                <w:rtl/>
              </w:rPr>
              <w:t>مَن حَمَلَ علينا السِّلاحَ فليسَ مِنَّا، ومَن غَشَّنا فليسَ مِنَّا.</w:t>
            </w:r>
            <w:r>
              <w:rPr>
                <w:rStyle w:val="apple-converted-space"/>
                <w:rFonts w:ascii="UICTFontTextStyleBody" w:hAnsi="UICTFontTextStyleBody"/>
                <w:rtl/>
              </w:rPr>
              <w:t> </w:t>
            </w:r>
          </w:p>
          <w:p w14:paraId="0BDF0D6F" w14:textId="77777777" w:rsidR="00BE472A" w:rsidRPr="0073125C" w:rsidRDefault="00BE472A" w:rsidP="00E132E6">
            <w:pPr>
              <w:bidi/>
              <w:rPr>
                <w:lang w:val="ar-SA"/>
              </w:rPr>
            </w:pPr>
          </w:p>
        </w:tc>
        <w:tc>
          <w:tcPr>
            <w:tcW w:w="1843" w:type="dxa"/>
          </w:tcPr>
          <w:p w14:paraId="07130091" w14:textId="77777777" w:rsidR="00BE472A" w:rsidRDefault="00BE472A" w:rsidP="00E132E6">
            <w:pPr>
              <w:pStyle w:val="p1"/>
              <w:rPr>
                <w:rFonts w:hint="eastAsia"/>
              </w:rPr>
            </w:pPr>
            <w:r>
              <w:rPr>
                <w:rStyle w:val="s1"/>
                <w:rtl/>
              </w:rPr>
              <w:t>[صحيح]</w:t>
            </w:r>
          </w:p>
          <w:p w14:paraId="7F0978B6" w14:textId="77777777" w:rsidR="00BE472A" w:rsidRPr="0073125C" w:rsidRDefault="00BE472A" w:rsidP="00E132E6">
            <w:pPr>
              <w:bidi/>
              <w:rPr>
                <w:lang w:val="ar-SA"/>
              </w:rPr>
            </w:pPr>
          </w:p>
        </w:tc>
        <w:tc>
          <w:tcPr>
            <w:tcW w:w="1843" w:type="dxa"/>
            <w:shd w:val="clear" w:color="auto" w:fill="F2F2F2" w:themeFill="background1" w:themeFillShade="F2"/>
          </w:tcPr>
          <w:p w14:paraId="2968ED9B" w14:textId="77777777" w:rsidR="00BE472A" w:rsidRDefault="00BE472A" w:rsidP="00E132E6">
            <w:pPr>
              <w:pStyle w:val="p1"/>
              <w:bidi/>
              <w:rPr>
                <w:rFonts w:hint="eastAsia"/>
              </w:rPr>
            </w:pPr>
            <w:r>
              <w:rPr>
                <w:rStyle w:val="s1"/>
                <w:rtl/>
              </w:rPr>
              <w:t>المحدث : مسلم</w:t>
            </w:r>
            <w:r>
              <w:rPr>
                <w:rStyle w:val="apple-converted-space"/>
                <w:rFonts w:ascii="UICTFontTextStyleBody" w:hAnsi="UICTFontTextStyleBody"/>
                <w:rtl/>
              </w:rPr>
              <w:t> </w:t>
            </w:r>
          </w:p>
          <w:p w14:paraId="39702727" w14:textId="77777777" w:rsidR="00BE472A" w:rsidRPr="0073125C" w:rsidRDefault="00BE472A" w:rsidP="00E132E6">
            <w:pPr>
              <w:bidi/>
              <w:rPr>
                <w:lang w:val="ar-SA"/>
              </w:rPr>
            </w:pPr>
          </w:p>
        </w:tc>
        <w:tc>
          <w:tcPr>
            <w:tcW w:w="1843" w:type="dxa"/>
          </w:tcPr>
          <w:p w14:paraId="1E9AE6D3" w14:textId="77777777" w:rsidR="00BE472A" w:rsidRDefault="00BE472A" w:rsidP="00E132E6">
            <w:pPr>
              <w:pStyle w:val="p1"/>
              <w:bidi/>
              <w:rPr>
                <w:rFonts w:hint="eastAsia"/>
              </w:rPr>
            </w:pPr>
            <w:r>
              <w:rPr>
                <w:rStyle w:val="s1"/>
                <w:rtl/>
              </w:rPr>
              <w:t>المصدر : صحيح مسلم</w:t>
            </w:r>
          </w:p>
          <w:p w14:paraId="3795F675" w14:textId="77777777" w:rsidR="00BE472A" w:rsidRDefault="00BE472A" w:rsidP="00E132E6">
            <w:pPr>
              <w:bidi/>
              <w:rPr>
                <w:rtl/>
                <w:lang w:val="ar-SA"/>
              </w:rPr>
            </w:pPr>
          </w:p>
          <w:p w14:paraId="068D2B59" w14:textId="77777777" w:rsidR="00E809AE" w:rsidRDefault="00E809AE">
            <w:pPr>
              <w:pStyle w:val="p1"/>
              <w:rPr>
                <w:rFonts w:hint="eastAsia"/>
              </w:rPr>
            </w:pPr>
            <w:r>
              <w:rPr>
                <w:rStyle w:val="s1"/>
                <w:rtl/>
              </w:rPr>
              <w:t>الصفحة أو الرقم : 101</w:t>
            </w:r>
          </w:p>
          <w:p w14:paraId="5C902733" w14:textId="77777777" w:rsidR="00BE472A" w:rsidRPr="0073125C" w:rsidRDefault="00BE472A" w:rsidP="00E132E6">
            <w:pPr>
              <w:bidi/>
              <w:rPr>
                <w:lang w:val="ar-SA"/>
              </w:rPr>
            </w:pPr>
          </w:p>
        </w:tc>
        <w:tc>
          <w:tcPr>
            <w:tcW w:w="2707" w:type="dxa"/>
            <w:shd w:val="clear" w:color="auto" w:fill="F2F2F2" w:themeFill="background1" w:themeFillShade="F2"/>
          </w:tcPr>
          <w:p w14:paraId="3D6F8393" w14:textId="77777777" w:rsidR="00304440" w:rsidRDefault="00304440">
            <w:pPr>
              <w:pStyle w:val="p1"/>
              <w:rPr>
                <w:rFonts w:hint="eastAsia"/>
              </w:rPr>
            </w:pPr>
            <w:r>
              <w:rPr>
                <w:rStyle w:val="s1"/>
                <w:rtl/>
              </w:rPr>
              <w:t>التخريج : من أفراد مسلم على البخاري</w:t>
            </w:r>
          </w:p>
          <w:p w14:paraId="622C91AC" w14:textId="77777777" w:rsidR="00BE472A" w:rsidRPr="0073125C" w:rsidRDefault="00BE472A" w:rsidP="00E132E6">
            <w:pPr>
              <w:bidi/>
              <w:rPr>
                <w:lang w:val="ar-SA"/>
              </w:rPr>
            </w:pPr>
          </w:p>
        </w:tc>
        <w:tc>
          <w:tcPr>
            <w:tcW w:w="1721" w:type="dxa"/>
            <w:shd w:val="clear" w:color="auto" w:fill="F2F2F2" w:themeFill="background1" w:themeFillShade="F2"/>
          </w:tcPr>
          <w:p w14:paraId="62DD697F" w14:textId="77777777" w:rsidR="00BE472A" w:rsidRDefault="00BE472A" w:rsidP="00E132E6">
            <w:pPr>
              <w:pStyle w:val="p1"/>
              <w:bidi/>
              <w:rPr>
                <w:rStyle w:val="s1"/>
                <w:rFonts w:hint="eastAsia"/>
                <w:rtl/>
              </w:rPr>
            </w:pPr>
            <w:r>
              <w:rPr>
                <w:rStyle w:val="s1"/>
                <w:rFonts w:hint="cs"/>
                <w:rtl/>
              </w:rPr>
              <w:t xml:space="preserve">أبو هريرة </w:t>
            </w:r>
          </w:p>
        </w:tc>
      </w:tr>
      <w:tr w:rsidR="00BE472A" w:rsidRPr="0073125C" w14:paraId="6F01C5B3" w14:textId="77777777" w:rsidTr="00E132E6">
        <w:trPr>
          <w:trHeight w:val="792"/>
        </w:trPr>
        <w:sdt>
          <w:sdtPr>
            <w:rPr>
              <w:rtl/>
              <w:lang w:val="ar-SA"/>
            </w:rPr>
            <w:alias w:val="الثاني:"/>
            <w:tag w:val="الثاني:"/>
            <w:id w:val="-140659141"/>
            <w:placeholder>
              <w:docPart w:val="A7F72D77B0E00A4A87FF071660AFB169"/>
            </w:placeholder>
            <w:temporary/>
            <w:showingPlcHdr/>
            <w15:appearance w15:val="hidden"/>
          </w:sdtPr>
          <w:sdtEndPr/>
          <w:sdtContent>
            <w:tc>
              <w:tcPr>
                <w:tcW w:w="1652" w:type="dxa"/>
                <w:shd w:val="clear" w:color="auto" w:fill="DAEEF3" w:themeFill="accent5" w:themeFillTint="33"/>
                <w:noWrap/>
                <w:vAlign w:val="center"/>
              </w:tcPr>
              <w:p w14:paraId="1F0510EF" w14:textId="77777777" w:rsidR="00BE472A" w:rsidRPr="0073125C" w:rsidRDefault="00BE472A" w:rsidP="00E132E6">
                <w:pPr>
                  <w:pStyle w:val="3f3"/>
                  <w:bidi/>
                  <w:rPr>
                    <w:lang w:val="ar-SA"/>
                  </w:rPr>
                </w:pPr>
                <w:r w:rsidRPr="0073125C">
                  <w:rPr>
                    <w:rtl/>
                    <w:lang w:val="ar-SA" w:eastAsia="ar"/>
                  </w:rPr>
                  <w:t>الثاني</w:t>
                </w:r>
              </w:p>
            </w:tc>
          </w:sdtContent>
        </w:sdt>
        <w:tc>
          <w:tcPr>
            <w:tcW w:w="1842" w:type="dxa"/>
            <w:shd w:val="clear" w:color="auto" w:fill="F2F2F2" w:themeFill="background1" w:themeFillShade="F2"/>
          </w:tcPr>
          <w:p w14:paraId="272BDA5C" w14:textId="77777777" w:rsidR="009F28AA" w:rsidRDefault="009F28AA" w:rsidP="009F28AA">
            <w:pPr>
              <w:pStyle w:val="p1"/>
              <w:rPr>
                <w:rFonts w:hint="eastAsia"/>
              </w:rPr>
            </w:pPr>
            <w:r>
              <w:rPr>
                <w:rStyle w:val="s1"/>
                <w:rtl/>
              </w:rPr>
              <w:t>الكلمةُ الطَّيِّبةُ صدَقةٌ</w:t>
            </w:r>
          </w:p>
          <w:p w14:paraId="39392734" w14:textId="77777777" w:rsidR="00BE472A" w:rsidRPr="0073125C" w:rsidRDefault="00BE472A" w:rsidP="00E132E6">
            <w:pPr>
              <w:bidi/>
              <w:rPr>
                <w:lang w:val="ar-SA"/>
              </w:rPr>
            </w:pPr>
          </w:p>
        </w:tc>
        <w:tc>
          <w:tcPr>
            <w:tcW w:w="1843" w:type="dxa"/>
          </w:tcPr>
          <w:p w14:paraId="60A1C3AA" w14:textId="77777777" w:rsidR="00BE472A" w:rsidRDefault="00BE472A" w:rsidP="00E132E6">
            <w:pPr>
              <w:pStyle w:val="p1"/>
              <w:rPr>
                <w:rFonts w:hint="eastAsia"/>
              </w:rPr>
            </w:pPr>
            <w:r>
              <w:rPr>
                <w:rStyle w:val="s1"/>
                <w:rtl/>
              </w:rPr>
              <w:t>صحيح</w:t>
            </w:r>
          </w:p>
          <w:p w14:paraId="38DC3F6D" w14:textId="77777777" w:rsidR="00BE472A" w:rsidRPr="0073125C" w:rsidRDefault="00BE472A" w:rsidP="00E132E6">
            <w:pPr>
              <w:bidi/>
              <w:rPr>
                <w:lang w:val="ar-SA"/>
              </w:rPr>
            </w:pPr>
          </w:p>
        </w:tc>
        <w:tc>
          <w:tcPr>
            <w:tcW w:w="1843" w:type="dxa"/>
            <w:shd w:val="clear" w:color="auto" w:fill="F2F2F2" w:themeFill="background1" w:themeFillShade="F2"/>
          </w:tcPr>
          <w:p w14:paraId="0BC2F19C" w14:textId="1FEB6FAE" w:rsidR="00BE472A" w:rsidRPr="0073125C" w:rsidRDefault="00681E4C" w:rsidP="00681E4C">
            <w:pPr>
              <w:pStyle w:val="p1"/>
              <w:rPr>
                <w:rFonts w:hint="eastAsia"/>
                <w:lang w:val="ar-SA"/>
              </w:rPr>
            </w:pPr>
            <w:r>
              <w:rPr>
                <w:rStyle w:val="s1"/>
                <w:rFonts w:hint="cs"/>
                <w:rtl/>
              </w:rPr>
              <w:t xml:space="preserve">الزرقاني </w:t>
            </w:r>
          </w:p>
        </w:tc>
        <w:tc>
          <w:tcPr>
            <w:tcW w:w="1843" w:type="dxa"/>
          </w:tcPr>
          <w:p w14:paraId="0BE94EB4" w14:textId="77777777" w:rsidR="008670A0" w:rsidRDefault="008670A0" w:rsidP="008670A0">
            <w:pPr>
              <w:pStyle w:val="p1"/>
              <w:rPr>
                <w:rFonts w:hint="eastAsia"/>
              </w:rPr>
            </w:pPr>
            <w:r>
              <w:rPr>
                <w:rStyle w:val="s1"/>
                <w:rtl/>
              </w:rPr>
              <w:t>مختصر المقاصد</w:t>
            </w:r>
          </w:p>
          <w:p w14:paraId="0CB9A6E9" w14:textId="77777777" w:rsidR="004907F9" w:rsidRDefault="004907F9" w:rsidP="004907F9">
            <w:pPr>
              <w:pStyle w:val="p1"/>
              <w:rPr>
                <w:rFonts w:hint="eastAsia"/>
              </w:rPr>
            </w:pPr>
            <w:r>
              <w:rPr>
                <w:rStyle w:val="s1"/>
                <w:rtl/>
              </w:rPr>
              <w:t>الصفحة أو الرقم : 755</w:t>
            </w:r>
          </w:p>
          <w:p w14:paraId="0AC8D289" w14:textId="4FEF3A4E" w:rsidR="00BE472A" w:rsidRPr="0073125C" w:rsidRDefault="00BE472A" w:rsidP="00E132E6">
            <w:pPr>
              <w:bidi/>
              <w:rPr>
                <w:lang w:val="ar-SA"/>
              </w:rPr>
            </w:pPr>
          </w:p>
        </w:tc>
        <w:tc>
          <w:tcPr>
            <w:tcW w:w="2707" w:type="dxa"/>
            <w:shd w:val="clear" w:color="auto" w:fill="F2F2F2" w:themeFill="background1" w:themeFillShade="F2"/>
          </w:tcPr>
          <w:p w14:paraId="683F9433" w14:textId="77777777" w:rsidR="004410B4" w:rsidRDefault="004410B4" w:rsidP="004410B4">
            <w:pPr>
              <w:pStyle w:val="p1"/>
              <w:rPr>
                <w:rFonts w:hint="eastAsia"/>
              </w:rPr>
            </w:pPr>
            <w:r>
              <w:rPr>
                <w:rStyle w:val="s1"/>
                <w:rtl/>
              </w:rPr>
              <w:t>أخرجه البخاري (2989)، ومسلم (1009) مطولاً</w:t>
            </w:r>
          </w:p>
          <w:p w14:paraId="4C4B82F3" w14:textId="0EA3DBC1" w:rsidR="00BE472A" w:rsidRPr="0073125C" w:rsidRDefault="00BE472A" w:rsidP="004410B4">
            <w:pPr>
              <w:pStyle w:val="p1"/>
              <w:rPr>
                <w:rFonts w:hint="eastAsia"/>
                <w:lang w:val="ar-SA"/>
              </w:rPr>
            </w:pPr>
          </w:p>
        </w:tc>
        <w:tc>
          <w:tcPr>
            <w:tcW w:w="1721" w:type="dxa"/>
            <w:shd w:val="clear" w:color="auto" w:fill="F2F2F2" w:themeFill="background1" w:themeFillShade="F2"/>
          </w:tcPr>
          <w:p w14:paraId="07EB755A" w14:textId="77777777" w:rsidR="00BE472A" w:rsidRDefault="00BE472A" w:rsidP="00E132E6">
            <w:pPr>
              <w:pStyle w:val="p1"/>
              <w:rPr>
                <w:rStyle w:val="s1"/>
                <w:rFonts w:hint="eastAsia"/>
                <w:rtl/>
              </w:rPr>
            </w:pPr>
            <w:r>
              <w:rPr>
                <w:rStyle w:val="s1"/>
                <w:rFonts w:hint="cs"/>
                <w:rtl/>
              </w:rPr>
              <w:t xml:space="preserve">أبو هريرة </w:t>
            </w:r>
          </w:p>
        </w:tc>
      </w:tr>
      <w:tr w:rsidR="00BE472A" w:rsidRPr="0073125C" w14:paraId="289F3BCC" w14:textId="77777777" w:rsidTr="00E132E6">
        <w:trPr>
          <w:trHeight w:val="792"/>
        </w:trPr>
        <w:sdt>
          <w:sdtPr>
            <w:rPr>
              <w:rtl/>
              <w:lang w:val="ar-SA"/>
            </w:rPr>
            <w:alias w:val="الثالث:"/>
            <w:tag w:val="الثالث:"/>
            <w:id w:val="1674219562"/>
            <w:placeholder>
              <w:docPart w:val="8C90EB73D992FF4ABF199E86091EA084"/>
            </w:placeholder>
            <w:temporary/>
            <w:showingPlcHdr/>
            <w15:appearance w15:val="hidden"/>
          </w:sdtPr>
          <w:sdtEndPr/>
          <w:sdtContent>
            <w:tc>
              <w:tcPr>
                <w:tcW w:w="1652" w:type="dxa"/>
                <w:shd w:val="clear" w:color="auto" w:fill="DAEEF3" w:themeFill="accent5" w:themeFillTint="33"/>
                <w:noWrap/>
                <w:vAlign w:val="center"/>
              </w:tcPr>
              <w:p w14:paraId="320A5339" w14:textId="77777777" w:rsidR="00BE472A" w:rsidRPr="0073125C" w:rsidRDefault="00BE472A" w:rsidP="00E132E6">
                <w:pPr>
                  <w:pStyle w:val="3f3"/>
                  <w:bidi/>
                  <w:rPr>
                    <w:lang w:val="ar-SA"/>
                  </w:rPr>
                </w:pPr>
                <w:r w:rsidRPr="0073125C">
                  <w:rPr>
                    <w:rtl/>
                    <w:lang w:val="ar-SA" w:eastAsia="ar"/>
                  </w:rPr>
                  <w:t>الثالث</w:t>
                </w:r>
              </w:p>
            </w:tc>
          </w:sdtContent>
        </w:sdt>
        <w:tc>
          <w:tcPr>
            <w:tcW w:w="1842" w:type="dxa"/>
            <w:shd w:val="clear" w:color="auto" w:fill="F2F2F2" w:themeFill="background1" w:themeFillShade="F2"/>
          </w:tcPr>
          <w:p w14:paraId="3E10341D" w14:textId="77777777" w:rsidR="006018C6" w:rsidRDefault="006018C6" w:rsidP="006018C6">
            <w:pPr>
              <w:pStyle w:val="p1"/>
              <w:rPr>
                <w:rFonts w:hint="eastAsia"/>
              </w:rPr>
            </w:pPr>
            <w:r>
              <w:rPr>
                <w:rStyle w:val="s1"/>
                <w:rtl/>
              </w:rPr>
              <w:t>الدِّينُ النَّصيحةُ. قُلنا: لمَن؟ قال: للَّهِ ولكِتابِه ولرَسولِه، ولأئِمَّةِ المُسلِمينَ وعامَّتِهم</w:t>
            </w:r>
          </w:p>
          <w:p w14:paraId="7291E904" w14:textId="77777777" w:rsidR="00BE472A" w:rsidRPr="0073125C" w:rsidRDefault="00BE472A" w:rsidP="00E132E6">
            <w:pPr>
              <w:bidi/>
              <w:rPr>
                <w:lang w:val="ar-SA"/>
              </w:rPr>
            </w:pPr>
          </w:p>
        </w:tc>
        <w:tc>
          <w:tcPr>
            <w:tcW w:w="1843" w:type="dxa"/>
          </w:tcPr>
          <w:p w14:paraId="62A52AB9" w14:textId="77777777" w:rsidR="00BE472A" w:rsidRDefault="00BE472A" w:rsidP="00E132E6">
            <w:pPr>
              <w:pStyle w:val="p1"/>
              <w:rPr>
                <w:rFonts w:hint="eastAsia"/>
              </w:rPr>
            </w:pPr>
            <w:r>
              <w:rPr>
                <w:rStyle w:val="s1"/>
                <w:rtl/>
              </w:rPr>
              <w:t>صحيح</w:t>
            </w:r>
          </w:p>
          <w:p w14:paraId="7564E72D" w14:textId="77777777" w:rsidR="00BE472A" w:rsidRPr="0073125C" w:rsidRDefault="00BE472A" w:rsidP="00E132E6">
            <w:pPr>
              <w:bidi/>
              <w:rPr>
                <w:lang w:val="ar-SA"/>
              </w:rPr>
            </w:pPr>
          </w:p>
        </w:tc>
        <w:tc>
          <w:tcPr>
            <w:tcW w:w="1843" w:type="dxa"/>
            <w:shd w:val="clear" w:color="auto" w:fill="F2F2F2" w:themeFill="background1" w:themeFillShade="F2"/>
          </w:tcPr>
          <w:p w14:paraId="3B059FBC" w14:textId="1806099A" w:rsidR="00BE472A" w:rsidRPr="0073125C" w:rsidRDefault="00BE472A" w:rsidP="00E132E6">
            <w:pPr>
              <w:bidi/>
              <w:rPr>
                <w:lang w:val="ar-SA"/>
              </w:rPr>
            </w:pPr>
            <w:r>
              <w:rPr>
                <w:rFonts w:hint="cs"/>
                <w:rtl/>
                <w:lang w:val="ar-SA"/>
              </w:rPr>
              <w:t xml:space="preserve"> </w:t>
            </w:r>
            <w:r w:rsidR="00B14B42">
              <w:rPr>
                <w:rFonts w:hint="cs"/>
                <w:rtl/>
                <w:lang w:val="ar-SA"/>
              </w:rPr>
              <w:t xml:space="preserve">مسلم </w:t>
            </w:r>
          </w:p>
        </w:tc>
        <w:tc>
          <w:tcPr>
            <w:tcW w:w="1843" w:type="dxa"/>
          </w:tcPr>
          <w:p w14:paraId="44F4F7E8" w14:textId="77777777" w:rsidR="00BE472A" w:rsidRDefault="00B14B42" w:rsidP="00E132E6">
            <w:pPr>
              <w:bidi/>
              <w:rPr>
                <w:rStyle w:val="primary-text-color"/>
                <w:color w:val="555555"/>
                <w:sz w:val="32"/>
                <w:szCs w:val="32"/>
                <w:rtl/>
              </w:rPr>
            </w:pPr>
            <w:r>
              <w:rPr>
                <w:rStyle w:val="primary-text-color"/>
                <w:rFonts w:hint="cs"/>
                <w:color w:val="555555"/>
                <w:sz w:val="32"/>
                <w:szCs w:val="32"/>
                <w:rtl/>
              </w:rPr>
              <w:t xml:space="preserve">صحيح مسلم </w:t>
            </w:r>
          </w:p>
          <w:p w14:paraId="0678BC74" w14:textId="77777777" w:rsidR="00B14B42" w:rsidRDefault="00B14B42" w:rsidP="00B14B42">
            <w:pPr>
              <w:pStyle w:val="p1"/>
              <w:rPr>
                <w:rFonts w:hint="eastAsia"/>
              </w:rPr>
            </w:pPr>
            <w:r>
              <w:rPr>
                <w:rStyle w:val="s1"/>
                <w:rtl/>
              </w:rPr>
              <w:t>الصفحة أو الرقم : 55</w:t>
            </w:r>
          </w:p>
          <w:p w14:paraId="2E9E95E8" w14:textId="7307129A" w:rsidR="00B14B42" w:rsidRPr="0073125C" w:rsidRDefault="00B14B42" w:rsidP="00B14B42">
            <w:pPr>
              <w:bidi/>
              <w:rPr>
                <w:lang w:val="ar-SA"/>
              </w:rPr>
            </w:pPr>
          </w:p>
        </w:tc>
        <w:tc>
          <w:tcPr>
            <w:tcW w:w="2707" w:type="dxa"/>
            <w:shd w:val="clear" w:color="auto" w:fill="F2F2F2" w:themeFill="background1" w:themeFillShade="F2"/>
          </w:tcPr>
          <w:p w14:paraId="46FE3534" w14:textId="77777777" w:rsidR="001F55BD" w:rsidRDefault="001F55BD" w:rsidP="001F55BD">
            <w:pPr>
              <w:pStyle w:val="p1"/>
              <w:rPr>
                <w:rFonts w:hint="eastAsia"/>
              </w:rPr>
            </w:pPr>
            <w:r>
              <w:rPr>
                <w:rStyle w:val="s1"/>
                <w:rtl/>
              </w:rPr>
              <w:t>أخرجه أبو داود (4944)، والنسائي (4197) واللفظ لهما</w:t>
            </w:r>
          </w:p>
          <w:p w14:paraId="14E9A8CB" w14:textId="6EF8F37E" w:rsidR="00BE472A" w:rsidRPr="0073125C" w:rsidRDefault="00BE472A" w:rsidP="00E132E6">
            <w:pPr>
              <w:bidi/>
              <w:rPr>
                <w:lang w:val="ar-SA"/>
              </w:rPr>
            </w:pPr>
          </w:p>
        </w:tc>
        <w:tc>
          <w:tcPr>
            <w:tcW w:w="1721" w:type="dxa"/>
            <w:shd w:val="clear" w:color="auto" w:fill="F2F2F2" w:themeFill="background1" w:themeFillShade="F2"/>
          </w:tcPr>
          <w:p w14:paraId="62FD4079" w14:textId="5056A69F" w:rsidR="00BE472A" w:rsidRDefault="00E54F4B" w:rsidP="00E132E6">
            <w:pPr>
              <w:bidi/>
              <w:rPr>
                <w:rtl/>
                <w:lang w:val="ar-SA"/>
              </w:rPr>
            </w:pPr>
            <w:r>
              <w:rPr>
                <w:rFonts w:hint="cs"/>
                <w:rtl/>
                <w:lang w:val="ar-SA"/>
              </w:rPr>
              <w:t xml:space="preserve">تميم الداري </w:t>
            </w:r>
          </w:p>
        </w:tc>
      </w:tr>
      <w:tr w:rsidR="00BE472A" w:rsidRPr="0073125C" w14:paraId="3FE7F6CA" w14:textId="77777777" w:rsidTr="00E132E6">
        <w:trPr>
          <w:trHeight w:val="792"/>
        </w:trPr>
        <w:sdt>
          <w:sdtPr>
            <w:rPr>
              <w:rtl/>
              <w:lang w:val="ar-SA"/>
            </w:rPr>
            <w:alias w:val="الرابع:"/>
            <w:tag w:val="الرابع:"/>
            <w:id w:val="74634542"/>
            <w:placeholder>
              <w:docPart w:val="B068193D5C6F224E96295CCEDBA221C3"/>
            </w:placeholder>
            <w:temporary/>
            <w:showingPlcHdr/>
            <w15:appearance w15:val="hidden"/>
          </w:sdtPr>
          <w:sdtEndPr/>
          <w:sdtContent>
            <w:tc>
              <w:tcPr>
                <w:tcW w:w="1652" w:type="dxa"/>
                <w:shd w:val="clear" w:color="auto" w:fill="DAEEF3" w:themeFill="accent5" w:themeFillTint="33"/>
                <w:noWrap/>
                <w:vAlign w:val="center"/>
              </w:tcPr>
              <w:p w14:paraId="7FC5D2C7" w14:textId="77777777" w:rsidR="00BE472A" w:rsidRPr="0073125C" w:rsidRDefault="00BE472A" w:rsidP="00E132E6">
                <w:pPr>
                  <w:pStyle w:val="3f3"/>
                  <w:bidi/>
                  <w:rPr>
                    <w:lang w:val="ar-SA"/>
                  </w:rPr>
                </w:pPr>
                <w:r w:rsidRPr="0073125C">
                  <w:rPr>
                    <w:rtl/>
                    <w:lang w:val="ar-SA" w:eastAsia="ar"/>
                  </w:rPr>
                  <w:t>الرابع</w:t>
                </w:r>
              </w:p>
            </w:tc>
          </w:sdtContent>
        </w:sdt>
        <w:tc>
          <w:tcPr>
            <w:tcW w:w="1842" w:type="dxa"/>
            <w:shd w:val="clear" w:color="auto" w:fill="F2F2F2" w:themeFill="background1" w:themeFillShade="F2"/>
          </w:tcPr>
          <w:p w14:paraId="283DEF5F" w14:textId="2BA6FD05" w:rsidR="009B04B8" w:rsidRPr="009B04B8" w:rsidRDefault="00662391" w:rsidP="009B04B8">
            <w:pPr>
              <w:pStyle w:val="p1"/>
              <w:rPr>
                <w:rFonts w:hint="eastAsia"/>
              </w:rPr>
            </w:pPr>
            <w:r>
              <w:rPr>
                <w:rStyle w:val="s1"/>
                <w:rtl/>
              </w:rPr>
              <w:t>المَرءُ مع مَن أحَبَّ</w:t>
            </w:r>
          </w:p>
        </w:tc>
        <w:tc>
          <w:tcPr>
            <w:tcW w:w="1843" w:type="dxa"/>
          </w:tcPr>
          <w:p w14:paraId="6B14E082" w14:textId="63EACA36" w:rsidR="00BE472A" w:rsidRDefault="00886AAE" w:rsidP="00E132E6">
            <w:pPr>
              <w:bidi/>
              <w:rPr>
                <w:rtl/>
                <w:lang w:val="ar-SA"/>
              </w:rPr>
            </w:pPr>
            <w:r>
              <w:rPr>
                <w:rFonts w:hint="cs"/>
                <w:rtl/>
                <w:lang w:val="ar-SA"/>
              </w:rPr>
              <w:t xml:space="preserve">صحيح </w:t>
            </w:r>
          </w:p>
          <w:p w14:paraId="1AF5C2A1" w14:textId="77777777" w:rsidR="00BE472A" w:rsidRDefault="00BE472A" w:rsidP="00E132E6">
            <w:pPr>
              <w:bidi/>
              <w:rPr>
                <w:rtl/>
                <w:lang w:val="ar-SA"/>
              </w:rPr>
            </w:pPr>
          </w:p>
          <w:p w14:paraId="61386770" w14:textId="77777777" w:rsidR="00BE472A" w:rsidRDefault="00BE472A" w:rsidP="00E132E6">
            <w:pPr>
              <w:bidi/>
              <w:rPr>
                <w:rtl/>
                <w:lang w:val="ar-SA"/>
              </w:rPr>
            </w:pPr>
          </w:p>
          <w:p w14:paraId="4BE5226E" w14:textId="77777777" w:rsidR="00BE472A" w:rsidRDefault="00BE472A" w:rsidP="00E132E6">
            <w:pPr>
              <w:bidi/>
              <w:rPr>
                <w:rtl/>
                <w:lang w:val="ar-SA"/>
              </w:rPr>
            </w:pPr>
          </w:p>
          <w:p w14:paraId="711F3E5D" w14:textId="77777777" w:rsidR="00BE472A" w:rsidRDefault="00BE472A" w:rsidP="00E132E6">
            <w:pPr>
              <w:bidi/>
              <w:rPr>
                <w:rtl/>
                <w:lang w:val="ar-SA"/>
              </w:rPr>
            </w:pPr>
          </w:p>
          <w:p w14:paraId="56A85FCF" w14:textId="77777777" w:rsidR="00BE472A" w:rsidRDefault="00BE472A" w:rsidP="00E132E6">
            <w:pPr>
              <w:bidi/>
              <w:rPr>
                <w:rtl/>
                <w:lang w:val="ar-SA"/>
              </w:rPr>
            </w:pPr>
          </w:p>
          <w:p w14:paraId="147062F1" w14:textId="393EA1BA" w:rsidR="00BE472A" w:rsidRPr="0073125C" w:rsidRDefault="00BE472A" w:rsidP="00E132E6">
            <w:pPr>
              <w:bidi/>
              <w:rPr>
                <w:lang w:val="ar-SA"/>
              </w:rPr>
            </w:pPr>
          </w:p>
        </w:tc>
        <w:tc>
          <w:tcPr>
            <w:tcW w:w="1843" w:type="dxa"/>
            <w:shd w:val="clear" w:color="auto" w:fill="F2F2F2" w:themeFill="background1" w:themeFillShade="F2"/>
          </w:tcPr>
          <w:p w14:paraId="0E91F27E" w14:textId="3CC73E9B" w:rsidR="00BE472A" w:rsidRPr="0073125C" w:rsidRDefault="00245615" w:rsidP="00E132E6">
            <w:pPr>
              <w:bidi/>
              <w:rPr>
                <w:lang w:val="ar-SA"/>
              </w:rPr>
            </w:pPr>
            <w:r>
              <w:rPr>
                <w:rFonts w:hint="cs"/>
                <w:rtl/>
                <w:lang w:val="ar-SA"/>
              </w:rPr>
              <w:t xml:space="preserve">البخاري </w:t>
            </w:r>
          </w:p>
        </w:tc>
        <w:tc>
          <w:tcPr>
            <w:tcW w:w="1843" w:type="dxa"/>
          </w:tcPr>
          <w:p w14:paraId="101090A3" w14:textId="77777777" w:rsidR="00BE472A" w:rsidRDefault="00BE472A" w:rsidP="00E132E6">
            <w:pPr>
              <w:bidi/>
              <w:rPr>
                <w:rtl/>
                <w:lang w:val="ar-SA"/>
              </w:rPr>
            </w:pPr>
          </w:p>
          <w:p w14:paraId="66896DEB" w14:textId="77777777" w:rsidR="00BE472A" w:rsidRDefault="00BE472A" w:rsidP="00E132E6">
            <w:pPr>
              <w:bidi/>
              <w:rPr>
                <w:rtl/>
                <w:lang w:val="ar-SA"/>
              </w:rPr>
            </w:pPr>
          </w:p>
          <w:p w14:paraId="414AACC2" w14:textId="62FD3265" w:rsidR="00BE472A" w:rsidRDefault="009D2031" w:rsidP="00E132E6">
            <w:pPr>
              <w:bidi/>
              <w:rPr>
                <w:rtl/>
                <w:lang w:val="ar-SA"/>
              </w:rPr>
            </w:pPr>
            <w:r>
              <w:rPr>
                <w:rFonts w:hint="cs"/>
                <w:rtl/>
                <w:lang w:val="ar-SA"/>
              </w:rPr>
              <w:t xml:space="preserve">صحيح البخاري </w:t>
            </w:r>
          </w:p>
          <w:p w14:paraId="68D266E4" w14:textId="77777777" w:rsidR="00BE472A" w:rsidRDefault="00BE472A" w:rsidP="00E132E6">
            <w:pPr>
              <w:bidi/>
              <w:rPr>
                <w:rtl/>
                <w:lang w:val="ar-SA"/>
              </w:rPr>
            </w:pPr>
          </w:p>
          <w:p w14:paraId="72A6EC18" w14:textId="77777777" w:rsidR="00B86222" w:rsidRDefault="00B86222" w:rsidP="00B86222">
            <w:pPr>
              <w:pStyle w:val="p1"/>
              <w:rPr>
                <w:rFonts w:hint="eastAsia"/>
              </w:rPr>
            </w:pPr>
            <w:r>
              <w:rPr>
                <w:rStyle w:val="s1"/>
                <w:rtl/>
              </w:rPr>
              <w:t>الصفحة أو الرقم : 6168</w:t>
            </w:r>
          </w:p>
          <w:p w14:paraId="6AC21F8D" w14:textId="77777777" w:rsidR="00BE472A" w:rsidRDefault="00BE472A" w:rsidP="00E132E6">
            <w:pPr>
              <w:bidi/>
              <w:rPr>
                <w:rtl/>
                <w:lang w:val="ar-SA"/>
              </w:rPr>
            </w:pPr>
          </w:p>
          <w:p w14:paraId="3441658D" w14:textId="77777777" w:rsidR="00BE472A" w:rsidRDefault="00BE472A" w:rsidP="00E132E6">
            <w:pPr>
              <w:bidi/>
              <w:rPr>
                <w:rtl/>
                <w:lang w:val="ar-SA"/>
              </w:rPr>
            </w:pPr>
          </w:p>
          <w:p w14:paraId="4BE19954" w14:textId="26832DA7" w:rsidR="00BE472A" w:rsidRDefault="00BE472A" w:rsidP="00E132E6">
            <w:pPr>
              <w:bidi/>
              <w:rPr>
                <w:rtl/>
                <w:lang w:val="ar-SA"/>
              </w:rPr>
            </w:pPr>
          </w:p>
          <w:p w14:paraId="05390CC6" w14:textId="77777777" w:rsidR="00BE472A" w:rsidRPr="0073125C" w:rsidRDefault="00BE472A" w:rsidP="003E25DA">
            <w:pPr>
              <w:pStyle w:val="p1"/>
              <w:bidi/>
              <w:rPr>
                <w:rFonts w:hint="eastAsia"/>
                <w:lang w:val="ar-SA"/>
              </w:rPr>
            </w:pPr>
          </w:p>
        </w:tc>
        <w:tc>
          <w:tcPr>
            <w:tcW w:w="2707" w:type="dxa"/>
            <w:shd w:val="clear" w:color="auto" w:fill="F2F2F2" w:themeFill="background1" w:themeFillShade="F2"/>
          </w:tcPr>
          <w:p w14:paraId="78ABC538" w14:textId="77777777" w:rsidR="00BE472A" w:rsidRDefault="00BE472A" w:rsidP="00E132E6">
            <w:pPr>
              <w:bidi/>
              <w:rPr>
                <w:rtl/>
                <w:lang w:val="ar-SA"/>
              </w:rPr>
            </w:pPr>
          </w:p>
          <w:p w14:paraId="70B9E582" w14:textId="77777777" w:rsidR="00BE472A" w:rsidRDefault="00BE472A" w:rsidP="00E132E6">
            <w:pPr>
              <w:bidi/>
              <w:rPr>
                <w:rtl/>
                <w:lang w:val="ar-SA"/>
              </w:rPr>
            </w:pPr>
          </w:p>
          <w:p w14:paraId="26A6A949" w14:textId="77777777" w:rsidR="00BE472A" w:rsidRDefault="00BE472A" w:rsidP="00E132E6">
            <w:pPr>
              <w:bidi/>
              <w:rPr>
                <w:rtl/>
                <w:lang w:val="ar-SA"/>
              </w:rPr>
            </w:pPr>
          </w:p>
          <w:p w14:paraId="20A1452C" w14:textId="212E0B58" w:rsidR="00BE472A" w:rsidRPr="003E25DA" w:rsidRDefault="002659AC" w:rsidP="003E25DA">
            <w:pPr>
              <w:pStyle w:val="p1"/>
              <w:rPr>
                <w:rFonts w:hint="eastAsia"/>
              </w:rPr>
            </w:pPr>
            <w:r>
              <w:rPr>
                <w:rStyle w:val="s1"/>
                <w:rtl/>
              </w:rPr>
              <w:t>أخرجه البخاري (6168)، ومسلم (2640)</w:t>
            </w:r>
          </w:p>
        </w:tc>
        <w:tc>
          <w:tcPr>
            <w:tcW w:w="1721" w:type="dxa"/>
            <w:shd w:val="clear" w:color="auto" w:fill="F2F2F2" w:themeFill="background1" w:themeFillShade="F2"/>
          </w:tcPr>
          <w:p w14:paraId="65E75FE8" w14:textId="77777777" w:rsidR="00BE472A" w:rsidRDefault="00BE472A" w:rsidP="00E132E6">
            <w:pPr>
              <w:bidi/>
              <w:rPr>
                <w:rtl/>
                <w:lang w:val="ar-SA"/>
              </w:rPr>
            </w:pPr>
          </w:p>
          <w:p w14:paraId="4CDFC727" w14:textId="588412A0" w:rsidR="00BE472A" w:rsidRDefault="00337C0C" w:rsidP="00E132E6">
            <w:pPr>
              <w:bidi/>
              <w:rPr>
                <w:rtl/>
                <w:lang w:val="ar-SA"/>
              </w:rPr>
            </w:pPr>
            <w:r>
              <w:rPr>
                <w:rFonts w:hint="cs"/>
                <w:rtl/>
                <w:lang w:val="ar-SA"/>
              </w:rPr>
              <w:t xml:space="preserve">عبدالله بن مسعود </w:t>
            </w:r>
          </w:p>
        </w:tc>
      </w:tr>
      <w:tr w:rsidR="00F36BCD" w:rsidRPr="0073125C" w14:paraId="31B8D5A4" w14:textId="77777777" w:rsidTr="00E132E6">
        <w:trPr>
          <w:trHeight w:val="792"/>
        </w:trPr>
        <w:tc>
          <w:tcPr>
            <w:tcW w:w="1652" w:type="dxa"/>
            <w:shd w:val="clear" w:color="auto" w:fill="DAEEF3" w:themeFill="accent5" w:themeFillTint="33"/>
            <w:noWrap/>
            <w:vAlign w:val="center"/>
          </w:tcPr>
          <w:p w14:paraId="6DFC2ACB" w14:textId="77777777" w:rsidR="00F36BCD" w:rsidRDefault="00F36BCD" w:rsidP="00E132E6">
            <w:pPr>
              <w:pStyle w:val="3f3"/>
              <w:bidi/>
              <w:rPr>
                <w:rtl/>
                <w:lang w:val="ar-SA"/>
              </w:rPr>
            </w:pPr>
          </w:p>
          <w:p w14:paraId="46AA4287" w14:textId="77777777" w:rsidR="00F36BCD" w:rsidRDefault="00F36BCD" w:rsidP="00F36BCD">
            <w:pPr>
              <w:pStyle w:val="3f3"/>
              <w:bidi/>
              <w:rPr>
                <w:rtl/>
                <w:lang w:val="ar-SA"/>
              </w:rPr>
            </w:pPr>
          </w:p>
          <w:p w14:paraId="1AA05C2F" w14:textId="77777777" w:rsidR="00F36BCD" w:rsidRDefault="00F36BCD" w:rsidP="00F36BCD">
            <w:pPr>
              <w:pStyle w:val="3f3"/>
              <w:bidi/>
              <w:jc w:val="left"/>
              <w:rPr>
                <w:rtl/>
                <w:lang w:val="ar-SA"/>
              </w:rPr>
            </w:pPr>
          </w:p>
        </w:tc>
        <w:tc>
          <w:tcPr>
            <w:tcW w:w="1842" w:type="dxa"/>
            <w:shd w:val="clear" w:color="auto" w:fill="F2F2F2" w:themeFill="background1" w:themeFillShade="F2"/>
          </w:tcPr>
          <w:p w14:paraId="08455C71" w14:textId="77777777" w:rsidR="00185651" w:rsidRDefault="00185651">
            <w:pPr>
              <w:pStyle w:val="p1"/>
              <w:rPr>
                <w:rFonts w:hint="eastAsia"/>
                <w:sz w:val="27"/>
                <w:szCs w:val="27"/>
              </w:rPr>
            </w:pPr>
            <w:r>
              <w:rPr>
                <w:rStyle w:val="s1"/>
                <w:rtl/>
              </w:rPr>
              <w:t>الرَّاحمونَ يرحمُهُمُ اللَّهُ، ارحَموا أَهْلَ الأرضِ يرحمُكُم مَن في السَّماءِ</w:t>
            </w:r>
          </w:p>
          <w:p w14:paraId="14FD350B" w14:textId="77777777" w:rsidR="00F36BCD" w:rsidRDefault="00F36BCD" w:rsidP="009B04B8">
            <w:pPr>
              <w:pStyle w:val="p1"/>
              <w:rPr>
                <w:rStyle w:val="s1"/>
                <w:rFonts w:hint="eastAsia"/>
                <w:rtl/>
              </w:rPr>
            </w:pPr>
          </w:p>
        </w:tc>
        <w:tc>
          <w:tcPr>
            <w:tcW w:w="1843" w:type="dxa"/>
          </w:tcPr>
          <w:p w14:paraId="50E8A2CA" w14:textId="47A7BDD9" w:rsidR="00F36BCD" w:rsidRDefault="00695A78" w:rsidP="00E132E6">
            <w:pPr>
              <w:bidi/>
              <w:rPr>
                <w:rtl/>
                <w:lang w:val="ar-SA"/>
              </w:rPr>
            </w:pPr>
            <w:r>
              <w:rPr>
                <w:rFonts w:hint="cs"/>
                <w:rtl/>
                <w:lang w:val="ar-SA"/>
              </w:rPr>
              <w:t>صحيح</w:t>
            </w:r>
          </w:p>
        </w:tc>
        <w:tc>
          <w:tcPr>
            <w:tcW w:w="1843" w:type="dxa"/>
            <w:shd w:val="clear" w:color="auto" w:fill="F2F2F2" w:themeFill="background1" w:themeFillShade="F2"/>
          </w:tcPr>
          <w:p w14:paraId="07B9F747" w14:textId="21553817" w:rsidR="00F36BCD" w:rsidRDefault="00CB35E5" w:rsidP="00E132E6">
            <w:pPr>
              <w:bidi/>
              <w:rPr>
                <w:rtl/>
                <w:lang w:val="ar-SA"/>
              </w:rPr>
            </w:pPr>
            <w:r>
              <w:rPr>
                <w:rFonts w:hint="cs"/>
                <w:rtl/>
                <w:lang w:val="ar-SA"/>
              </w:rPr>
              <w:t xml:space="preserve">ابن دقيق العيد </w:t>
            </w:r>
          </w:p>
        </w:tc>
        <w:tc>
          <w:tcPr>
            <w:tcW w:w="1843" w:type="dxa"/>
          </w:tcPr>
          <w:p w14:paraId="7959D38E" w14:textId="77777777" w:rsidR="00F36BCD" w:rsidRDefault="00485239" w:rsidP="00E132E6">
            <w:pPr>
              <w:bidi/>
              <w:rPr>
                <w:rtl/>
                <w:lang w:val="ar-SA"/>
              </w:rPr>
            </w:pPr>
            <w:r>
              <w:rPr>
                <w:rFonts w:hint="cs"/>
                <w:rtl/>
                <w:lang w:val="ar-SA"/>
              </w:rPr>
              <w:t xml:space="preserve">الاقتراح في بيان الاصطلاح </w:t>
            </w:r>
          </w:p>
          <w:p w14:paraId="78288F71" w14:textId="77777777" w:rsidR="00BD3FD0" w:rsidRDefault="00BD3FD0">
            <w:pPr>
              <w:pStyle w:val="p1"/>
              <w:rPr>
                <w:rFonts w:hint="eastAsia"/>
                <w:sz w:val="27"/>
                <w:szCs w:val="27"/>
              </w:rPr>
            </w:pPr>
            <w:r>
              <w:rPr>
                <w:rStyle w:val="s1"/>
                <w:rtl/>
              </w:rPr>
              <w:t>الصفحة أو الرقم : 127</w:t>
            </w:r>
          </w:p>
          <w:p w14:paraId="045014BF" w14:textId="75413AC5" w:rsidR="00BD3FD0" w:rsidRDefault="00BD3FD0" w:rsidP="00BD3FD0">
            <w:pPr>
              <w:bidi/>
              <w:rPr>
                <w:rtl/>
                <w:lang w:val="ar-SA"/>
              </w:rPr>
            </w:pPr>
          </w:p>
        </w:tc>
        <w:tc>
          <w:tcPr>
            <w:tcW w:w="2707" w:type="dxa"/>
            <w:shd w:val="clear" w:color="auto" w:fill="F2F2F2" w:themeFill="background1" w:themeFillShade="F2"/>
          </w:tcPr>
          <w:p w14:paraId="6BF14756" w14:textId="77777777" w:rsidR="007F2A0F" w:rsidRDefault="007F2A0F">
            <w:pPr>
              <w:pStyle w:val="p1"/>
              <w:rPr>
                <w:rFonts w:hint="eastAsia"/>
                <w:sz w:val="27"/>
                <w:szCs w:val="27"/>
              </w:rPr>
            </w:pPr>
            <w:r>
              <w:rPr>
                <w:rStyle w:val="apple-converted-space"/>
                <w:rFonts w:ascii="UICTFontTextStyleBody" w:hAnsi="UICTFontTextStyleBody"/>
              </w:rPr>
              <w:t> </w:t>
            </w:r>
            <w:r>
              <w:rPr>
                <w:rStyle w:val="s1"/>
                <w:rtl/>
              </w:rPr>
              <w:t>أخرجه أبو داود (4941 )، والترمذي (1924 )،وأحمد (6494 )</w:t>
            </w:r>
          </w:p>
          <w:p w14:paraId="0F388E79" w14:textId="77777777" w:rsidR="00F36BCD" w:rsidRDefault="00F36BCD" w:rsidP="00E132E6">
            <w:pPr>
              <w:bidi/>
              <w:rPr>
                <w:rtl/>
                <w:lang w:val="ar-SA"/>
              </w:rPr>
            </w:pPr>
          </w:p>
        </w:tc>
        <w:tc>
          <w:tcPr>
            <w:tcW w:w="1721" w:type="dxa"/>
            <w:shd w:val="clear" w:color="auto" w:fill="F2F2F2" w:themeFill="background1" w:themeFillShade="F2"/>
          </w:tcPr>
          <w:p w14:paraId="07BE7C72" w14:textId="767274DE" w:rsidR="00F36BCD" w:rsidRDefault="00695A78" w:rsidP="00E132E6">
            <w:pPr>
              <w:bidi/>
              <w:rPr>
                <w:rtl/>
                <w:lang w:val="ar-SA"/>
              </w:rPr>
            </w:pPr>
            <w:r>
              <w:rPr>
                <w:rFonts w:hint="cs"/>
                <w:rtl/>
                <w:lang w:val="ar-SA"/>
              </w:rPr>
              <w:t xml:space="preserve">عبدالله بن عمرو </w:t>
            </w:r>
          </w:p>
        </w:tc>
      </w:tr>
      <w:tr w:rsidR="00F36BCD" w:rsidRPr="0073125C" w14:paraId="2675E295" w14:textId="77777777" w:rsidTr="00E132E6">
        <w:trPr>
          <w:trHeight w:val="792"/>
        </w:trPr>
        <w:sdt>
          <w:sdtPr>
            <w:rPr>
              <w:rFonts w:ascii="UICTFontTextStyleBody" w:hAnsi="UICTFontTextStyleBody"/>
              <w:sz w:val="28"/>
              <w:szCs w:val="28"/>
              <w:rtl/>
              <w:lang w:val="ar-SA"/>
            </w:rPr>
            <w:alias w:val="الثالث:"/>
            <w:tag w:val="الثالث:"/>
            <w:id w:val="1151101138"/>
            <w:placeholder>
              <w:docPart w:val="0FB3EBFBD504424783D104620708DACD"/>
            </w:placeholder>
            <w:temporary/>
            <w:showingPlcHdr/>
            <w15:appearance w15:val="hidden"/>
          </w:sdtPr>
          <w:sdtEndPr/>
          <w:sdtContent>
            <w:tc>
              <w:tcPr>
                <w:tcW w:w="1652" w:type="dxa"/>
                <w:shd w:val="clear" w:color="auto" w:fill="DAEEF3" w:themeFill="accent5" w:themeFillTint="33"/>
                <w:noWrap/>
                <w:vAlign w:val="center"/>
              </w:tcPr>
              <w:p w14:paraId="788766EA" w14:textId="77777777" w:rsidR="00F36BCD" w:rsidRPr="0073125C" w:rsidRDefault="00F36BCD" w:rsidP="00E132E6">
                <w:pPr>
                  <w:pStyle w:val="3f3"/>
                  <w:bidi/>
                  <w:rPr>
                    <w:lang w:val="ar-SA"/>
                  </w:rPr>
                </w:pPr>
                <w:r w:rsidRPr="0073125C">
                  <w:rPr>
                    <w:rtl/>
                    <w:lang w:val="ar-SA" w:eastAsia="ar"/>
                  </w:rPr>
                  <w:t>الثالث</w:t>
                </w:r>
              </w:p>
            </w:tc>
          </w:sdtContent>
        </w:sdt>
        <w:tc>
          <w:tcPr>
            <w:tcW w:w="1842" w:type="dxa"/>
            <w:shd w:val="clear" w:color="auto" w:fill="F2F2F2" w:themeFill="background1" w:themeFillShade="F2"/>
          </w:tcPr>
          <w:p w14:paraId="29019338" w14:textId="77777777" w:rsidR="0091634C" w:rsidRDefault="0091634C">
            <w:pPr>
              <w:pStyle w:val="p1"/>
              <w:rPr>
                <w:rFonts w:hint="eastAsia"/>
                <w:sz w:val="27"/>
                <w:szCs w:val="27"/>
              </w:rPr>
            </w:pPr>
            <w:r>
              <w:rPr>
                <w:rStyle w:val="s1"/>
                <w:rtl/>
              </w:rPr>
              <w:t>مَن قَرَأ بالآيَتَينِ مِن آخِرِ سورةِ البَقَرةِ في لَيلةٍ كَفَتاه</w:t>
            </w:r>
          </w:p>
          <w:p w14:paraId="5140C5B1" w14:textId="77777777" w:rsidR="00F36BCD" w:rsidRPr="0073125C" w:rsidRDefault="00F36BCD" w:rsidP="009F1E54">
            <w:pPr>
              <w:pStyle w:val="p1"/>
              <w:rPr>
                <w:rFonts w:hint="eastAsia"/>
                <w:lang w:val="ar-SA"/>
              </w:rPr>
            </w:pPr>
          </w:p>
        </w:tc>
        <w:tc>
          <w:tcPr>
            <w:tcW w:w="1843" w:type="dxa"/>
          </w:tcPr>
          <w:p w14:paraId="3CED04C6" w14:textId="77777777" w:rsidR="00F36BCD" w:rsidRDefault="00F36BCD" w:rsidP="00E132E6">
            <w:pPr>
              <w:pStyle w:val="p1"/>
              <w:rPr>
                <w:rFonts w:hint="eastAsia"/>
              </w:rPr>
            </w:pPr>
            <w:r>
              <w:rPr>
                <w:rStyle w:val="s1"/>
                <w:rtl/>
              </w:rPr>
              <w:t>صحيح</w:t>
            </w:r>
          </w:p>
          <w:p w14:paraId="6BDCE1DD" w14:textId="77777777" w:rsidR="00F36BCD" w:rsidRPr="0073125C" w:rsidRDefault="00F36BCD" w:rsidP="00E132E6">
            <w:pPr>
              <w:bidi/>
              <w:rPr>
                <w:lang w:val="ar-SA"/>
              </w:rPr>
            </w:pPr>
          </w:p>
        </w:tc>
        <w:tc>
          <w:tcPr>
            <w:tcW w:w="1843" w:type="dxa"/>
            <w:shd w:val="clear" w:color="auto" w:fill="F2F2F2" w:themeFill="background1" w:themeFillShade="F2"/>
          </w:tcPr>
          <w:p w14:paraId="13D1D57F" w14:textId="77777777" w:rsidR="00F36BCD" w:rsidRPr="0073125C" w:rsidRDefault="00F36BCD" w:rsidP="00E132E6">
            <w:pPr>
              <w:bidi/>
              <w:rPr>
                <w:lang w:val="ar-SA"/>
              </w:rPr>
            </w:pPr>
            <w:r>
              <w:rPr>
                <w:rFonts w:hint="cs"/>
                <w:rtl/>
                <w:lang w:val="ar-SA"/>
              </w:rPr>
              <w:t xml:space="preserve"> البخاري </w:t>
            </w:r>
          </w:p>
        </w:tc>
        <w:tc>
          <w:tcPr>
            <w:tcW w:w="1843" w:type="dxa"/>
          </w:tcPr>
          <w:p w14:paraId="73F82680" w14:textId="77777777" w:rsidR="00F36BCD" w:rsidRDefault="00F36BCD" w:rsidP="00E132E6">
            <w:pPr>
              <w:bidi/>
              <w:rPr>
                <w:rtl/>
                <w:lang w:val="ar-SA"/>
              </w:rPr>
            </w:pPr>
            <w:r>
              <w:rPr>
                <w:rFonts w:hint="cs"/>
                <w:rtl/>
                <w:lang w:val="ar-SA"/>
              </w:rPr>
              <w:t xml:space="preserve"> صحيح البخاري </w:t>
            </w:r>
          </w:p>
          <w:p w14:paraId="29E539DD" w14:textId="724D9132" w:rsidR="007D10D8" w:rsidRDefault="00F36BCD">
            <w:pPr>
              <w:pStyle w:val="p1"/>
              <w:rPr>
                <w:rFonts w:hint="eastAsia"/>
                <w:sz w:val="27"/>
                <w:szCs w:val="27"/>
              </w:rPr>
            </w:pPr>
            <w:r>
              <w:rPr>
                <w:rStyle w:val="afffe"/>
                <w:b w:val="0"/>
                <w:bCs w:val="0"/>
                <w:color w:val="555555"/>
                <w:sz w:val="32"/>
                <w:szCs w:val="32"/>
                <w:rtl/>
              </w:rPr>
              <w:t>ا</w:t>
            </w:r>
            <w:r w:rsidR="007D10D8">
              <w:rPr>
                <w:rStyle w:val="2Char"/>
                <w:rtl/>
              </w:rPr>
              <w:t xml:space="preserve"> </w:t>
            </w:r>
            <w:r w:rsidR="007D10D8">
              <w:rPr>
                <w:rStyle w:val="s1"/>
                <w:rtl/>
              </w:rPr>
              <w:t>الصفحة أو الرقم : 5009 التخريج</w:t>
            </w:r>
          </w:p>
          <w:p w14:paraId="11E9F3A4" w14:textId="59E99D8A" w:rsidR="00F36BCD" w:rsidRPr="0073125C" w:rsidRDefault="00F36BCD" w:rsidP="00E132E6">
            <w:pPr>
              <w:bidi/>
              <w:rPr>
                <w:lang w:val="ar-SA"/>
              </w:rPr>
            </w:pPr>
          </w:p>
        </w:tc>
        <w:tc>
          <w:tcPr>
            <w:tcW w:w="2707" w:type="dxa"/>
            <w:shd w:val="clear" w:color="auto" w:fill="F2F2F2" w:themeFill="background1" w:themeFillShade="F2"/>
          </w:tcPr>
          <w:p w14:paraId="35EA3DE0" w14:textId="77777777" w:rsidR="003B0578" w:rsidRDefault="003B0578">
            <w:pPr>
              <w:pStyle w:val="p1"/>
              <w:rPr>
                <w:rFonts w:hint="eastAsia"/>
                <w:sz w:val="27"/>
                <w:szCs w:val="27"/>
              </w:rPr>
            </w:pPr>
            <w:r>
              <w:rPr>
                <w:rStyle w:val="s1"/>
                <w:rtl/>
              </w:rPr>
              <w:t>أخرجه مسلم (807) باختلاف يسير</w:t>
            </w:r>
          </w:p>
          <w:p w14:paraId="573486B6" w14:textId="5673DCCB" w:rsidR="00F36BCD" w:rsidRPr="0073125C" w:rsidRDefault="00F36BCD" w:rsidP="00E132E6">
            <w:pPr>
              <w:bidi/>
              <w:rPr>
                <w:lang w:val="ar-SA"/>
              </w:rPr>
            </w:pPr>
          </w:p>
        </w:tc>
        <w:tc>
          <w:tcPr>
            <w:tcW w:w="1721" w:type="dxa"/>
            <w:shd w:val="clear" w:color="auto" w:fill="F2F2F2" w:themeFill="background1" w:themeFillShade="F2"/>
          </w:tcPr>
          <w:p w14:paraId="62C527B3" w14:textId="77777777" w:rsidR="00F73B7C" w:rsidRDefault="00F73B7C">
            <w:pPr>
              <w:pStyle w:val="p1"/>
              <w:rPr>
                <w:rFonts w:hint="eastAsia"/>
                <w:sz w:val="27"/>
                <w:szCs w:val="27"/>
              </w:rPr>
            </w:pPr>
            <w:r>
              <w:rPr>
                <w:rStyle w:val="s1"/>
                <w:rtl/>
              </w:rPr>
              <w:t>أبو مسعود عقبة بن عمرو</w:t>
            </w:r>
          </w:p>
          <w:p w14:paraId="1520CD6F" w14:textId="27C14B44" w:rsidR="00F36BCD" w:rsidRDefault="00F36BCD" w:rsidP="00E132E6">
            <w:pPr>
              <w:bidi/>
              <w:rPr>
                <w:rtl/>
                <w:lang w:val="ar-SA"/>
              </w:rPr>
            </w:pPr>
          </w:p>
        </w:tc>
      </w:tr>
      <w:tr w:rsidR="00F36BCD" w:rsidRPr="0073125C" w14:paraId="4B29C230" w14:textId="77777777" w:rsidTr="00E132E6">
        <w:trPr>
          <w:trHeight w:val="792"/>
        </w:trPr>
        <w:sdt>
          <w:sdtPr>
            <w:rPr>
              <w:rtl/>
              <w:lang w:val="ar-SA"/>
            </w:rPr>
            <w:alias w:val="الرابع:"/>
            <w:tag w:val="الرابع:"/>
            <w:id w:val="-1422712896"/>
            <w:placeholder>
              <w:docPart w:val="6466726320DA6C4EB349C304E6306420"/>
            </w:placeholder>
            <w:temporary/>
            <w:showingPlcHdr/>
            <w15:appearance w15:val="hidden"/>
          </w:sdtPr>
          <w:sdtEndPr/>
          <w:sdtContent>
            <w:tc>
              <w:tcPr>
                <w:tcW w:w="1652" w:type="dxa"/>
                <w:shd w:val="clear" w:color="auto" w:fill="DAEEF3" w:themeFill="accent5" w:themeFillTint="33"/>
                <w:noWrap/>
                <w:vAlign w:val="center"/>
              </w:tcPr>
              <w:p w14:paraId="13823E01" w14:textId="77777777" w:rsidR="00F36BCD" w:rsidRPr="0073125C" w:rsidRDefault="00F36BCD" w:rsidP="00E132E6">
                <w:pPr>
                  <w:pStyle w:val="3f3"/>
                  <w:bidi/>
                  <w:rPr>
                    <w:lang w:val="ar-SA"/>
                  </w:rPr>
                </w:pPr>
                <w:r w:rsidRPr="0073125C">
                  <w:rPr>
                    <w:rtl/>
                    <w:lang w:val="ar-SA" w:eastAsia="ar"/>
                  </w:rPr>
                  <w:t>الرابع</w:t>
                </w:r>
              </w:p>
            </w:tc>
          </w:sdtContent>
        </w:sdt>
        <w:tc>
          <w:tcPr>
            <w:tcW w:w="1842" w:type="dxa"/>
            <w:shd w:val="clear" w:color="auto" w:fill="F2F2F2" w:themeFill="background1" w:themeFillShade="F2"/>
          </w:tcPr>
          <w:p w14:paraId="349198CD" w14:textId="77777777" w:rsidR="00991C5A" w:rsidRDefault="00991C5A">
            <w:pPr>
              <w:pStyle w:val="p1"/>
              <w:rPr>
                <w:rStyle w:val="s1"/>
                <w:rFonts w:hint="eastAsia"/>
                <w:rtl/>
              </w:rPr>
            </w:pPr>
          </w:p>
          <w:p w14:paraId="1DE1C812" w14:textId="77777777" w:rsidR="00991C5A" w:rsidRDefault="00991C5A">
            <w:pPr>
              <w:pStyle w:val="p1"/>
              <w:rPr>
                <w:rStyle w:val="s1"/>
                <w:rFonts w:hint="eastAsia"/>
                <w:rtl/>
              </w:rPr>
            </w:pPr>
          </w:p>
          <w:p w14:paraId="1C43ACC0" w14:textId="77777777" w:rsidR="00991C5A" w:rsidRDefault="00991C5A">
            <w:pPr>
              <w:pStyle w:val="p1"/>
              <w:rPr>
                <w:rStyle w:val="s1"/>
                <w:rFonts w:hint="eastAsia"/>
                <w:rtl/>
              </w:rPr>
            </w:pPr>
          </w:p>
          <w:p w14:paraId="659E8C5E" w14:textId="45C908D5" w:rsidR="00991C5A" w:rsidRDefault="008B1275">
            <w:pPr>
              <w:pStyle w:val="p1"/>
              <w:rPr>
                <w:rStyle w:val="s1"/>
                <w:rFonts w:hint="eastAsia"/>
                <w:rtl/>
              </w:rPr>
            </w:pPr>
            <w:r>
              <w:rPr>
                <w:rStyle w:val="s1"/>
                <w:rtl/>
              </w:rPr>
              <w:t xml:space="preserve">اقْرَؤُوا القُرآنَ؛ فإنَّه يأتي شافِعًا لأصحابِه، اقْرَؤُوا الزَّهْراوَينِ: البَقَرةَ وآلَ عِمرانَ؛ فإنَّهما يأتيانِ يَومَ القيامةِ كأنَّهما غَمامَتانِ أو غَيايَتانِ أو فِرقانِ من طَيرٍ صَوافَّ تُحاجَّانِ عن صاحِبِهما، اقْرَؤُوا </w:t>
            </w:r>
          </w:p>
          <w:p w14:paraId="4175363E" w14:textId="77777777" w:rsidR="00991C5A" w:rsidRDefault="00991C5A">
            <w:pPr>
              <w:pStyle w:val="p1"/>
              <w:rPr>
                <w:rStyle w:val="s1"/>
                <w:rFonts w:hint="eastAsia"/>
                <w:rtl/>
              </w:rPr>
            </w:pPr>
          </w:p>
          <w:p w14:paraId="33F3866F" w14:textId="5BDF6F5B" w:rsidR="008B1275" w:rsidRDefault="008B1275">
            <w:pPr>
              <w:pStyle w:val="p1"/>
              <w:rPr>
                <w:rFonts w:hint="eastAsia"/>
                <w:sz w:val="27"/>
                <w:szCs w:val="27"/>
              </w:rPr>
            </w:pPr>
            <w:r>
              <w:rPr>
                <w:rStyle w:val="s1"/>
                <w:rtl/>
              </w:rPr>
              <w:t>البَقَرةَ؛ فإنَّ أخذَها بَرَكةٌ، وتَرْكَها حَسرَةٌ، ولا تَستطيعُها البَطَلَةُ .</w:t>
            </w:r>
            <w:r>
              <w:rPr>
                <w:rStyle w:val="apple-converted-space"/>
                <w:rFonts w:ascii="UICTFontTextStyleBody" w:hAnsi="UICTFontTextStyleBody"/>
                <w:rtl/>
              </w:rPr>
              <w:t> </w:t>
            </w:r>
          </w:p>
          <w:p w14:paraId="5F41F30A" w14:textId="350FA32B" w:rsidR="00F36BCD" w:rsidRPr="00E95650" w:rsidRDefault="00F36BCD" w:rsidP="00E132E6">
            <w:pPr>
              <w:bidi/>
              <w:rPr>
                <w:sz w:val="24"/>
                <w:szCs w:val="24"/>
                <w:lang w:val="ar-SA"/>
              </w:rPr>
            </w:pPr>
          </w:p>
        </w:tc>
        <w:tc>
          <w:tcPr>
            <w:tcW w:w="1843" w:type="dxa"/>
          </w:tcPr>
          <w:p w14:paraId="0015BAED" w14:textId="77777777" w:rsidR="00F36BCD" w:rsidRDefault="00F36BCD" w:rsidP="00E132E6">
            <w:pPr>
              <w:bidi/>
              <w:rPr>
                <w:rtl/>
                <w:lang w:val="ar-SA"/>
              </w:rPr>
            </w:pPr>
          </w:p>
          <w:p w14:paraId="5CB0C5FA" w14:textId="77777777" w:rsidR="00F36BCD" w:rsidRDefault="00F36BCD" w:rsidP="00E132E6">
            <w:pPr>
              <w:bidi/>
              <w:rPr>
                <w:rtl/>
                <w:lang w:val="ar-SA"/>
              </w:rPr>
            </w:pPr>
          </w:p>
          <w:p w14:paraId="04A7E44A" w14:textId="77777777" w:rsidR="00F36BCD" w:rsidRDefault="00F36BCD" w:rsidP="00E132E6">
            <w:pPr>
              <w:bidi/>
              <w:rPr>
                <w:rtl/>
                <w:lang w:val="ar-SA"/>
              </w:rPr>
            </w:pPr>
          </w:p>
          <w:p w14:paraId="37ED8B2D" w14:textId="77777777" w:rsidR="00F36BCD" w:rsidRDefault="00F36BCD" w:rsidP="00E132E6">
            <w:pPr>
              <w:bidi/>
              <w:rPr>
                <w:rtl/>
                <w:lang w:val="ar-SA"/>
              </w:rPr>
            </w:pPr>
          </w:p>
          <w:p w14:paraId="2F012234" w14:textId="77777777" w:rsidR="00F36BCD" w:rsidRDefault="00F36BCD" w:rsidP="00E132E6">
            <w:pPr>
              <w:bidi/>
              <w:rPr>
                <w:rtl/>
                <w:lang w:val="ar-SA"/>
              </w:rPr>
            </w:pPr>
          </w:p>
          <w:p w14:paraId="6B329704" w14:textId="77777777" w:rsidR="007A4A8F" w:rsidRDefault="007A4A8F" w:rsidP="00E132E6">
            <w:pPr>
              <w:bidi/>
              <w:rPr>
                <w:rtl/>
                <w:lang w:val="ar-SA"/>
              </w:rPr>
            </w:pPr>
          </w:p>
          <w:p w14:paraId="1CA20BF1" w14:textId="77777777" w:rsidR="007A4A8F" w:rsidRDefault="007A4A8F" w:rsidP="007A4A8F">
            <w:pPr>
              <w:bidi/>
              <w:rPr>
                <w:rtl/>
                <w:lang w:val="ar-SA"/>
              </w:rPr>
            </w:pPr>
          </w:p>
          <w:p w14:paraId="0F37768D" w14:textId="77777777" w:rsidR="007A4A8F" w:rsidRDefault="007A4A8F" w:rsidP="007A4A8F">
            <w:pPr>
              <w:bidi/>
              <w:rPr>
                <w:rtl/>
                <w:lang w:val="ar-SA"/>
              </w:rPr>
            </w:pPr>
          </w:p>
          <w:p w14:paraId="6C7918D7" w14:textId="77777777" w:rsidR="007A4A8F" w:rsidRDefault="007A4A8F" w:rsidP="007A4A8F">
            <w:pPr>
              <w:bidi/>
              <w:rPr>
                <w:rtl/>
                <w:lang w:val="ar-SA"/>
              </w:rPr>
            </w:pPr>
          </w:p>
          <w:p w14:paraId="29AD835E" w14:textId="77777777" w:rsidR="007A4A8F" w:rsidRDefault="007A4A8F" w:rsidP="007A4A8F">
            <w:pPr>
              <w:bidi/>
              <w:rPr>
                <w:rtl/>
                <w:lang w:val="ar-SA"/>
              </w:rPr>
            </w:pPr>
          </w:p>
          <w:p w14:paraId="7E5AE3C6" w14:textId="77777777" w:rsidR="007A4A8F" w:rsidRDefault="007A4A8F" w:rsidP="007A4A8F">
            <w:pPr>
              <w:bidi/>
              <w:rPr>
                <w:rtl/>
                <w:lang w:val="ar-SA"/>
              </w:rPr>
            </w:pPr>
          </w:p>
          <w:p w14:paraId="7CF096C2" w14:textId="77777777" w:rsidR="007A4A8F" w:rsidRDefault="007A4A8F" w:rsidP="007A4A8F">
            <w:pPr>
              <w:bidi/>
              <w:rPr>
                <w:rtl/>
                <w:lang w:val="ar-SA"/>
              </w:rPr>
            </w:pPr>
          </w:p>
          <w:p w14:paraId="5838468B" w14:textId="77777777" w:rsidR="007A4A8F" w:rsidRDefault="007A4A8F" w:rsidP="007A4A8F">
            <w:pPr>
              <w:bidi/>
              <w:rPr>
                <w:rtl/>
                <w:lang w:val="ar-SA"/>
              </w:rPr>
            </w:pPr>
          </w:p>
          <w:p w14:paraId="0481CD51" w14:textId="77777777" w:rsidR="007A4A8F" w:rsidRDefault="007A4A8F" w:rsidP="007A4A8F">
            <w:pPr>
              <w:bidi/>
              <w:rPr>
                <w:rtl/>
                <w:lang w:val="ar-SA"/>
              </w:rPr>
            </w:pPr>
          </w:p>
          <w:p w14:paraId="74F7112E" w14:textId="77777777" w:rsidR="007A4A8F" w:rsidRDefault="007A4A8F" w:rsidP="007A4A8F">
            <w:pPr>
              <w:bidi/>
              <w:rPr>
                <w:rtl/>
                <w:lang w:val="ar-SA"/>
              </w:rPr>
            </w:pPr>
          </w:p>
          <w:p w14:paraId="4F534D27" w14:textId="77777777" w:rsidR="007A4A8F" w:rsidRDefault="007A4A8F" w:rsidP="007A4A8F">
            <w:pPr>
              <w:bidi/>
              <w:rPr>
                <w:rtl/>
                <w:lang w:val="ar-SA"/>
              </w:rPr>
            </w:pPr>
          </w:p>
          <w:p w14:paraId="72535F98" w14:textId="77777777" w:rsidR="007A4A8F" w:rsidRDefault="007A4A8F" w:rsidP="007A4A8F">
            <w:pPr>
              <w:bidi/>
              <w:rPr>
                <w:rtl/>
                <w:lang w:val="ar-SA"/>
              </w:rPr>
            </w:pPr>
          </w:p>
          <w:p w14:paraId="5CB23D58" w14:textId="49C3A9BC" w:rsidR="00F36BCD" w:rsidRPr="0073125C" w:rsidRDefault="00F36BCD" w:rsidP="007A4A8F">
            <w:pPr>
              <w:bidi/>
              <w:rPr>
                <w:lang w:val="ar-SA"/>
              </w:rPr>
            </w:pPr>
            <w:r>
              <w:rPr>
                <w:rFonts w:hint="cs"/>
                <w:rtl/>
                <w:lang w:val="ar-SA"/>
              </w:rPr>
              <w:t xml:space="preserve">صحيح </w:t>
            </w:r>
          </w:p>
        </w:tc>
        <w:tc>
          <w:tcPr>
            <w:tcW w:w="1843" w:type="dxa"/>
            <w:shd w:val="clear" w:color="auto" w:fill="F2F2F2" w:themeFill="background1" w:themeFillShade="F2"/>
          </w:tcPr>
          <w:p w14:paraId="3CE83821" w14:textId="4ED19E43" w:rsidR="00F36BCD" w:rsidRDefault="00F36BCD" w:rsidP="00E132E6">
            <w:pPr>
              <w:bidi/>
              <w:rPr>
                <w:rtl/>
                <w:lang w:val="ar-SA"/>
              </w:rPr>
            </w:pPr>
          </w:p>
          <w:p w14:paraId="33BE17B1" w14:textId="77777777" w:rsidR="00F36BCD" w:rsidRDefault="00F36BCD" w:rsidP="00E132E6">
            <w:pPr>
              <w:bidi/>
              <w:rPr>
                <w:rtl/>
                <w:lang w:val="ar-SA"/>
              </w:rPr>
            </w:pPr>
          </w:p>
          <w:p w14:paraId="1E9FA2A4" w14:textId="77777777" w:rsidR="00F36BCD" w:rsidRDefault="00F36BCD" w:rsidP="00E132E6">
            <w:pPr>
              <w:bidi/>
              <w:rPr>
                <w:rtl/>
                <w:lang w:val="ar-SA"/>
              </w:rPr>
            </w:pPr>
          </w:p>
          <w:p w14:paraId="6D2F3009" w14:textId="77777777" w:rsidR="00F36BCD" w:rsidRDefault="00F36BCD" w:rsidP="00E132E6">
            <w:pPr>
              <w:bidi/>
              <w:rPr>
                <w:rtl/>
                <w:lang w:val="ar-SA"/>
              </w:rPr>
            </w:pPr>
          </w:p>
          <w:p w14:paraId="4652CDE4" w14:textId="77777777" w:rsidR="00F36BCD" w:rsidRDefault="00F36BCD" w:rsidP="00E132E6">
            <w:pPr>
              <w:bidi/>
              <w:rPr>
                <w:rtl/>
                <w:lang w:val="ar-SA"/>
              </w:rPr>
            </w:pPr>
          </w:p>
          <w:p w14:paraId="71B190FF" w14:textId="77777777" w:rsidR="00F36BCD" w:rsidRDefault="00F36BCD" w:rsidP="00E132E6">
            <w:pPr>
              <w:bidi/>
              <w:rPr>
                <w:rtl/>
                <w:lang w:val="ar-SA"/>
              </w:rPr>
            </w:pPr>
          </w:p>
          <w:p w14:paraId="4414796D" w14:textId="77777777" w:rsidR="00F36BCD" w:rsidRDefault="00F36BCD" w:rsidP="00E132E6">
            <w:pPr>
              <w:bidi/>
              <w:rPr>
                <w:rtl/>
                <w:lang w:val="ar-SA"/>
              </w:rPr>
            </w:pPr>
          </w:p>
          <w:p w14:paraId="772DCF30" w14:textId="77777777" w:rsidR="007A4A8F" w:rsidRDefault="007A4A8F" w:rsidP="00E132E6">
            <w:pPr>
              <w:bidi/>
              <w:rPr>
                <w:rtl/>
                <w:lang w:val="ar-SA"/>
              </w:rPr>
            </w:pPr>
          </w:p>
          <w:p w14:paraId="47A84C72" w14:textId="77777777" w:rsidR="007A4A8F" w:rsidRDefault="007A4A8F" w:rsidP="007A4A8F">
            <w:pPr>
              <w:bidi/>
              <w:rPr>
                <w:rtl/>
                <w:lang w:val="ar-SA"/>
              </w:rPr>
            </w:pPr>
          </w:p>
          <w:p w14:paraId="1FB856E1" w14:textId="77777777" w:rsidR="007A4A8F" w:rsidRDefault="007A4A8F" w:rsidP="007A4A8F">
            <w:pPr>
              <w:bidi/>
              <w:rPr>
                <w:rtl/>
                <w:lang w:val="ar-SA"/>
              </w:rPr>
            </w:pPr>
          </w:p>
          <w:p w14:paraId="0B2F7093" w14:textId="77777777" w:rsidR="007A4A8F" w:rsidRDefault="007A4A8F" w:rsidP="007A4A8F">
            <w:pPr>
              <w:bidi/>
              <w:rPr>
                <w:rtl/>
                <w:lang w:val="ar-SA"/>
              </w:rPr>
            </w:pPr>
          </w:p>
          <w:p w14:paraId="7C73CA1D" w14:textId="77777777" w:rsidR="007A4A8F" w:rsidRDefault="007A4A8F" w:rsidP="007A4A8F">
            <w:pPr>
              <w:bidi/>
              <w:rPr>
                <w:rtl/>
                <w:lang w:val="ar-SA"/>
              </w:rPr>
            </w:pPr>
          </w:p>
          <w:p w14:paraId="6C133C18" w14:textId="77777777" w:rsidR="007A4A8F" w:rsidRDefault="007A4A8F" w:rsidP="007A4A8F">
            <w:pPr>
              <w:bidi/>
              <w:rPr>
                <w:rtl/>
                <w:lang w:val="ar-SA"/>
              </w:rPr>
            </w:pPr>
          </w:p>
          <w:p w14:paraId="389535CD" w14:textId="77777777" w:rsidR="007A4A8F" w:rsidRDefault="007A4A8F" w:rsidP="007A4A8F">
            <w:pPr>
              <w:bidi/>
              <w:rPr>
                <w:rtl/>
                <w:lang w:val="ar-SA"/>
              </w:rPr>
            </w:pPr>
          </w:p>
          <w:p w14:paraId="0FE3ACA1" w14:textId="77777777" w:rsidR="007A4A8F" w:rsidRDefault="007A4A8F" w:rsidP="007A4A8F">
            <w:pPr>
              <w:bidi/>
              <w:rPr>
                <w:rtl/>
                <w:lang w:val="ar-SA"/>
              </w:rPr>
            </w:pPr>
          </w:p>
          <w:p w14:paraId="52A56846" w14:textId="77777777" w:rsidR="007A4A8F" w:rsidRDefault="007A4A8F" w:rsidP="007A4A8F">
            <w:pPr>
              <w:bidi/>
              <w:rPr>
                <w:rtl/>
                <w:lang w:val="ar-SA"/>
              </w:rPr>
            </w:pPr>
          </w:p>
          <w:p w14:paraId="027313A2" w14:textId="77777777" w:rsidR="007A4A8F" w:rsidRDefault="007A4A8F" w:rsidP="007A4A8F">
            <w:pPr>
              <w:bidi/>
              <w:rPr>
                <w:rtl/>
                <w:lang w:val="ar-SA"/>
              </w:rPr>
            </w:pPr>
          </w:p>
          <w:p w14:paraId="60832EED" w14:textId="6A316EBC" w:rsidR="00F36BCD" w:rsidRPr="0073125C" w:rsidRDefault="00181E5E" w:rsidP="007A4A8F">
            <w:pPr>
              <w:bidi/>
              <w:rPr>
                <w:lang w:val="ar-SA"/>
              </w:rPr>
            </w:pPr>
            <w:r>
              <w:rPr>
                <w:rFonts w:hint="cs"/>
                <w:rtl/>
                <w:lang w:val="ar-SA"/>
              </w:rPr>
              <w:t xml:space="preserve">البغوي </w:t>
            </w:r>
          </w:p>
        </w:tc>
        <w:tc>
          <w:tcPr>
            <w:tcW w:w="1843" w:type="dxa"/>
          </w:tcPr>
          <w:p w14:paraId="7BD26D38" w14:textId="77777777" w:rsidR="00503B21" w:rsidRDefault="00503B21">
            <w:pPr>
              <w:pStyle w:val="p1"/>
              <w:rPr>
                <w:rStyle w:val="s1"/>
                <w:rFonts w:hint="eastAsia"/>
                <w:rtl/>
              </w:rPr>
            </w:pPr>
          </w:p>
          <w:p w14:paraId="030585E8" w14:textId="77777777" w:rsidR="00503B21" w:rsidRDefault="00503B21">
            <w:pPr>
              <w:pStyle w:val="p1"/>
              <w:rPr>
                <w:rStyle w:val="s1"/>
                <w:rFonts w:hint="eastAsia"/>
                <w:rtl/>
              </w:rPr>
            </w:pPr>
          </w:p>
          <w:p w14:paraId="32E67FAE" w14:textId="77777777" w:rsidR="00503B21" w:rsidRDefault="00503B21">
            <w:pPr>
              <w:pStyle w:val="p1"/>
              <w:rPr>
                <w:rStyle w:val="s1"/>
                <w:rFonts w:hint="eastAsia"/>
                <w:rtl/>
              </w:rPr>
            </w:pPr>
          </w:p>
          <w:p w14:paraId="2203B311" w14:textId="77777777" w:rsidR="00503B21" w:rsidRDefault="00503B21">
            <w:pPr>
              <w:pStyle w:val="p1"/>
              <w:rPr>
                <w:rStyle w:val="s1"/>
                <w:rFonts w:hint="eastAsia"/>
                <w:rtl/>
              </w:rPr>
            </w:pPr>
          </w:p>
          <w:p w14:paraId="3007071E" w14:textId="77777777" w:rsidR="00503B21" w:rsidRDefault="00503B21">
            <w:pPr>
              <w:pStyle w:val="p1"/>
              <w:rPr>
                <w:rStyle w:val="s1"/>
                <w:rFonts w:hint="eastAsia"/>
                <w:rtl/>
              </w:rPr>
            </w:pPr>
          </w:p>
          <w:p w14:paraId="20194AA7" w14:textId="77777777" w:rsidR="00503B21" w:rsidRDefault="00503B21">
            <w:pPr>
              <w:pStyle w:val="p1"/>
              <w:rPr>
                <w:rStyle w:val="s1"/>
                <w:rFonts w:hint="eastAsia"/>
                <w:rtl/>
              </w:rPr>
            </w:pPr>
          </w:p>
          <w:p w14:paraId="26926C9B" w14:textId="77777777" w:rsidR="00503B21" w:rsidRDefault="00503B21">
            <w:pPr>
              <w:pStyle w:val="p1"/>
              <w:rPr>
                <w:rStyle w:val="s1"/>
                <w:rFonts w:hint="eastAsia"/>
                <w:rtl/>
              </w:rPr>
            </w:pPr>
          </w:p>
          <w:p w14:paraId="4834BAD9" w14:textId="77777777" w:rsidR="00503B21" w:rsidRDefault="00503B21">
            <w:pPr>
              <w:pStyle w:val="p1"/>
              <w:rPr>
                <w:rStyle w:val="s1"/>
                <w:rFonts w:hint="eastAsia"/>
                <w:rtl/>
              </w:rPr>
            </w:pPr>
          </w:p>
          <w:p w14:paraId="1BF1A0CA" w14:textId="77777777" w:rsidR="00503B21" w:rsidRDefault="00503B21">
            <w:pPr>
              <w:pStyle w:val="p1"/>
              <w:rPr>
                <w:rStyle w:val="s1"/>
                <w:rFonts w:hint="eastAsia"/>
                <w:rtl/>
              </w:rPr>
            </w:pPr>
          </w:p>
          <w:p w14:paraId="0DAA2A85" w14:textId="77777777" w:rsidR="00503B21" w:rsidRDefault="00503B21">
            <w:pPr>
              <w:pStyle w:val="p1"/>
              <w:rPr>
                <w:rStyle w:val="s1"/>
                <w:rFonts w:hint="eastAsia"/>
                <w:rtl/>
              </w:rPr>
            </w:pPr>
          </w:p>
          <w:p w14:paraId="01D5F9E9" w14:textId="77777777" w:rsidR="00503B21" w:rsidRDefault="00503B21">
            <w:pPr>
              <w:pStyle w:val="p1"/>
              <w:rPr>
                <w:rStyle w:val="s1"/>
                <w:rFonts w:hint="eastAsia"/>
                <w:rtl/>
              </w:rPr>
            </w:pPr>
          </w:p>
          <w:p w14:paraId="3D768023" w14:textId="77777777" w:rsidR="00503B21" w:rsidRDefault="00503B21">
            <w:pPr>
              <w:pStyle w:val="p1"/>
              <w:rPr>
                <w:rStyle w:val="s1"/>
                <w:rFonts w:hint="eastAsia"/>
                <w:rtl/>
              </w:rPr>
            </w:pPr>
          </w:p>
          <w:p w14:paraId="5E57A1FF" w14:textId="08E111DA" w:rsidR="001B3C16" w:rsidRDefault="001B3C16">
            <w:pPr>
              <w:pStyle w:val="p1"/>
              <w:rPr>
                <w:rFonts w:hint="eastAsia"/>
                <w:sz w:val="27"/>
                <w:szCs w:val="27"/>
              </w:rPr>
            </w:pPr>
            <w:r>
              <w:rPr>
                <w:rStyle w:val="s1"/>
                <w:rtl/>
              </w:rPr>
              <w:t>معالم التنزيل (تفسير البغوي)</w:t>
            </w:r>
          </w:p>
          <w:p w14:paraId="320E862B" w14:textId="77777777" w:rsidR="000D4E45" w:rsidRDefault="000D4E45">
            <w:pPr>
              <w:pStyle w:val="p1"/>
              <w:rPr>
                <w:rFonts w:hint="eastAsia"/>
                <w:sz w:val="27"/>
                <w:szCs w:val="27"/>
              </w:rPr>
            </w:pPr>
            <w:r>
              <w:rPr>
                <w:rStyle w:val="s1"/>
                <w:rtl/>
              </w:rPr>
              <w:t>الصفحة أو الرقم : 1/63</w:t>
            </w:r>
          </w:p>
          <w:p w14:paraId="1CCD7200" w14:textId="77777777" w:rsidR="00F36BCD" w:rsidRPr="0073125C" w:rsidRDefault="00F36BCD" w:rsidP="00E132E6">
            <w:pPr>
              <w:bidi/>
              <w:rPr>
                <w:lang w:val="ar-SA"/>
              </w:rPr>
            </w:pPr>
          </w:p>
        </w:tc>
        <w:tc>
          <w:tcPr>
            <w:tcW w:w="2707" w:type="dxa"/>
            <w:shd w:val="clear" w:color="auto" w:fill="F2F2F2" w:themeFill="background1" w:themeFillShade="F2"/>
          </w:tcPr>
          <w:p w14:paraId="109B1982" w14:textId="77777777" w:rsidR="00F36BCD" w:rsidRDefault="00F36BCD" w:rsidP="00E132E6">
            <w:pPr>
              <w:bidi/>
              <w:rPr>
                <w:rtl/>
                <w:lang w:val="ar-SA"/>
              </w:rPr>
            </w:pPr>
          </w:p>
          <w:p w14:paraId="292E49D9" w14:textId="77777777" w:rsidR="00F36BCD" w:rsidRDefault="00F36BCD" w:rsidP="00E132E6">
            <w:pPr>
              <w:bidi/>
              <w:rPr>
                <w:rtl/>
                <w:lang w:val="ar-SA"/>
              </w:rPr>
            </w:pPr>
          </w:p>
          <w:p w14:paraId="6FD3D775" w14:textId="77777777" w:rsidR="00F36BCD" w:rsidRDefault="00F36BCD" w:rsidP="00E132E6">
            <w:pPr>
              <w:bidi/>
              <w:rPr>
                <w:rtl/>
                <w:lang w:val="ar-SA"/>
              </w:rPr>
            </w:pPr>
          </w:p>
          <w:p w14:paraId="2CFD843D" w14:textId="77777777" w:rsidR="00F36BCD" w:rsidRDefault="00F36BCD" w:rsidP="00E132E6">
            <w:pPr>
              <w:bidi/>
              <w:rPr>
                <w:rtl/>
                <w:lang w:val="ar-SA"/>
              </w:rPr>
            </w:pPr>
          </w:p>
          <w:p w14:paraId="6C0EE39B" w14:textId="77777777" w:rsidR="008D4383" w:rsidRDefault="008D4383" w:rsidP="008D4383">
            <w:pPr>
              <w:bidi/>
              <w:rPr>
                <w:rtl/>
                <w:lang w:val="ar-SA"/>
              </w:rPr>
            </w:pPr>
          </w:p>
          <w:p w14:paraId="098EA761" w14:textId="77777777" w:rsidR="008D4383" w:rsidRDefault="008D4383" w:rsidP="008D4383">
            <w:pPr>
              <w:bidi/>
              <w:rPr>
                <w:rtl/>
                <w:lang w:val="ar-SA"/>
              </w:rPr>
            </w:pPr>
          </w:p>
          <w:p w14:paraId="69A8D001" w14:textId="77777777" w:rsidR="008D4383" w:rsidRDefault="008D4383" w:rsidP="008D4383">
            <w:pPr>
              <w:bidi/>
              <w:rPr>
                <w:rtl/>
                <w:lang w:val="ar-SA"/>
              </w:rPr>
            </w:pPr>
          </w:p>
          <w:p w14:paraId="27D41F6E" w14:textId="77777777" w:rsidR="008D4383" w:rsidRDefault="008D4383" w:rsidP="008D4383">
            <w:pPr>
              <w:bidi/>
              <w:rPr>
                <w:rtl/>
                <w:lang w:val="ar-SA"/>
              </w:rPr>
            </w:pPr>
          </w:p>
          <w:p w14:paraId="4DFE0361" w14:textId="77777777" w:rsidR="008D4383" w:rsidRDefault="008D4383" w:rsidP="008D4383">
            <w:pPr>
              <w:bidi/>
              <w:rPr>
                <w:rtl/>
                <w:lang w:val="ar-SA"/>
              </w:rPr>
            </w:pPr>
          </w:p>
          <w:p w14:paraId="09C8DB7F" w14:textId="77777777" w:rsidR="008D4383" w:rsidRDefault="008D4383" w:rsidP="008D4383">
            <w:pPr>
              <w:bidi/>
              <w:rPr>
                <w:rtl/>
                <w:lang w:val="ar-SA"/>
              </w:rPr>
            </w:pPr>
          </w:p>
          <w:p w14:paraId="0A1ACBD7" w14:textId="77777777" w:rsidR="008D4383" w:rsidRDefault="008D4383" w:rsidP="008D4383">
            <w:pPr>
              <w:bidi/>
              <w:rPr>
                <w:rtl/>
                <w:lang w:val="ar-SA"/>
              </w:rPr>
            </w:pPr>
          </w:p>
          <w:p w14:paraId="14C6DED2" w14:textId="77777777" w:rsidR="00F36BCD" w:rsidRDefault="00F36BCD" w:rsidP="00E132E6">
            <w:pPr>
              <w:bidi/>
              <w:rPr>
                <w:rtl/>
                <w:lang w:val="ar-SA"/>
              </w:rPr>
            </w:pPr>
          </w:p>
          <w:p w14:paraId="2C5EDCC8" w14:textId="77777777" w:rsidR="00F36BCD" w:rsidRDefault="00F36BCD" w:rsidP="00E132E6">
            <w:pPr>
              <w:bidi/>
              <w:rPr>
                <w:rtl/>
                <w:lang w:val="ar-SA"/>
              </w:rPr>
            </w:pPr>
          </w:p>
          <w:p w14:paraId="4E48AADD" w14:textId="77777777" w:rsidR="00F36BCD" w:rsidRDefault="00F36BCD" w:rsidP="00E132E6">
            <w:pPr>
              <w:bidi/>
              <w:rPr>
                <w:rtl/>
                <w:lang w:val="ar-SA"/>
              </w:rPr>
            </w:pPr>
          </w:p>
          <w:p w14:paraId="3FC01E2F" w14:textId="77777777" w:rsidR="00304479" w:rsidRDefault="00304479">
            <w:pPr>
              <w:pStyle w:val="p1"/>
              <w:rPr>
                <w:rStyle w:val="s1"/>
                <w:rFonts w:hint="eastAsia"/>
                <w:rtl/>
              </w:rPr>
            </w:pPr>
          </w:p>
          <w:p w14:paraId="24D4C695" w14:textId="77330981" w:rsidR="00627240" w:rsidRDefault="00627240">
            <w:pPr>
              <w:pStyle w:val="p1"/>
              <w:rPr>
                <w:rFonts w:hint="eastAsia"/>
                <w:sz w:val="27"/>
                <w:szCs w:val="27"/>
              </w:rPr>
            </w:pPr>
            <w:r>
              <w:rPr>
                <w:rStyle w:val="s1"/>
                <w:rtl/>
              </w:rPr>
              <w:t>ا التخريج : أخرجه مسلم (804)، وأحمد (22267)، والطبراني (8/138) (7542)، والبغوي في ((شرح السنة)) (1193) واللفظ له.</w:t>
            </w:r>
          </w:p>
          <w:p w14:paraId="4146823C" w14:textId="77777777" w:rsidR="00F36BCD" w:rsidRPr="0073125C" w:rsidRDefault="00F36BCD" w:rsidP="00E132E6">
            <w:pPr>
              <w:bidi/>
              <w:rPr>
                <w:lang w:val="ar-SA"/>
              </w:rPr>
            </w:pPr>
          </w:p>
        </w:tc>
        <w:tc>
          <w:tcPr>
            <w:tcW w:w="1721" w:type="dxa"/>
            <w:shd w:val="clear" w:color="auto" w:fill="F2F2F2" w:themeFill="background1" w:themeFillShade="F2"/>
          </w:tcPr>
          <w:p w14:paraId="48FF16F5" w14:textId="77777777" w:rsidR="00F36BCD" w:rsidRDefault="00F36BCD" w:rsidP="00E132E6">
            <w:pPr>
              <w:bidi/>
              <w:rPr>
                <w:rtl/>
                <w:lang w:val="ar-SA"/>
              </w:rPr>
            </w:pPr>
          </w:p>
          <w:p w14:paraId="7D2082B3" w14:textId="77777777" w:rsidR="00F36BCD" w:rsidRDefault="00F36BCD" w:rsidP="00E132E6">
            <w:pPr>
              <w:bidi/>
              <w:rPr>
                <w:rtl/>
                <w:lang w:val="ar-SA"/>
              </w:rPr>
            </w:pPr>
          </w:p>
          <w:p w14:paraId="63431B17" w14:textId="77777777" w:rsidR="00F36BCD" w:rsidRDefault="00F36BCD" w:rsidP="00E132E6">
            <w:pPr>
              <w:bidi/>
              <w:rPr>
                <w:rtl/>
                <w:lang w:val="ar-SA"/>
              </w:rPr>
            </w:pPr>
          </w:p>
          <w:p w14:paraId="20732A2F" w14:textId="77777777" w:rsidR="00F36BCD" w:rsidRDefault="00F36BCD" w:rsidP="00E132E6">
            <w:pPr>
              <w:bidi/>
              <w:rPr>
                <w:rtl/>
                <w:lang w:val="ar-SA"/>
              </w:rPr>
            </w:pPr>
          </w:p>
          <w:p w14:paraId="7D2604F8" w14:textId="77777777" w:rsidR="00F36BCD" w:rsidRDefault="00F36BCD" w:rsidP="00E132E6">
            <w:pPr>
              <w:bidi/>
              <w:rPr>
                <w:rtl/>
                <w:lang w:val="ar-SA"/>
              </w:rPr>
            </w:pPr>
          </w:p>
          <w:p w14:paraId="36998B44" w14:textId="77777777" w:rsidR="00F36BCD" w:rsidRDefault="00F36BCD" w:rsidP="00E132E6">
            <w:pPr>
              <w:bidi/>
              <w:rPr>
                <w:rtl/>
                <w:lang w:val="ar-SA"/>
              </w:rPr>
            </w:pPr>
          </w:p>
          <w:p w14:paraId="4F283FDB" w14:textId="77777777" w:rsidR="008D4383" w:rsidRDefault="008D4383" w:rsidP="008D4383">
            <w:pPr>
              <w:bidi/>
              <w:rPr>
                <w:rtl/>
                <w:lang w:val="ar-SA"/>
              </w:rPr>
            </w:pPr>
          </w:p>
          <w:p w14:paraId="2003B2CC" w14:textId="77777777" w:rsidR="008D4383" w:rsidRDefault="008D4383" w:rsidP="008D4383">
            <w:pPr>
              <w:bidi/>
              <w:rPr>
                <w:rtl/>
                <w:lang w:val="ar-SA"/>
              </w:rPr>
            </w:pPr>
          </w:p>
          <w:p w14:paraId="157AB05A" w14:textId="77777777" w:rsidR="008D4383" w:rsidRDefault="008D4383" w:rsidP="008D4383">
            <w:pPr>
              <w:bidi/>
              <w:rPr>
                <w:rtl/>
                <w:lang w:val="ar-SA"/>
              </w:rPr>
            </w:pPr>
          </w:p>
          <w:p w14:paraId="189082EF" w14:textId="77777777" w:rsidR="008D4383" w:rsidRDefault="008D4383" w:rsidP="008D4383">
            <w:pPr>
              <w:bidi/>
              <w:rPr>
                <w:rtl/>
                <w:lang w:val="ar-SA"/>
              </w:rPr>
            </w:pPr>
          </w:p>
          <w:p w14:paraId="29108701" w14:textId="77777777" w:rsidR="008D4383" w:rsidRDefault="008D4383" w:rsidP="008D4383">
            <w:pPr>
              <w:bidi/>
              <w:rPr>
                <w:rtl/>
                <w:lang w:val="ar-SA"/>
              </w:rPr>
            </w:pPr>
          </w:p>
          <w:p w14:paraId="06A3A4E1" w14:textId="77777777" w:rsidR="008D4383" w:rsidRDefault="008D4383" w:rsidP="008D4383">
            <w:pPr>
              <w:bidi/>
              <w:rPr>
                <w:rtl/>
                <w:lang w:val="ar-SA"/>
              </w:rPr>
            </w:pPr>
          </w:p>
          <w:p w14:paraId="3FCB8504" w14:textId="77777777" w:rsidR="008D4383" w:rsidRDefault="008D4383" w:rsidP="008D4383">
            <w:pPr>
              <w:bidi/>
              <w:rPr>
                <w:rtl/>
                <w:lang w:val="ar-SA"/>
              </w:rPr>
            </w:pPr>
          </w:p>
          <w:p w14:paraId="026DB2E3" w14:textId="77777777" w:rsidR="008D4383" w:rsidRDefault="008D4383" w:rsidP="008D4383">
            <w:pPr>
              <w:bidi/>
              <w:rPr>
                <w:rtl/>
                <w:lang w:val="ar-SA"/>
              </w:rPr>
            </w:pPr>
          </w:p>
          <w:p w14:paraId="1AF58237" w14:textId="77777777" w:rsidR="008D4383" w:rsidRDefault="008D4383" w:rsidP="008D4383">
            <w:pPr>
              <w:bidi/>
              <w:rPr>
                <w:rtl/>
                <w:lang w:val="ar-SA"/>
              </w:rPr>
            </w:pPr>
          </w:p>
          <w:p w14:paraId="765FA321" w14:textId="77777777" w:rsidR="008D4383" w:rsidRDefault="008D4383" w:rsidP="008D4383">
            <w:pPr>
              <w:bidi/>
              <w:rPr>
                <w:rtl/>
                <w:lang w:val="ar-SA"/>
              </w:rPr>
            </w:pPr>
          </w:p>
          <w:p w14:paraId="45715D46" w14:textId="77777777" w:rsidR="008D4383" w:rsidRDefault="008D4383" w:rsidP="008D4383">
            <w:pPr>
              <w:bidi/>
              <w:rPr>
                <w:rtl/>
                <w:lang w:val="ar-SA"/>
              </w:rPr>
            </w:pPr>
          </w:p>
          <w:p w14:paraId="3B807C35" w14:textId="3D3E20BF" w:rsidR="00F36BCD" w:rsidRDefault="00F36BCD" w:rsidP="00E132E6">
            <w:pPr>
              <w:bidi/>
              <w:rPr>
                <w:rtl/>
                <w:lang w:val="ar-SA"/>
              </w:rPr>
            </w:pPr>
            <w:r>
              <w:rPr>
                <w:rFonts w:hint="cs"/>
                <w:rtl/>
                <w:lang w:val="ar-SA"/>
              </w:rPr>
              <w:t xml:space="preserve">أبو </w:t>
            </w:r>
            <w:r w:rsidR="005F5736">
              <w:rPr>
                <w:rFonts w:hint="cs"/>
                <w:rtl/>
                <w:lang w:val="ar-SA"/>
              </w:rPr>
              <w:t xml:space="preserve">أمامة الباهلي </w:t>
            </w:r>
            <w:r>
              <w:rPr>
                <w:rFonts w:hint="cs"/>
                <w:rtl/>
                <w:lang w:val="ar-SA"/>
              </w:rPr>
              <w:t xml:space="preserve"> </w:t>
            </w:r>
          </w:p>
        </w:tc>
      </w:tr>
      <w:tr w:rsidR="00F36BCD" w:rsidRPr="0073125C" w14:paraId="553575D2" w14:textId="77777777" w:rsidTr="00E132E6">
        <w:trPr>
          <w:trHeight w:val="792"/>
        </w:trPr>
        <w:sdt>
          <w:sdtPr>
            <w:rPr>
              <w:rtl/>
              <w:lang w:val="ar-SA"/>
            </w:rPr>
            <w:alias w:val="الخامس:"/>
            <w:tag w:val="الخامس:"/>
            <w:id w:val="712158974"/>
            <w:placeholder>
              <w:docPart w:val="3C801AC58D501D48B4157E19358DA160"/>
            </w:placeholder>
            <w:temporary/>
            <w:showingPlcHdr/>
            <w15:appearance w15:val="hidden"/>
          </w:sdtPr>
          <w:sdtEndPr/>
          <w:sdtContent>
            <w:tc>
              <w:tcPr>
                <w:tcW w:w="1652" w:type="dxa"/>
                <w:shd w:val="clear" w:color="auto" w:fill="DAEEF3" w:themeFill="accent5" w:themeFillTint="33"/>
                <w:noWrap/>
                <w:vAlign w:val="center"/>
              </w:tcPr>
              <w:p w14:paraId="1C0B897A" w14:textId="77777777" w:rsidR="00F36BCD" w:rsidRPr="0073125C" w:rsidRDefault="00F36BCD" w:rsidP="00E132E6">
                <w:pPr>
                  <w:pStyle w:val="3f3"/>
                  <w:bidi/>
                  <w:rPr>
                    <w:lang w:val="ar-SA"/>
                  </w:rPr>
                </w:pPr>
                <w:r w:rsidRPr="0073125C">
                  <w:rPr>
                    <w:rtl/>
                    <w:lang w:val="ar-SA" w:eastAsia="ar"/>
                  </w:rPr>
                  <w:t>الخامس</w:t>
                </w:r>
              </w:p>
            </w:tc>
          </w:sdtContent>
        </w:sdt>
        <w:tc>
          <w:tcPr>
            <w:tcW w:w="1842" w:type="dxa"/>
            <w:shd w:val="clear" w:color="auto" w:fill="F2F2F2" w:themeFill="background1" w:themeFillShade="F2"/>
          </w:tcPr>
          <w:p w14:paraId="1E122E16" w14:textId="77777777" w:rsidR="00DB2668" w:rsidRDefault="00DB2668" w:rsidP="00E132E6">
            <w:pPr>
              <w:pStyle w:val="p1"/>
              <w:rPr>
                <w:rStyle w:val="s1"/>
                <w:rFonts w:hint="eastAsia"/>
                <w:rtl/>
              </w:rPr>
            </w:pPr>
          </w:p>
          <w:p w14:paraId="0A18567E" w14:textId="77777777" w:rsidR="00CB6A51" w:rsidRDefault="00CB6A51" w:rsidP="00CB6A51">
            <w:pPr>
              <w:pStyle w:val="p1"/>
              <w:rPr>
                <w:rStyle w:val="s1"/>
                <w:rFonts w:hint="eastAsia"/>
                <w:rtl/>
              </w:rPr>
            </w:pPr>
          </w:p>
          <w:p w14:paraId="3544048B" w14:textId="77777777" w:rsidR="00CB6A51" w:rsidRDefault="00CB6A51" w:rsidP="00CB6A51">
            <w:pPr>
              <w:pStyle w:val="p1"/>
              <w:rPr>
                <w:rStyle w:val="s1"/>
                <w:rFonts w:hint="eastAsia"/>
                <w:rtl/>
              </w:rPr>
            </w:pPr>
          </w:p>
          <w:p w14:paraId="4EA5C67F" w14:textId="62BAD9D7" w:rsidR="00F36BCD" w:rsidRPr="00CB6A51" w:rsidRDefault="00E45530" w:rsidP="00CB6A51">
            <w:pPr>
              <w:pStyle w:val="p1"/>
              <w:rPr>
                <w:rFonts w:hint="eastAsia"/>
                <w:sz w:val="27"/>
                <w:szCs w:val="27"/>
              </w:rPr>
            </w:pPr>
            <w:r>
              <w:rPr>
                <w:rStyle w:val="s1"/>
                <w:rtl/>
              </w:rPr>
              <w:t>- لا تَجعَلوا بُيوتَكُم مَقابِرَ، إنَّ الشَّيطانَ يَنفِرُ مِنَ البَيتِ الذي تُقرَأُ فيه سورةُ البَقَرةِ.</w:t>
            </w:r>
          </w:p>
        </w:tc>
        <w:tc>
          <w:tcPr>
            <w:tcW w:w="1843" w:type="dxa"/>
          </w:tcPr>
          <w:p w14:paraId="17B28477" w14:textId="77777777" w:rsidR="00DB2668" w:rsidRDefault="00DB2668" w:rsidP="00DB2668">
            <w:pPr>
              <w:bidi/>
              <w:rPr>
                <w:rtl/>
                <w:lang w:val="ar-SA"/>
              </w:rPr>
            </w:pPr>
          </w:p>
          <w:p w14:paraId="5F43C67A" w14:textId="77777777" w:rsidR="00DB2668" w:rsidRDefault="00DB2668" w:rsidP="00DB2668">
            <w:pPr>
              <w:bidi/>
              <w:rPr>
                <w:rtl/>
                <w:lang w:val="ar-SA"/>
              </w:rPr>
            </w:pPr>
          </w:p>
          <w:p w14:paraId="26BE24F2" w14:textId="77777777" w:rsidR="00DB2668" w:rsidRDefault="00DB2668" w:rsidP="00DB2668">
            <w:pPr>
              <w:bidi/>
              <w:rPr>
                <w:rtl/>
                <w:lang w:val="ar-SA"/>
              </w:rPr>
            </w:pPr>
          </w:p>
          <w:p w14:paraId="68C4091E" w14:textId="77777777" w:rsidR="00DB2668" w:rsidRDefault="00DB2668" w:rsidP="00DB2668">
            <w:pPr>
              <w:bidi/>
              <w:rPr>
                <w:rtl/>
                <w:lang w:val="ar-SA"/>
              </w:rPr>
            </w:pPr>
          </w:p>
          <w:p w14:paraId="5F9CA9F3" w14:textId="77777777" w:rsidR="00DD33A4" w:rsidRDefault="00DD33A4" w:rsidP="00DB2668">
            <w:pPr>
              <w:bidi/>
              <w:rPr>
                <w:rtl/>
                <w:lang w:val="ar-SA"/>
              </w:rPr>
            </w:pPr>
          </w:p>
          <w:p w14:paraId="230799B2" w14:textId="77777777" w:rsidR="00DD33A4" w:rsidRDefault="00DD33A4" w:rsidP="00DD33A4">
            <w:pPr>
              <w:bidi/>
              <w:rPr>
                <w:rtl/>
                <w:lang w:val="ar-SA"/>
              </w:rPr>
            </w:pPr>
          </w:p>
          <w:p w14:paraId="48BCD958" w14:textId="1830CBD0" w:rsidR="00F36BCD" w:rsidRPr="0073125C" w:rsidRDefault="00F36BCD" w:rsidP="00DD33A4">
            <w:pPr>
              <w:bidi/>
              <w:rPr>
                <w:lang w:val="ar-SA"/>
              </w:rPr>
            </w:pPr>
            <w:r>
              <w:rPr>
                <w:rFonts w:hint="cs"/>
                <w:rtl/>
                <w:lang w:val="ar-SA"/>
              </w:rPr>
              <w:t xml:space="preserve">صحيح </w:t>
            </w:r>
          </w:p>
        </w:tc>
        <w:tc>
          <w:tcPr>
            <w:tcW w:w="1843" w:type="dxa"/>
            <w:shd w:val="clear" w:color="auto" w:fill="F2F2F2" w:themeFill="background1" w:themeFillShade="F2"/>
          </w:tcPr>
          <w:p w14:paraId="3B7CFAA3" w14:textId="77777777" w:rsidR="00DB2668" w:rsidRDefault="00DB2668" w:rsidP="00E132E6">
            <w:pPr>
              <w:bidi/>
              <w:rPr>
                <w:rtl/>
                <w:lang w:val="ar-SA"/>
              </w:rPr>
            </w:pPr>
          </w:p>
          <w:p w14:paraId="7F23C7C6" w14:textId="77777777" w:rsidR="00DB2668" w:rsidRDefault="00DB2668" w:rsidP="00DB2668">
            <w:pPr>
              <w:bidi/>
              <w:rPr>
                <w:rtl/>
                <w:lang w:val="ar-SA"/>
              </w:rPr>
            </w:pPr>
          </w:p>
          <w:p w14:paraId="03173C62" w14:textId="77777777" w:rsidR="00DB2668" w:rsidRDefault="00DB2668" w:rsidP="00DB2668">
            <w:pPr>
              <w:bidi/>
              <w:rPr>
                <w:rtl/>
                <w:lang w:val="ar-SA"/>
              </w:rPr>
            </w:pPr>
          </w:p>
          <w:p w14:paraId="5A67A4A8" w14:textId="77777777" w:rsidR="00DB2668" w:rsidRDefault="00DB2668" w:rsidP="00DB2668">
            <w:pPr>
              <w:bidi/>
              <w:rPr>
                <w:rtl/>
                <w:lang w:val="ar-SA"/>
              </w:rPr>
            </w:pPr>
          </w:p>
          <w:p w14:paraId="7CBCFBFC" w14:textId="77777777" w:rsidR="00DB2668" w:rsidRDefault="00DB2668" w:rsidP="00DB2668">
            <w:pPr>
              <w:bidi/>
              <w:rPr>
                <w:rtl/>
                <w:lang w:val="ar-SA"/>
              </w:rPr>
            </w:pPr>
          </w:p>
          <w:p w14:paraId="3F6CD68A" w14:textId="77777777" w:rsidR="00DB2668" w:rsidRDefault="00DB2668" w:rsidP="00DB2668">
            <w:pPr>
              <w:bidi/>
              <w:rPr>
                <w:rtl/>
                <w:lang w:val="ar-SA"/>
              </w:rPr>
            </w:pPr>
          </w:p>
          <w:p w14:paraId="15FF0712" w14:textId="77777777" w:rsidR="00DD33A4" w:rsidRDefault="00DD33A4" w:rsidP="00DB2668">
            <w:pPr>
              <w:bidi/>
              <w:rPr>
                <w:rtl/>
                <w:lang w:val="ar-SA"/>
              </w:rPr>
            </w:pPr>
          </w:p>
          <w:p w14:paraId="7FF46F54" w14:textId="77777777" w:rsidR="00DD33A4" w:rsidRDefault="00DD33A4" w:rsidP="00DD33A4">
            <w:pPr>
              <w:bidi/>
              <w:rPr>
                <w:rtl/>
                <w:lang w:val="ar-SA"/>
              </w:rPr>
            </w:pPr>
          </w:p>
          <w:p w14:paraId="0FEAD6CB" w14:textId="16ED30CA" w:rsidR="00F36BCD" w:rsidRPr="0073125C" w:rsidRDefault="008A5709" w:rsidP="00DD33A4">
            <w:pPr>
              <w:bidi/>
              <w:rPr>
                <w:lang w:val="ar-SA"/>
              </w:rPr>
            </w:pPr>
            <w:r>
              <w:rPr>
                <w:rFonts w:hint="cs"/>
                <w:rtl/>
                <w:lang w:val="ar-SA"/>
              </w:rPr>
              <w:t xml:space="preserve">مسلم </w:t>
            </w:r>
            <w:r w:rsidR="00F36BCD">
              <w:rPr>
                <w:rFonts w:hint="cs"/>
                <w:rtl/>
                <w:lang w:val="ar-SA"/>
              </w:rPr>
              <w:t xml:space="preserve"> </w:t>
            </w:r>
          </w:p>
        </w:tc>
        <w:tc>
          <w:tcPr>
            <w:tcW w:w="1843" w:type="dxa"/>
          </w:tcPr>
          <w:p w14:paraId="4997A253" w14:textId="77777777" w:rsidR="00F36BCD" w:rsidRDefault="00F36BCD" w:rsidP="00E132E6">
            <w:pPr>
              <w:bidi/>
              <w:rPr>
                <w:rtl/>
                <w:lang w:val="ar-SA"/>
              </w:rPr>
            </w:pPr>
          </w:p>
          <w:p w14:paraId="4DA58020" w14:textId="77777777" w:rsidR="008A5709" w:rsidRDefault="008A5709" w:rsidP="008A5709">
            <w:pPr>
              <w:bidi/>
              <w:rPr>
                <w:rtl/>
                <w:lang w:val="ar-SA"/>
              </w:rPr>
            </w:pPr>
          </w:p>
          <w:p w14:paraId="33DC0A66" w14:textId="77777777" w:rsidR="008A5709" w:rsidRDefault="008A5709" w:rsidP="008A5709">
            <w:pPr>
              <w:bidi/>
              <w:rPr>
                <w:rtl/>
                <w:lang w:val="ar-SA"/>
              </w:rPr>
            </w:pPr>
          </w:p>
          <w:p w14:paraId="3EDC21EE" w14:textId="77777777" w:rsidR="008A5709" w:rsidRDefault="008A5709" w:rsidP="008A5709">
            <w:pPr>
              <w:bidi/>
              <w:rPr>
                <w:rtl/>
                <w:lang w:val="ar-SA"/>
              </w:rPr>
            </w:pPr>
          </w:p>
          <w:p w14:paraId="2C21A88E" w14:textId="77777777" w:rsidR="008A5709" w:rsidRDefault="008A5709" w:rsidP="008A5709">
            <w:pPr>
              <w:bidi/>
              <w:rPr>
                <w:rtl/>
                <w:lang w:val="ar-SA"/>
              </w:rPr>
            </w:pPr>
          </w:p>
          <w:p w14:paraId="5A46612A" w14:textId="77777777" w:rsidR="008A5709" w:rsidRDefault="008A5709" w:rsidP="008A5709">
            <w:pPr>
              <w:bidi/>
              <w:rPr>
                <w:rtl/>
                <w:lang w:val="ar-SA"/>
              </w:rPr>
            </w:pPr>
          </w:p>
          <w:p w14:paraId="7DF20FCB" w14:textId="77777777" w:rsidR="008A5709" w:rsidRDefault="008A5709" w:rsidP="008A5709">
            <w:pPr>
              <w:bidi/>
              <w:rPr>
                <w:rtl/>
                <w:lang w:val="ar-SA"/>
              </w:rPr>
            </w:pPr>
          </w:p>
          <w:p w14:paraId="35FF762E" w14:textId="77777777" w:rsidR="008A5709" w:rsidRDefault="008A5709" w:rsidP="008A5709">
            <w:pPr>
              <w:bidi/>
              <w:rPr>
                <w:rtl/>
                <w:lang w:val="ar-SA"/>
              </w:rPr>
            </w:pPr>
          </w:p>
          <w:p w14:paraId="6A6CF0CC" w14:textId="77777777" w:rsidR="008A5709" w:rsidRDefault="008A5709" w:rsidP="008A5709">
            <w:pPr>
              <w:bidi/>
              <w:rPr>
                <w:rtl/>
                <w:lang w:val="ar-SA"/>
              </w:rPr>
            </w:pPr>
          </w:p>
          <w:p w14:paraId="7A2C9874" w14:textId="77777777" w:rsidR="008A5709" w:rsidRDefault="008A5709" w:rsidP="008A5709">
            <w:pPr>
              <w:bidi/>
              <w:rPr>
                <w:rtl/>
                <w:lang w:val="ar-SA"/>
              </w:rPr>
            </w:pPr>
          </w:p>
          <w:p w14:paraId="5D99CAE1" w14:textId="77777777" w:rsidR="00C86BED" w:rsidRDefault="008A5709" w:rsidP="008A5709">
            <w:pPr>
              <w:bidi/>
              <w:rPr>
                <w:rtl/>
                <w:lang w:val="ar-SA"/>
              </w:rPr>
            </w:pPr>
            <w:r>
              <w:rPr>
                <w:rFonts w:hint="cs"/>
                <w:rtl/>
                <w:lang w:val="ar-SA"/>
              </w:rPr>
              <w:t>صحيح مسلم</w:t>
            </w:r>
          </w:p>
          <w:p w14:paraId="25BB43DF" w14:textId="5416A15B" w:rsidR="00C86BED" w:rsidRDefault="008A5709">
            <w:pPr>
              <w:pStyle w:val="p1"/>
              <w:rPr>
                <w:rFonts w:hint="eastAsia"/>
                <w:sz w:val="27"/>
                <w:szCs w:val="27"/>
              </w:rPr>
            </w:pPr>
            <w:r>
              <w:rPr>
                <w:rFonts w:hint="cs"/>
                <w:rtl/>
                <w:lang w:val="ar-SA"/>
              </w:rPr>
              <w:t xml:space="preserve"> </w:t>
            </w:r>
            <w:r w:rsidR="00C86BED">
              <w:rPr>
                <w:rStyle w:val="s1"/>
                <w:rtl/>
              </w:rPr>
              <w:t>الصفحة أو الرقم : 78</w:t>
            </w:r>
            <w:r w:rsidR="00D24222">
              <w:rPr>
                <w:rStyle w:val="s1"/>
                <w:rFonts w:hint="cs"/>
                <w:rtl/>
              </w:rPr>
              <w:t>٠</w:t>
            </w:r>
            <w:r w:rsidR="00C86BED">
              <w:rPr>
                <w:rStyle w:val="s1"/>
                <w:rtl/>
              </w:rPr>
              <w:t xml:space="preserve"> </w:t>
            </w:r>
          </w:p>
          <w:p w14:paraId="1B8CC7F3" w14:textId="1C278261" w:rsidR="008A5709" w:rsidRPr="0073125C" w:rsidRDefault="008A5709" w:rsidP="00C86BED">
            <w:pPr>
              <w:bidi/>
              <w:rPr>
                <w:lang w:val="ar-SA"/>
              </w:rPr>
            </w:pPr>
          </w:p>
        </w:tc>
        <w:tc>
          <w:tcPr>
            <w:tcW w:w="2707" w:type="dxa"/>
            <w:shd w:val="clear" w:color="auto" w:fill="F2F2F2" w:themeFill="background1" w:themeFillShade="F2"/>
          </w:tcPr>
          <w:p w14:paraId="75D1DCE6" w14:textId="77777777" w:rsidR="00CC599B" w:rsidRDefault="00CC599B">
            <w:pPr>
              <w:pStyle w:val="p1"/>
              <w:rPr>
                <w:rStyle w:val="s1"/>
                <w:rFonts w:hint="eastAsia"/>
                <w:rtl/>
              </w:rPr>
            </w:pPr>
          </w:p>
          <w:p w14:paraId="1A63D0C0" w14:textId="77777777" w:rsidR="00CC599B" w:rsidRDefault="00CC599B">
            <w:pPr>
              <w:pStyle w:val="p1"/>
              <w:rPr>
                <w:rStyle w:val="s1"/>
                <w:rFonts w:hint="eastAsia"/>
                <w:rtl/>
              </w:rPr>
            </w:pPr>
          </w:p>
          <w:p w14:paraId="39A06C87" w14:textId="77777777" w:rsidR="00CC599B" w:rsidRDefault="00CC599B">
            <w:pPr>
              <w:pStyle w:val="p1"/>
              <w:rPr>
                <w:rStyle w:val="s1"/>
                <w:rFonts w:hint="eastAsia"/>
                <w:rtl/>
              </w:rPr>
            </w:pPr>
          </w:p>
          <w:p w14:paraId="21A5393C" w14:textId="77777777" w:rsidR="00CC599B" w:rsidRDefault="00CC599B">
            <w:pPr>
              <w:pStyle w:val="p1"/>
              <w:rPr>
                <w:rStyle w:val="s1"/>
                <w:rFonts w:hint="eastAsia"/>
                <w:rtl/>
              </w:rPr>
            </w:pPr>
          </w:p>
          <w:p w14:paraId="1B9C6899" w14:textId="77777777" w:rsidR="00CC599B" w:rsidRDefault="00CC599B">
            <w:pPr>
              <w:pStyle w:val="p1"/>
              <w:rPr>
                <w:rStyle w:val="s1"/>
                <w:rFonts w:hint="eastAsia"/>
                <w:rtl/>
              </w:rPr>
            </w:pPr>
          </w:p>
          <w:p w14:paraId="01A41D4B" w14:textId="77777777" w:rsidR="00CC599B" w:rsidRDefault="00CC599B">
            <w:pPr>
              <w:pStyle w:val="p1"/>
              <w:rPr>
                <w:rStyle w:val="s1"/>
                <w:rFonts w:hint="eastAsia"/>
                <w:rtl/>
              </w:rPr>
            </w:pPr>
          </w:p>
          <w:p w14:paraId="18D527D4" w14:textId="77777777" w:rsidR="00CC599B" w:rsidRDefault="00CC599B">
            <w:pPr>
              <w:pStyle w:val="p1"/>
              <w:rPr>
                <w:rStyle w:val="s1"/>
                <w:rFonts w:hint="eastAsia"/>
                <w:rtl/>
              </w:rPr>
            </w:pPr>
          </w:p>
          <w:p w14:paraId="3D48A63A" w14:textId="77777777" w:rsidR="00E85F83" w:rsidRDefault="00E85F83">
            <w:pPr>
              <w:pStyle w:val="p1"/>
              <w:rPr>
                <w:rFonts w:hint="eastAsia"/>
                <w:sz w:val="27"/>
                <w:szCs w:val="27"/>
              </w:rPr>
            </w:pPr>
            <w:r>
              <w:rPr>
                <w:rStyle w:val="s1"/>
                <w:rtl/>
              </w:rPr>
              <w:t>من أفراد مسلم على البخاري</w:t>
            </w:r>
          </w:p>
          <w:p w14:paraId="52632786" w14:textId="77777777" w:rsidR="00F36BCD" w:rsidRPr="0073125C" w:rsidRDefault="00F36BCD" w:rsidP="00734F7B">
            <w:pPr>
              <w:pStyle w:val="p1"/>
              <w:rPr>
                <w:rFonts w:hint="eastAsia"/>
                <w:lang w:val="ar-SA"/>
              </w:rPr>
            </w:pPr>
          </w:p>
        </w:tc>
        <w:tc>
          <w:tcPr>
            <w:tcW w:w="1721" w:type="dxa"/>
            <w:shd w:val="clear" w:color="auto" w:fill="F2F2F2" w:themeFill="background1" w:themeFillShade="F2"/>
          </w:tcPr>
          <w:p w14:paraId="26AF9DFD" w14:textId="77777777" w:rsidR="00DB2668" w:rsidRDefault="00DB2668" w:rsidP="00DB2668">
            <w:pPr>
              <w:bidi/>
              <w:rPr>
                <w:rtl/>
                <w:lang w:val="ar-SA"/>
              </w:rPr>
            </w:pPr>
          </w:p>
          <w:p w14:paraId="73602CAA" w14:textId="77777777" w:rsidR="00DB2668" w:rsidRDefault="00DB2668" w:rsidP="00DB2668">
            <w:pPr>
              <w:bidi/>
              <w:rPr>
                <w:rtl/>
                <w:lang w:val="ar-SA"/>
              </w:rPr>
            </w:pPr>
          </w:p>
          <w:p w14:paraId="15B9373A" w14:textId="77777777" w:rsidR="00DB2668" w:rsidRDefault="00DB2668" w:rsidP="00DB2668">
            <w:pPr>
              <w:bidi/>
              <w:rPr>
                <w:rtl/>
                <w:lang w:val="ar-SA"/>
              </w:rPr>
            </w:pPr>
          </w:p>
          <w:p w14:paraId="76DCCBF7" w14:textId="77777777" w:rsidR="00DB2668" w:rsidRDefault="00DB2668" w:rsidP="00DB2668">
            <w:pPr>
              <w:bidi/>
              <w:rPr>
                <w:rtl/>
                <w:lang w:val="ar-SA"/>
              </w:rPr>
            </w:pPr>
          </w:p>
          <w:p w14:paraId="7AFC126D" w14:textId="3BCE354D" w:rsidR="00DB2668" w:rsidRDefault="00DB2668" w:rsidP="00DD33A4">
            <w:pPr>
              <w:bidi/>
              <w:rPr>
                <w:rtl/>
                <w:lang w:val="ar-SA"/>
              </w:rPr>
            </w:pPr>
          </w:p>
          <w:p w14:paraId="75118922" w14:textId="77777777" w:rsidR="00DB2668" w:rsidRDefault="00DB2668" w:rsidP="00DB2668">
            <w:pPr>
              <w:bidi/>
              <w:rPr>
                <w:rtl/>
                <w:lang w:val="ar-SA"/>
              </w:rPr>
            </w:pPr>
          </w:p>
          <w:p w14:paraId="75A9408C" w14:textId="77777777" w:rsidR="00DB2668" w:rsidRDefault="00DB2668" w:rsidP="00DB2668">
            <w:pPr>
              <w:bidi/>
              <w:rPr>
                <w:rtl/>
                <w:lang w:val="ar-SA"/>
              </w:rPr>
            </w:pPr>
          </w:p>
          <w:p w14:paraId="16F51030" w14:textId="77777777" w:rsidR="00E87AD9" w:rsidRDefault="00E87AD9" w:rsidP="00E87AD9">
            <w:pPr>
              <w:bidi/>
              <w:rPr>
                <w:rtl/>
                <w:lang w:val="ar-SA"/>
              </w:rPr>
            </w:pPr>
          </w:p>
          <w:p w14:paraId="744D70C1" w14:textId="77777777" w:rsidR="00E87AD9" w:rsidRDefault="00E87AD9" w:rsidP="00E87AD9">
            <w:pPr>
              <w:bidi/>
              <w:rPr>
                <w:rtl/>
                <w:lang w:val="ar-SA"/>
              </w:rPr>
            </w:pPr>
          </w:p>
          <w:p w14:paraId="439A77A8" w14:textId="77777777" w:rsidR="00E87AD9" w:rsidRDefault="00E87AD9" w:rsidP="00E87AD9">
            <w:pPr>
              <w:bidi/>
              <w:rPr>
                <w:rtl/>
                <w:lang w:val="ar-SA"/>
              </w:rPr>
            </w:pPr>
          </w:p>
          <w:p w14:paraId="40F013D4" w14:textId="49621BF5" w:rsidR="00E87AD9" w:rsidRDefault="00E87AD9" w:rsidP="00E87AD9">
            <w:pPr>
              <w:bidi/>
              <w:rPr>
                <w:rtl/>
                <w:lang w:val="ar-SA"/>
              </w:rPr>
            </w:pPr>
            <w:r>
              <w:rPr>
                <w:rFonts w:hint="cs"/>
                <w:rtl/>
                <w:lang w:val="ar-SA"/>
              </w:rPr>
              <w:t xml:space="preserve">أبو هريرة </w:t>
            </w:r>
          </w:p>
        </w:tc>
      </w:tr>
      <w:tr w:rsidR="00F36BCD" w:rsidRPr="0073125C" w14:paraId="38121DF4" w14:textId="77777777" w:rsidTr="00E132E6">
        <w:trPr>
          <w:trHeight w:val="792"/>
        </w:trPr>
        <w:sdt>
          <w:sdtPr>
            <w:rPr>
              <w:sz w:val="22"/>
              <w:rtl/>
              <w:lang w:val="ar-SA"/>
            </w:rPr>
            <w:alias w:val="السادس:"/>
            <w:tag w:val="السادس:"/>
            <w:id w:val="-1744865821"/>
            <w:placeholder>
              <w:docPart w:val="3305A9C427F5FA48A617FD22425484FE"/>
            </w:placeholder>
            <w:temporary/>
            <w:showingPlcHdr/>
            <w15:appearance w15:val="hidden"/>
          </w:sdtPr>
          <w:sdtEndPr/>
          <w:sdtContent>
            <w:tc>
              <w:tcPr>
                <w:tcW w:w="1652" w:type="dxa"/>
                <w:shd w:val="clear" w:color="auto" w:fill="DAEEF3" w:themeFill="accent5" w:themeFillTint="33"/>
                <w:noWrap/>
                <w:vAlign w:val="center"/>
              </w:tcPr>
              <w:p w14:paraId="7EF5CFE7" w14:textId="77777777" w:rsidR="00F36BCD" w:rsidRPr="00045C06" w:rsidRDefault="00F36BCD" w:rsidP="00E132E6">
                <w:pPr>
                  <w:pStyle w:val="3f3"/>
                  <w:bidi/>
                  <w:rPr>
                    <w:sz w:val="22"/>
                    <w:lang w:val="ar-SA"/>
                  </w:rPr>
                </w:pPr>
                <w:r w:rsidRPr="00045C06">
                  <w:rPr>
                    <w:sz w:val="22"/>
                    <w:rtl/>
                    <w:lang w:val="ar-SA" w:eastAsia="ar"/>
                  </w:rPr>
                  <w:t>السادس</w:t>
                </w:r>
              </w:p>
            </w:tc>
          </w:sdtContent>
        </w:sdt>
        <w:tc>
          <w:tcPr>
            <w:tcW w:w="1842" w:type="dxa"/>
            <w:shd w:val="clear" w:color="auto" w:fill="F2F2F2" w:themeFill="background1" w:themeFillShade="F2"/>
          </w:tcPr>
          <w:p w14:paraId="4F256FCE" w14:textId="0E98EA11" w:rsidR="005C24DB" w:rsidRPr="00045C06" w:rsidRDefault="00911C6E" w:rsidP="005C24DB">
            <w:pPr>
              <w:pStyle w:val="p1"/>
              <w:rPr>
                <w:rFonts w:ascii="UICTFontTextStyleBody" w:hAnsi="UICTFontTextStyleBody" w:hint="eastAsia"/>
                <w:sz w:val="22"/>
                <w:szCs w:val="22"/>
              </w:rPr>
            </w:pPr>
            <w:r w:rsidRPr="00045C06">
              <w:rPr>
                <w:rStyle w:val="s1"/>
                <w:sz w:val="22"/>
                <w:szCs w:val="22"/>
                <w:rtl/>
              </w:rPr>
              <w:t>أنَّ رَجُلًا سَمِعَ رَجُلًا يَقرَأُ: {قُل هو اللهُ أحَدٌ} [الإخلاص: 1] يُرَدِّدُها، فلَمَّا أصبَحَ جاءَ إلى رَسولِ اللهِ صلَّى اللهُ عليه وسلَّم فذَكَرَ ذلك له، وكَأنَّ الرَّجُلَ يَتَقالُّها ، فقال رَسولُ اللهِ صلَّى اللهُ عليه وسلَّم: والذي نَفسي بيَدِه إنَّها لَتَعدِلُ ثُلُثَ القُرآنِ.</w:t>
            </w:r>
          </w:p>
          <w:p w14:paraId="2681E590" w14:textId="77777777" w:rsidR="00F36BCD" w:rsidRPr="00045C06" w:rsidRDefault="00F36BCD" w:rsidP="00E132E6">
            <w:pPr>
              <w:bidi/>
              <w:rPr>
                <w:lang w:val="ar-SA"/>
              </w:rPr>
            </w:pPr>
          </w:p>
        </w:tc>
        <w:tc>
          <w:tcPr>
            <w:tcW w:w="1843" w:type="dxa"/>
          </w:tcPr>
          <w:p w14:paraId="60508A65" w14:textId="77777777" w:rsidR="00F36BCD" w:rsidRPr="00045C06" w:rsidRDefault="00F36BCD" w:rsidP="00E132E6">
            <w:pPr>
              <w:bidi/>
              <w:rPr>
                <w:lang w:val="ar-SA"/>
              </w:rPr>
            </w:pPr>
            <w:r w:rsidRPr="00045C06">
              <w:rPr>
                <w:rFonts w:hint="cs"/>
                <w:rtl/>
                <w:lang w:val="ar-SA"/>
              </w:rPr>
              <w:t xml:space="preserve">صحيح </w:t>
            </w:r>
          </w:p>
        </w:tc>
        <w:tc>
          <w:tcPr>
            <w:tcW w:w="1843" w:type="dxa"/>
            <w:shd w:val="clear" w:color="auto" w:fill="F2F2F2" w:themeFill="background1" w:themeFillShade="F2"/>
          </w:tcPr>
          <w:p w14:paraId="0CDA30AB" w14:textId="77777777" w:rsidR="00F36BCD" w:rsidRPr="0073125C" w:rsidRDefault="00F36BCD" w:rsidP="00E132E6">
            <w:pPr>
              <w:bidi/>
              <w:rPr>
                <w:lang w:val="ar-SA"/>
              </w:rPr>
            </w:pPr>
            <w:r>
              <w:rPr>
                <w:rFonts w:hint="cs"/>
                <w:rtl/>
                <w:lang w:val="ar-SA"/>
              </w:rPr>
              <w:t xml:space="preserve">البخاري </w:t>
            </w:r>
          </w:p>
        </w:tc>
        <w:tc>
          <w:tcPr>
            <w:tcW w:w="1843" w:type="dxa"/>
          </w:tcPr>
          <w:p w14:paraId="2714AF8C" w14:textId="4730FA1F" w:rsidR="002273CF" w:rsidRDefault="002273CF">
            <w:pPr>
              <w:pStyle w:val="p1"/>
              <w:rPr>
                <w:rFonts w:hint="eastAsia"/>
                <w:sz w:val="27"/>
                <w:szCs w:val="27"/>
              </w:rPr>
            </w:pPr>
            <w:r>
              <w:rPr>
                <w:rStyle w:val="s1"/>
                <w:rtl/>
              </w:rPr>
              <w:t>صحيح البخاري</w:t>
            </w:r>
          </w:p>
          <w:p w14:paraId="5F9F6154" w14:textId="155773FC" w:rsidR="002273CF" w:rsidRDefault="002273CF">
            <w:pPr>
              <w:pStyle w:val="p1"/>
              <w:rPr>
                <w:rFonts w:hint="eastAsia"/>
              </w:rPr>
            </w:pPr>
            <w:r>
              <w:rPr>
                <w:rStyle w:val="s1"/>
                <w:rtl/>
              </w:rPr>
              <w:t>الصفحة أو الرقم : 6643م</w:t>
            </w:r>
          </w:p>
          <w:p w14:paraId="2685E554" w14:textId="77777777" w:rsidR="00F36BCD" w:rsidRPr="0073125C" w:rsidRDefault="00F36BCD" w:rsidP="00E132E6">
            <w:pPr>
              <w:bidi/>
              <w:rPr>
                <w:lang w:val="ar-SA"/>
              </w:rPr>
            </w:pPr>
          </w:p>
        </w:tc>
        <w:tc>
          <w:tcPr>
            <w:tcW w:w="2707" w:type="dxa"/>
            <w:shd w:val="clear" w:color="auto" w:fill="F2F2F2" w:themeFill="background1" w:themeFillShade="F2"/>
          </w:tcPr>
          <w:p w14:paraId="75598933" w14:textId="77777777" w:rsidR="00366D1A" w:rsidRDefault="00366D1A">
            <w:pPr>
              <w:pStyle w:val="p1"/>
              <w:rPr>
                <w:rFonts w:hint="eastAsia"/>
              </w:rPr>
            </w:pPr>
            <w:r>
              <w:rPr>
                <w:rStyle w:val="s1"/>
                <w:rtl/>
              </w:rPr>
              <w:t>التخريج : من أفراد البخاري على مسلم</w:t>
            </w:r>
          </w:p>
          <w:p w14:paraId="2AD15845" w14:textId="77777777" w:rsidR="00F36BCD" w:rsidRPr="0073125C" w:rsidRDefault="00F36BCD" w:rsidP="00E132E6">
            <w:pPr>
              <w:bidi/>
              <w:rPr>
                <w:lang w:val="ar-SA"/>
              </w:rPr>
            </w:pPr>
          </w:p>
        </w:tc>
        <w:tc>
          <w:tcPr>
            <w:tcW w:w="1721" w:type="dxa"/>
            <w:shd w:val="clear" w:color="auto" w:fill="F2F2F2" w:themeFill="background1" w:themeFillShade="F2"/>
          </w:tcPr>
          <w:p w14:paraId="3C3428E8" w14:textId="13236497" w:rsidR="00F36BCD" w:rsidRDefault="005243B4" w:rsidP="00E132E6">
            <w:pPr>
              <w:bidi/>
              <w:rPr>
                <w:rtl/>
                <w:lang w:val="ar-SA"/>
              </w:rPr>
            </w:pPr>
            <w:r>
              <w:rPr>
                <w:rFonts w:hint="cs"/>
                <w:rtl/>
                <w:lang w:val="ar-SA"/>
              </w:rPr>
              <w:t xml:space="preserve">أبو سعيد الخدري </w:t>
            </w:r>
          </w:p>
        </w:tc>
      </w:tr>
      <w:tr w:rsidR="00F36BCD" w:rsidRPr="0073125C" w14:paraId="772CE497" w14:textId="77777777" w:rsidTr="00E132E6">
        <w:trPr>
          <w:trHeight w:val="792"/>
        </w:trPr>
        <w:sdt>
          <w:sdtPr>
            <w:rPr>
              <w:rtl/>
              <w:lang w:val="ar-SA"/>
            </w:rPr>
            <w:alias w:val="السابع:"/>
            <w:tag w:val="السابع:"/>
            <w:id w:val="-577597053"/>
            <w:placeholder>
              <w:docPart w:val="92138FD4C3FBCB478CEE7B92B41F40E5"/>
            </w:placeholder>
            <w:temporary/>
            <w:showingPlcHdr/>
            <w15:appearance w15:val="hidden"/>
          </w:sdtPr>
          <w:sdtEndPr/>
          <w:sdtContent>
            <w:tc>
              <w:tcPr>
                <w:tcW w:w="1652" w:type="dxa"/>
                <w:shd w:val="clear" w:color="auto" w:fill="DAEEF3" w:themeFill="accent5" w:themeFillTint="33"/>
                <w:noWrap/>
                <w:vAlign w:val="center"/>
              </w:tcPr>
              <w:p w14:paraId="2A13F308" w14:textId="77777777" w:rsidR="00F36BCD" w:rsidRPr="0073125C" w:rsidRDefault="00F36BCD" w:rsidP="00E132E6">
                <w:pPr>
                  <w:pStyle w:val="3f3"/>
                  <w:bidi/>
                  <w:rPr>
                    <w:lang w:val="ar-SA"/>
                  </w:rPr>
                </w:pPr>
                <w:r w:rsidRPr="0073125C">
                  <w:rPr>
                    <w:rtl/>
                    <w:lang w:val="ar-SA" w:eastAsia="ar"/>
                  </w:rPr>
                  <w:t>السابع</w:t>
                </w:r>
              </w:p>
            </w:tc>
          </w:sdtContent>
        </w:sdt>
        <w:tc>
          <w:tcPr>
            <w:tcW w:w="1842" w:type="dxa"/>
            <w:shd w:val="clear" w:color="auto" w:fill="F2F2F2" w:themeFill="background1" w:themeFillShade="F2"/>
          </w:tcPr>
          <w:p w14:paraId="03076891" w14:textId="77777777" w:rsidR="002F1DFD" w:rsidRDefault="006E2746" w:rsidP="00D81521">
            <w:pPr>
              <w:pStyle w:val="p1"/>
              <w:rPr>
                <w:rStyle w:val="s1"/>
                <w:rFonts w:hint="eastAsia"/>
                <w:rtl/>
              </w:rPr>
            </w:pPr>
            <w:r>
              <w:rPr>
                <w:rStyle w:val="s1"/>
                <w:rtl/>
              </w:rPr>
              <w:t>-</w:t>
            </w:r>
          </w:p>
          <w:p w14:paraId="040861C5" w14:textId="77777777" w:rsidR="002F1DFD" w:rsidRDefault="002F1DFD" w:rsidP="00D81521">
            <w:pPr>
              <w:pStyle w:val="p1"/>
              <w:rPr>
                <w:rStyle w:val="s1"/>
                <w:rFonts w:hint="eastAsia"/>
                <w:rtl/>
              </w:rPr>
            </w:pPr>
          </w:p>
          <w:p w14:paraId="7465F430" w14:textId="77777777" w:rsidR="002F1DFD" w:rsidRDefault="002F1DFD" w:rsidP="00D81521">
            <w:pPr>
              <w:pStyle w:val="p1"/>
              <w:rPr>
                <w:rStyle w:val="s1"/>
                <w:rFonts w:hint="eastAsia"/>
                <w:rtl/>
              </w:rPr>
            </w:pPr>
          </w:p>
          <w:p w14:paraId="0B2653AD" w14:textId="509B645C" w:rsidR="006E2746" w:rsidRPr="00D81521" w:rsidRDefault="006E2746" w:rsidP="00D81521">
            <w:pPr>
              <w:pStyle w:val="p1"/>
              <w:rPr>
                <w:rFonts w:ascii="UICTFontTextStyleBody" w:hAnsi="UICTFontTextStyleBody" w:hint="eastAsia"/>
              </w:rPr>
            </w:pPr>
            <w:r>
              <w:rPr>
                <w:rStyle w:val="s1"/>
                <w:rtl/>
              </w:rPr>
              <w:lastRenderedPageBreak/>
              <w:t xml:space="preserve"> من قرأ آيةَ الكرسيِّ دُبرَ كلِّ صلاةٍ لم يكنْ بينه وبين أن يدخلَ الجنَّةَ إلَّا أن يموتَ</w:t>
            </w:r>
            <w:r>
              <w:rPr>
                <w:rStyle w:val="apple-converted-space"/>
                <w:rFonts w:ascii="UICTFontTextStyleBody" w:hAnsi="UICTFontTextStyleBody"/>
                <w:rtl/>
              </w:rPr>
              <w:t> </w:t>
            </w:r>
          </w:p>
          <w:p w14:paraId="145F0C1B" w14:textId="77777777" w:rsidR="00F36BCD" w:rsidRPr="0073125C" w:rsidRDefault="00F36BCD" w:rsidP="00E132E6">
            <w:pPr>
              <w:bidi/>
              <w:rPr>
                <w:lang w:val="ar-SA"/>
              </w:rPr>
            </w:pPr>
          </w:p>
        </w:tc>
        <w:tc>
          <w:tcPr>
            <w:tcW w:w="1843" w:type="dxa"/>
          </w:tcPr>
          <w:p w14:paraId="3A322B15" w14:textId="77777777" w:rsidR="004970FA" w:rsidRDefault="004970FA" w:rsidP="00E132E6">
            <w:pPr>
              <w:bidi/>
              <w:rPr>
                <w:rtl/>
                <w:lang w:val="ar-SA"/>
              </w:rPr>
            </w:pPr>
          </w:p>
          <w:p w14:paraId="1D505146" w14:textId="77777777" w:rsidR="004970FA" w:rsidRDefault="004970FA" w:rsidP="004970FA">
            <w:pPr>
              <w:bidi/>
              <w:rPr>
                <w:rtl/>
                <w:lang w:val="ar-SA"/>
              </w:rPr>
            </w:pPr>
          </w:p>
          <w:p w14:paraId="221464E7" w14:textId="77777777" w:rsidR="004970FA" w:rsidRDefault="004970FA" w:rsidP="004970FA">
            <w:pPr>
              <w:bidi/>
              <w:rPr>
                <w:rtl/>
                <w:lang w:val="ar-SA"/>
              </w:rPr>
            </w:pPr>
          </w:p>
          <w:p w14:paraId="728127CD" w14:textId="77777777" w:rsidR="004970FA" w:rsidRDefault="004970FA" w:rsidP="004970FA">
            <w:pPr>
              <w:bidi/>
              <w:rPr>
                <w:rtl/>
                <w:lang w:val="ar-SA"/>
              </w:rPr>
            </w:pPr>
          </w:p>
          <w:p w14:paraId="50B67F2A" w14:textId="77777777" w:rsidR="004970FA" w:rsidRDefault="004970FA" w:rsidP="004970FA">
            <w:pPr>
              <w:bidi/>
              <w:rPr>
                <w:rtl/>
                <w:lang w:val="ar-SA"/>
              </w:rPr>
            </w:pPr>
          </w:p>
          <w:p w14:paraId="1D6033CA" w14:textId="3AAC8B67" w:rsidR="00F36BCD" w:rsidRPr="0073125C" w:rsidRDefault="00956BE4" w:rsidP="004970FA">
            <w:pPr>
              <w:bidi/>
              <w:rPr>
                <w:lang w:val="ar-SA"/>
              </w:rPr>
            </w:pPr>
            <w:r>
              <w:rPr>
                <w:rFonts w:hint="cs"/>
                <w:rtl/>
                <w:lang w:val="ar-SA"/>
              </w:rPr>
              <w:lastRenderedPageBreak/>
              <w:t xml:space="preserve">حسن </w:t>
            </w:r>
            <w:r w:rsidR="00F36BCD">
              <w:rPr>
                <w:rFonts w:hint="cs"/>
                <w:rtl/>
                <w:lang w:val="ar-SA"/>
              </w:rPr>
              <w:t xml:space="preserve"> </w:t>
            </w:r>
          </w:p>
        </w:tc>
        <w:tc>
          <w:tcPr>
            <w:tcW w:w="1843" w:type="dxa"/>
            <w:shd w:val="clear" w:color="auto" w:fill="F2F2F2" w:themeFill="background1" w:themeFillShade="F2"/>
          </w:tcPr>
          <w:p w14:paraId="253F10DE" w14:textId="77777777" w:rsidR="004970FA" w:rsidRDefault="004970FA" w:rsidP="00E132E6">
            <w:pPr>
              <w:bidi/>
              <w:rPr>
                <w:rtl/>
                <w:lang w:val="ar-SA"/>
              </w:rPr>
            </w:pPr>
          </w:p>
          <w:p w14:paraId="0D694876" w14:textId="77777777" w:rsidR="004970FA" w:rsidRDefault="004970FA" w:rsidP="004970FA">
            <w:pPr>
              <w:bidi/>
              <w:rPr>
                <w:rtl/>
                <w:lang w:val="ar-SA"/>
              </w:rPr>
            </w:pPr>
          </w:p>
          <w:p w14:paraId="71B4E14F" w14:textId="77777777" w:rsidR="004970FA" w:rsidRDefault="004970FA" w:rsidP="004970FA">
            <w:pPr>
              <w:bidi/>
              <w:rPr>
                <w:rtl/>
                <w:lang w:val="ar-SA"/>
              </w:rPr>
            </w:pPr>
          </w:p>
          <w:p w14:paraId="536B530B" w14:textId="77777777" w:rsidR="004970FA" w:rsidRDefault="004970FA" w:rsidP="004970FA">
            <w:pPr>
              <w:bidi/>
              <w:rPr>
                <w:rtl/>
                <w:lang w:val="ar-SA"/>
              </w:rPr>
            </w:pPr>
          </w:p>
          <w:p w14:paraId="3FC4C6AE" w14:textId="77777777" w:rsidR="004970FA" w:rsidRDefault="004970FA" w:rsidP="004970FA">
            <w:pPr>
              <w:bidi/>
              <w:rPr>
                <w:rtl/>
                <w:lang w:val="ar-SA"/>
              </w:rPr>
            </w:pPr>
          </w:p>
          <w:p w14:paraId="6845C275" w14:textId="77777777" w:rsidR="004873CF" w:rsidRDefault="004873CF">
            <w:pPr>
              <w:pStyle w:val="p1"/>
              <w:rPr>
                <w:rFonts w:hint="eastAsia"/>
              </w:rPr>
            </w:pPr>
            <w:r>
              <w:rPr>
                <w:rStyle w:val="s1"/>
                <w:rtl/>
              </w:rPr>
              <w:lastRenderedPageBreak/>
              <w:t>أبو نصر السجزي الوائلي</w:t>
            </w:r>
          </w:p>
          <w:p w14:paraId="0EAF86E8" w14:textId="6E2DA5FD" w:rsidR="00F36BCD" w:rsidRPr="0073125C" w:rsidRDefault="00F36BCD" w:rsidP="004970FA">
            <w:pPr>
              <w:bidi/>
              <w:rPr>
                <w:lang w:val="ar-SA"/>
              </w:rPr>
            </w:pPr>
            <w:r>
              <w:rPr>
                <w:rFonts w:hint="cs"/>
                <w:rtl/>
                <w:lang w:val="ar-SA"/>
              </w:rPr>
              <w:t xml:space="preserve"> </w:t>
            </w:r>
          </w:p>
        </w:tc>
        <w:tc>
          <w:tcPr>
            <w:tcW w:w="1843" w:type="dxa"/>
          </w:tcPr>
          <w:p w14:paraId="03CDEE71" w14:textId="77777777" w:rsidR="00C73BF1" w:rsidRDefault="007D2FC4">
            <w:pPr>
              <w:pStyle w:val="p1"/>
              <w:rPr>
                <w:rStyle w:val="s1"/>
                <w:rFonts w:hint="eastAsia"/>
                <w:rtl/>
              </w:rPr>
            </w:pPr>
            <w:r>
              <w:rPr>
                <w:rStyle w:val="s1"/>
                <w:rtl/>
              </w:rPr>
              <w:lastRenderedPageBreak/>
              <w:t xml:space="preserve">| </w:t>
            </w:r>
          </w:p>
          <w:p w14:paraId="6FBEC296" w14:textId="77777777" w:rsidR="00C73BF1" w:rsidRDefault="00C73BF1">
            <w:pPr>
              <w:pStyle w:val="p1"/>
              <w:rPr>
                <w:rStyle w:val="s1"/>
                <w:rFonts w:hint="eastAsia"/>
                <w:rtl/>
              </w:rPr>
            </w:pPr>
          </w:p>
          <w:p w14:paraId="0A04CF67" w14:textId="77777777" w:rsidR="00C73BF1" w:rsidRDefault="00C73BF1">
            <w:pPr>
              <w:pStyle w:val="p1"/>
              <w:rPr>
                <w:rStyle w:val="s1"/>
                <w:rFonts w:hint="eastAsia"/>
                <w:rtl/>
              </w:rPr>
            </w:pPr>
          </w:p>
          <w:p w14:paraId="76A045A2" w14:textId="043BED21" w:rsidR="007D2FC4" w:rsidRDefault="007D2FC4">
            <w:pPr>
              <w:pStyle w:val="p1"/>
              <w:rPr>
                <w:rFonts w:hint="eastAsia"/>
                <w:rtl/>
              </w:rPr>
            </w:pPr>
            <w:r>
              <w:rPr>
                <w:rStyle w:val="s1"/>
                <w:rtl/>
              </w:rPr>
              <w:lastRenderedPageBreak/>
              <w:t>المصدر : التذكار في أفضل الأذكار</w:t>
            </w:r>
          </w:p>
          <w:p w14:paraId="11310A3E" w14:textId="77777777" w:rsidR="009B23C4" w:rsidRDefault="009B23C4">
            <w:pPr>
              <w:pStyle w:val="p1"/>
              <w:rPr>
                <w:rFonts w:hint="eastAsia"/>
              </w:rPr>
            </w:pPr>
            <w:r>
              <w:rPr>
                <w:rStyle w:val="s1"/>
                <w:rtl/>
              </w:rPr>
              <w:t>الصفحة أو الرقم : 179</w:t>
            </w:r>
          </w:p>
          <w:p w14:paraId="420230CC" w14:textId="77777777" w:rsidR="009B23C4" w:rsidRDefault="009B23C4">
            <w:pPr>
              <w:pStyle w:val="p1"/>
              <w:rPr>
                <w:rFonts w:hint="eastAsia"/>
              </w:rPr>
            </w:pPr>
          </w:p>
          <w:p w14:paraId="23D80E09" w14:textId="77777777" w:rsidR="00F36BCD" w:rsidRPr="0073125C" w:rsidRDefault="00F36BCD" w:rsidP="00E132E6">
            <w:pPr>
              <w:bidi/>
              <w:rPr>
                <w:lang w:val="ar-SA"/>
              </w:rPr>
            </w:pPr>
          </w:p>
        </w:tc>
        <w:tc>
          <w:tcPr>
            <w:tcW w:w="2707" w:type="dxa"/>
            <w:shd w:val="clear" w:color="auto" w:fill="F2F2F2" w:themeFill="background1" w:themeFillShade="F2"/>
          </w:tcPr>
          <w:p w14:paraId="0DBCA8BE" w14:textId="77777777" w:rsidR="0024411E" w:rsidRDefault="0024411E" w:rsidP="00E132E6">
            <w:pPr>
              <w:pStyle w:val="p1"/>
              <w:bidi/>
              <w:rPr>
                <w:rStyle w:val="s1"/>
                <w:rFonts w:hint="eastAsia"/>
                <w:rtl/>
              </w:rPr>
            </w:pPr>
          </w:p>
          <w:p w14:paraId="7FE7371B" w14:textId="77777777" w:rsidR="0024411E" w:rsidRDefault="0024411E" w:rsidP="0024411E">
            <w:pPr>
              <w:pStyle w:val="p1"/>
              <w:bidi/>
              <w:rPr>
                <w:rStyle w:val="s1"/>
                <w:rFonts w:hint="eastAsia"/>
                <w:rtl/>
              </w:rPr>
            </w:pPr>
          </w:p>
          <w:p w14:paraId="21F7E695" w14:textId="77777777" w:rsidR="0024411E" w:rsidRDefault="0024411E" w:rsidP="0024411E">
            <w:pPr>
              <w:pStyle w:val="p1"/>
              <w:bidi/>
              <w:rPr>
                <w:rStyle w:val="s1"/>
                <w:rFonts w:hint="eastAsia"/>
                <w:rtl/>
              </w:rPr>
            </w:pPr>
          </w:p>
          <w:p w14:paraId="57E3C7FD" w14:textId="39852529" w:rsidR="00CD24E4" w:rsidRDefault="00CD24E4">
            <w:pPr>
              <w:pStyle w:val="p1"/>
              <w:rPr>
                <w:rFonts w:hint="eastAsia"/>
              </w:rPr>
            </w:pPr>
            <w:r>
              <w:rPr>
                <w:rStyle w:val="s1"/>
                <w:rtl/>
              </w:rPr>
              <w:lastRenderedPageBreak/>
              <w:t>أخرجه النسائي في ((السنن الكبرى)) (9928)، والطبراني (8/134) (7532)، وابن السني في ((عمل اليوم والليلة)) (124)</w:t>
            </w:r>
          </w:p>
          <w:p w14:paraId="1F15DEC6" w14:textId="77777777" w:rsidR="00F36BCD" w:rsidRPr="0073125C" w:rsidRDefault="00F36BCD" w:rsidP="00E132E6">
            <w:pPr>
              <w:bidi/>
              <w:rPr>
                <w:lang w:val="ar-SA"/>
              </w:rPr>
            </w:pPr>
          </w:p>
        </w:tc>
        <w:tc>
          <w:tcPr>
            <w:tcW w:w="1721" w:type="dxa"/>
            <w:shd w:val="clear" w:color="auto" w:fill="F2F2F2" w:themeFill="background1" w:themeFillShade="F2"/>
          </w:tcPr>
          <w:p w14:paraId="28959155" w14:textId="77777777" w:rsidR="00F36BCD" w:rsidRDefault="00F36BCD" w:rsidP="00E132E6">
            <w:pPr>
              <w:bidi/>
              <w:rPr>
                <w:rtl/>
                <w:lang w:val="ar-SA"/>
              </w:rPr>
            </w:pPr>
          </w:p>
          <w:p w14:paraId="337991F6" w14:textId="77777777" w:rsidR="00EE1CC7" w:rsidRDefault="00EE1CC7" w:rsidP="00EE1CC7">
            <w:pPr>
              <w:bidi/>
              <w:rPr>
                <w:rtl/>
                <w:lang w:val="ar-SA"/>
              </w:rPr>
            </w:pPr>
          </w:p>
          <w:p w14:paraId="5486615F" w14:textId="77777777" w:rsidR="00EE1CC7" w:rsidRDefault="00EE1CC7" w:rsidP="00EE1CC7">
            <w:pPr>
              <w:bidi/>
              <w:rPr>
                <w:rtl/>
                <w:lang w:val="ar-SA"/>
              </w:rPr>
            </w:pPr>
          </w:p>
          <w:p w14:paraId="359E3441" w14:textId="77777777" w:rsidR="00EE1CC7" w:rsidRDefault="00EE1CC7" w:rsidP="00EE1CC7">
            <w:pPr>
              <w:bidi/>
              <w:rPr>
                <w:rtl/>
                <w:lang w:val="ar-SA"/>
              </w:rPr>
            </w:pPr>
          </w:p>
          <w:p w14:paraId="49F241E0" w14:textId="77777777" w:rsidR="00EE1CC7" w:rsidRDefault="00EE1CC7" w:rsidP="00EE1CC7">
            <w:pPr>
              <w:bidi/>
              <w:rPr>
                <w:rtl/>
                <w:lang w:val="ar-SA"/>
              </w:rPr>
            </w:pPr>
          </w:p>
          <w:p w14:paraId="25102374" w14:textId="564F8759" w:rsidR="00EE1CC7" w:rsidRDefault="00EE1CC7" w:rsidP="00EE1CC7">
            <w:pPr>
              <w:bidi/>
              <w:rPr>
                <w:rtl/>
                <w:lang w:val="ar-SA"/>
              </w:rPr>
            </w:pPr>
            <w:r>
              <w:rPr>
                <w:rFonts w:hint="cs"/>
                <w:rtl/>
                <w:lang w:val="ar-SA"/>
              </w:rPr>
              <w:lastRenderedPageBreak/>
              <w:t xml:space="preserve">أبو امامة الباهلي </w:t>
            </w:r>
          </w:p>
        </w:tc>
      </w:tr>
      <w:tr w:rsidR="00F36BCD" w:rsidRPr="0073125C" w14:paraId="2246E7B9" w14:textId="77777777" w:rsidTr="00E132E6">
        <w:trPr>
          <w:trHeight w:val="792"/>
        </w:trPr>
        <w:sdt>
          <w:sdtPr>
            <w:rPr>
              <w:rtl/>
              <w:lang w:val="ar-SA"/>
            </w:rPr>
            <w:alias w:val="الثامن:"/>
            <w:tag w:val="الثامن:"/>
            <w:id w:val="-1447615833"/>
            <w:placeholder>
              <w:docPart w:val="8D085B58FB7661439A2F72667BD6A340"/>
            </w:placeholder>
            <w:temporary/>
            <w:showingPlcHdr/>
            <w15:appearance w15:val="hidden"/>
          </w:sdtPr>
          <w:sdtEndPr/>
          <w:sdtContent>
            <w:tc>
              <w:tcPr>
                <w:tcW w:w="1652" w:type="dxa"/>
                <w:shd w:val="clear" w:color="auto" w:fill="DAEEF3" w:themeFill="accent5" w:themeFillTint="33"/>
                <w:noWrap/>
                <w:vAlign w:val="center"/>
              </w:tcPr>
              <w:p w14:paraId="104A71B0" w14:textId="77777777" w:rsidR="00F36BCD" w:rsidRPr="0073125C" w:rsidRDefault="00F36BCD" w:rsidP="00E132E6">
                <w:pPr>
                  <w:pStyle w:val="3f3"/>
                  <w:bidi/>
                  <w:rPr>
                    <w:lang w:val="ar-SA"/>
                  </w:rPr>
                </w:pPr>
                <w:r w:rsidRPr="0073125C">
                  <w:rPr>
                    <w:rtl/>
                    <w:lang w:val="ar-SA" w:eastAsia="ar"/>
                  </w:rPr>
                  <w:t>الثامن</w:t>
                </w:r>
              </w:p>
            </w:tc>
          </w:sdtContent>
        </w:sdt>
        <w:tc>
          <w:tcPr>
            <w:tcW w:w="1842" w:type="dxa"/>
            <w:shd w:val="clear" w:color="auto" w:fill="F2F2F2" w:themeFill="background1" w:themeFillShade="F2"/>
          </w:tcPr>
          <w:p w14:paraId="05A521C1" w14:textId="43D1E692" w:rsidR="00F36BCD" w:rsidRPr="00DB2668" w:rsidRDefault="005B12AB" w:rsidP="00917EAB">
            <w:pPr>
              <w:pStyle w:val="p1"/>
              <w:rPr>
                <w:rFonts w:hint="eastAsia"/>
              </w:rPr>
            </w:pPr>
            <w:r>
              <w:rPr>
                <w:rStyle w:val="s1"/>
                <w:rtl/>
              </w:rPr>
              <w:t>مَن حَفِظَ عَشرَ آياتٍ مِن أوَّلِ سورةِ الكَهفِ عُصِمَ مِنَ الدَّجَّالِ.</w:t>
            </w:r>
          </w:p>
        </w:tc>
        <w:tc>
          <w:tcPr>
            <w:tcW w:w="1843" w:type="dxa"/>
          </w:tcPr>
          <w:p w14:paraId="2B0C98FE" w14:textId="77777777" w:rsidR="00F36BCD" w:rsidRDefault="00F36BCD" w:rsidP="00E132E6">
            <w:pPr>
              <w:bidi/>
              <w:rPr>
                <w:rtl/>
                <w:lang w:val="ar-SA"/>
              </w:rPr>
            </w:pPr>
          </w:p>
          <w:p w14:paraId="1D5624BD" w14:textId="77777777" w:rsidR="00F36BCD" w:rsidRDefault="00F36BCD" w:rsidP="00E132E6">
            <w:pPr>
              <w:bidi/>
              <w:rPr>
                <w:rtl/>
                <w:lang w:val="ar-SA"/>
              </w:rPr>
            </w:pPr>
          </w:p>
          <w:p w14:paraId="0CCC1FAF" w14:textId="77777777" w:rsidR="00F36BCD" w:rsidRDefault="00F36BCD" w:rsidP="00E132E6">
            <w:pPr>
              <w:bidi/>
              <w:rPr>
                <w:rtl/>
                <w:lang w:val="ar-SA"/>
              </w:rPr>
            </w:pPr>
          </w:p>
          <w:p w14:paraId="0DE838D2" w14:textId="77777777" w:rsidR="00F36BCD" w:rsidRDefault="00F36BCD" w:rsidP="00E132E6">
            <w:pPr>
              <w:bidi/>
              <w:rPr>
                <w:rtl/>
                <w:lang w:val="ar-SA"/>
              </w:rPr>
            </w:pPr>
          </w:p>
          <w:p w14:paraId="20D88544" w14:textId="77777777" w:rsidR="00F36BCD" w:rsidRDefault="00F36BCD" w:rsidP="00E132E6">
            <w:pPr>
              <w:bidi/>
              <w:rPr>
                <w:rtl/>
                <w:lang w:val="ar-SA"/>
              </w:rPr>
            </w:pPr>
          </w:p>
          <w:p w14:paraId="2D7D454A" w14:textId="77777777" w:rsidR="00F36BCD" w:rsidRDefault="00F36BCD" w:rsidP="00E132E6">
            <w:pPr>
              <w:bidi/>
              <w:rPr>
                <w:rtl/>
                <w:lang w:val="ar-SA"/>
              </w:rPr>
            </w:pPr>
          </w:p>
          <w:p w14:paraId="39D7FB94" w14:textId="77777777" w:rsidR="00F36BCD" w:rsidRDefault="00F36BCD" w:rsidP="00E132E6">
            <w:pPr>
              <w:bidi/>
              <w:rPr>
                <w:rtl/>
                <w:lang w:val="ar-SA"/>
              </w:rPr>
            </w:pPr>
          </w:p>
          <w:p w14:paraId="2DDB327C" w14:textId="77777777" w:rsidR="00F36BCD" w:rsidRDefault="00F36BCD" w:rsidP="00E132E6">
            <w:pPr>
              <w:bidi/>
              <w:rPr>
                <w:rtl/>
                <w:lang w:val="ar-SA"/>
              </w:rPr>
            </w:pPr>
          </w:p>
          <w:p w14:paraId="4D2C9118" w14:textId="77777777" w:rsidR="00F36BCD" w:rsidRDefault="00F36BCD" w:rsidP="00E132E6">
            <w:pPr>
              <w:bidi/>
              <w:rPr>
                <w:rtl/>
                <w:lang w:val="ar-SA"/>
              </w:rPr>
            </w:pPr>
          </w:p>
          <w:p w14:paraId="41C71B96" w14:textId="77777777" w:rsidR="00F36BCD" w:rsidRDefault="00F36BCD" w:rsidP="00E132E6">
            <w:pPr>
              <w:bidi/>
              <w:rPr>
                <w:rtl/>
                <w:lang w:val="ar-SA"/>
              </w:rPr>
            </w:pPr>
          </w:p>
          <w:p w14:paraId="0E7A297B" w14:textId="77777777" w:rsidR="00F36BCD" w:rsidRDefault="00F36BCD" w:rsidP="00E132E6">
            <w:pPr>
              <w:bidi/>
              <w:rPr>
                <w:rtl/>
                <w:lang w:val="ar-SA"/>
              </w:rPr>
            </w:pPr>
          </w:p>
          <w:p w14:paraId="7F95FAF1" w14:textId="77777777" w:rsidR="00F36BCD" w:rsidRDefault="00F36BCD" w:rsidP="00E132E6">
            <w:pPr>
              <w:bidi/>
              <w:rPr>
                <w:rtl/>
                <w:lang w:val="ar-SA"/>
              </w:rPr>
            </w:pPr>
          </w:p>
          <w:p w14:paraId="37C8F6A6" w14:textId="77777777" w:rsidR="00F36BCD" w:rsidRDefault="00F36BCD" w:rsidP="00E132E6">
            <w:pPr>
              <w:bidi/>
              <w:rPr>
                <w:rtl/>
                <w:lang w:val="ar-SA"/>
              </w:rPr>
            </w:pPr>
          </w:p>
          <w:p w14:paraId="33AB04F7" w14:textId="77777777" w:rsidR="00F36BCD" w:rsidRDefault="00F36BCD" w:rsidP="00E132E6">
            <w:pPr>
              <w:bidi/>
              <w:rPr>
                <w:rtl/>
                <w:lang w:val="ar-SA"/>
              </w:rPr>
            </w:pPr>
          </w:p>
          <w:p w14:paraId="42EA3639" w14:textId="77777777" w:rsidR="00F36BCD" w:rsidRDefault="00F36BCD" w:rsidP="00E132E6">
            <w:pPr>
              <w:bidi/>
              <w:rPr>
                <w:rtl/>
                <w:lang w:val="ar-SA"/>
              </w:rPr>
            </w:pPr>
          </w:p>
          <w:p w14:paraId="2E2EEEEB" w14:textId="77777777" w:rsidR="00F36BCD" w:rsidRDefault="00F36BCD" w:rsidP="00E132E6">
            <w:pPr>
              <w:bidi/>
              <w:rPr>
                <w:rtl/>
                <w:lang w:val="ar-SA"/>
              </w:rPr>
            </w:pPr>
          </w:p>
          <w:p w14:paraId="5990686A" w14:textId="77777777" w:rsidR="00F36BCD" w:rsidRPr="0073125C" w:rsidRDefault="00F36BCD" w:rsidP="00E132E6">
            <w:pPr>
              <w:bidi/>
              <w:rPr>
                <w:lang w:val="ar-SA"/>
              </w:rPr>
            </w:pPr>
            <w:r>
              <w:rPr>
                <w:rFonts w:hint="cs"/>
                <w:rtl/>
                <w:lang w:val="ar-SA"/>
              </w:rPr>
              <w:t xml:space="preserve">صحيح </w:t>
            </w:r>
          </w:p>
        </w:tc>
        <w:tc>
          <w:tcPr>
            <w:tcW w:w="1843" w:type="dxa"/>
            <w:shd w:val="clear" w:color="auto" w:fill="F2F2F2" w:themeFill="background1" w:themeFillShade="F2"/>
          </w:tcPr>
          <w:p w14:paraId="14028972" w14:textId="77777777" w:rsidR="00F36BCD" w:rsidRDefault="00F36BCD" w:rsidP="00E132E6">
            <w:pPr>
              <w:bidi/>
              <w:rPr>
                <w:rtl/>
                <w:lang w:val="ar-SA"/>
              </w:rPr>
            </w:pPr>
          </w:p>
          <w:p w14:paraId="405F9336" w14:textId="77777777" w:rsidR="00F36BCD" w:rsidRDefault="00F36BCD" w:rsidP="00E132E6">
            <w:pPr>
              <w:bidi/>
              <w:rPr>
                <w:rtl/>
                <w:lang w:val="ar-SA"/>
              </w:rPr>
            </w:pPr>
          </w:p>
          <w:p w14:paraId="2D9F4C52" w14:textId="77777777" w:rsidR="00F36BCD" w:rsidRDefault="00F36BCD" w:rsidP="00E132E6">
            <w:pPr>
              <w:bidi/>
              <w:rPr>
                <w:rtl/>
                <w:lang w:val="ar-SA"/>
              </w:rPr>
            </w:pPr>
          </w:p>
          <w:p w14:paraId="533FA720" w14:textId="77777777" w:rsidR="00F36BCD" w:rsidRDefault="00F36BCD" w:rsidP="00E132E6">
            <w:pPr>
              <w:bidi/>
              <w:rPr>
                <w:rtl/>
                <w:lang w:val="ar-SA"/>
              </w:rPr>
            </w:pPr>
          </w:p>
          <w:p w14:paraId="4BFB5F73" w14:textId="77777777" w:rsidR="00F36BCD" w:rsidRDefault="00F36BCD" w:rsidP="00E132E6">
            <w:pPr>
              <w:bidi/>
              <w:rPr>
                <w:rtl/>
                <w:lang w:val="ar-SA"/>
              </w:rPr>
            </w:pPr>
          </w:p>
          <w:p w14:paraId="05899D0B" w14:textId="77777777" w:rsidR="00F36BCD" w:rsidRDefault="00F36BCD" w:rsidP="00E132E6">
            <w:pPr>
              <w:bidi/>
              <w:rPr>
                <w:rtl/>
                <w:lang w:val="ar-SA"/>
              </w:rPr>
            </w:pPr>
          </w:p>
          <w:p w14:paraId="0B5A4F72" w14:textId="77777777" w:rsidR="00F36BCD" w:rsidRDefault="00F36BCD" w:rsidP="00E132E6">
            <w:pPr>
              <w:bidi/>
              <w:rPr>
                <w:rtl/>
                <w:lang w:val="ar-SA"/>
              </w:rPr>
            </w:pPr>
          </w:p>
          <w:p w14:paraId="22A66E7B" w14:textId="77777777" w:rsidR="00F36BCD" w:rsidRDefault="00F36BCD" w:rsidP="00E132E6">
            <w:pPr>
              <w:bidi/>
              <w:rPr>
                <w:rtl/>
                <w:lang w:val="ar-SA"/>
              </w:rPr>
            </w:pPr>
          </w:p>
          <w:p w14:paraId="65E922A6" w14:textId="77777777" w:rsidR="00F36BCD" w:rsidRDefault="00F36BCD" w:rsidP="00E132E6">
            <w:pPr>
              <w:bidi/>
              <w:rPr>
                <w:rtl/>
                <w:lang w:val="ar-SA"/>
              </w:rPr>
            </w:pPr>
          </w:p>
          <w:p w14:paraId="3BE31C76" w14:textId="77777777" w:rsidR="00F36BCD" w:rsidRDefault="00F36BCD" w:rsidP="00E132E6">
            <w:pPr>
              <w:bidi/>
              <w:rPr>
                <w:rtl/>
                <w:lang w:val="ar-SA"/>
              </w:rPr>
            </w:pPr>
          </w:p>
          <w:p w14:paraId="12C7B2C3" w14:textId="77777777" w:rsidR="00F36BCD" w:rsidRDefault="00F36BCD" w:rsidP="00E132E6">
            <w:pPr>
              <w:bidi/>
              <w:rPr>
                <w:rtl/>
                <w:lang w:val="ar-SA"/>
              </w:rPr>
            </w:pPr>
          </w:p>
          <w:p w14:paraId="122198CB" w14:textId="77777777" w:rsidR="00F36BCD" w:rsidRDefault="00F36BCD" w:rsidP="00E132E6">
            <w:pPr>
              <w:bidi/>
              <w:rPr>
                <w:rtl/>
                <w:lang w:val="ar-SA"/>
              </w:rPr>
            </w:pPr>
          </w:p>
          <w:p w14:paraId="2DEF4ED5" w14:textId="77777777" w:rsidR="00F36BCD" w:rsidRDefault="00F36BCD" w:rsidP="00E132E6">
            <w:pPr>
              <w:bidi/>
              <w:rPr>
                <w:rtl/>
                <w:lang w:val="ar-SA"/>
              </w:rPr>
            </w:pPr>
          </w:p>
          <w:p w14:paraId="50B005DD" w14:textId="77777777" w:rsidR="00F36BCD" w:rsidRDefault="00F36BCD" w:rsidP="00E132E6">
            <w:pPr>
              <w:bidi/>
              <w:rPr>
                <w:rtl/>
                <w:lang w:val="ar-SA"/>
              </w:rPr>
            </w:pPr>
          </w:p>
          <w:p w14:paraId="0BDDC9E1" w14:textId="77777777" w:rsidR="00F36BCD" w:rsidRDefault="00F36BCD" w:rsidP="00E132E6">
            <w:pPr>
              <w:bidi/>
              <w:rPr>
                <w:rtl/>
                <w:lang w:val="ar-SA"/>
              </w:rPr>
            </w:pPr>
          </w:p>
          <w:p w14:paraId="56966101" w14:textId="77777777" w:rsidR="00F36BCD" w:rsidRDefault="00F36BCD" w:rsidP="00E132E6">
            <w:pPr>
              <w:bidi/>
              <w:rPr>
                <w:rtl/>
                <w:lang w:val="ar-SA"/>
              </w:rPr>
            </w:pPr>
          </w:p>
          <w:p w14:paraId="621439E7" w14:textId="77777777" w:rsidR="00F36BCD" w:rsidRPr="0073125C" w:rsidRDefault="00F36BCD" w:rsidP="00E132E6">
            <w:pPr>
              <w:bidi/>
              <w:rPr>
                <w:lang w:val="ar-SA"/>
              </w:rPr>
            </w:pPr>
            <w:r>
              <w:rPr>
                <w:rFonts w:hint="cs"/>
                <w:rtl/>
                <w:lang w:val="ar-SA"/>
              </w:rPr>
              <w:t xml:space="preserve">مسلم </w:t>
            </w:r>
          </w:p>
        </w:tc>
        <w:tc>
          <w:tcPr>
            <w:tcW w:w="1843" w:type="dxa"/>
          </w:tcPr>
          <w:p w14:paraId="3CFE4B41" w14:textId="77777777" w:rsidR="00F36BCD" w:rsidRDefault="00F36BCD" w:rsidP="00E132E6">
            <w:pPr>
              <w:bidi/>
              <w:rPr>
                <w:rtl/>
                <w:lang w:val="ar-SA"/>
              </w:rPr>
            </w:pPr>
          </w:p>
          <w:p w14:paraId="0299CB84" w14:textId="77777777" w:rsidR="00F36BCD" w:rsidRDefault="00F36BCD" w:rsidP="00E132E6">
            <w:pPr>
              <w:bidi/>
              <w:rPr>
                <w:rtl/>
                <w:lang w:val="ar-SA"/>
              </w:rPr>
            </w:pPr>
          </w:p>
          <w:p w14:paraId="612144B1" w14:textId="77777777" w:rsidR="00F36BCD" w:rsidRDefault="00F36BCD" w:rsidP="00E132E6">
            <w:pPr>
              <w:bidi/>
              <w:rPr>
                <w:rtl/>
                <w:lang w:val="ar-SA"/>
              </w:rPr>
            </w:pPr>
          </w:p>
          <w:p w14:paraId="54552DEB" w14:textId="77777777" w:rsidR="00F36BCD" w:rsidRDefault="00F36BCD" w:rsidP="00E132E6">
            <w:pPr>
              <w:bidi/>
              <w:rPr>
                <w:rtl/>
                <w:lang w:val="ar-SA"/>
              </w:rPr>
            </w:pPr>
          </w:p>
          <w:p w14:paraId="62CF6543" w14:textId="77777777" w:rsidR="00F36BCD" w:rsidRDefault="00F36BCD" w:rsidP="00E132E6">
            <w:pPr>
              <w:bidi/>
              <w:rPr>
                <w:rtl/>
                <w:lang w:val="ar-SA"/>
              </w:rPr>
            </w:pPr>
          </w:p>
          <w:p w14:paraId="496CB3D3" w14:textId="77777777" w:rsidR="00F36BCD" w:rsidRDefault="00F36BCD" w:rsidP="00E132E6">
            <w:pPr>
              <w:bidi/>
              <w:rPr>
                <w:rtl/>
                <w:lang w:val="ar-SA"/>
              </w:rPr>
            </w:pPr>
          </w:p>
          <w:p w14:paraId="6A3B827C" w14:textId="77777777" w:rsidR="00F36BCD" w:rsidRDefault="00F36BCD" w:rsidP="00E132E6">
            <w:pPr>
              <w:bidi/>
              <w:rPr>
                <w:rtl/>
                <w:lang w:val="ar-SA"/>
              </w:rPr>
            </w:pPr>
          </w:p>
          <w:p w14:paraId="0809D147" w14:textId="77777777" w:rsidR="00F36BCD" w:rsidRDefault="00F36BCD" w:rsidP="00E132E6">
            <w:pPr>
              <w:bidi/>
              <w:rPr>
                <w:rtl/>
                <w:lang w:val="ar-SA"/>
              </w:rPr>
            </w:pPr>
          </w:p>
          <w:p w14:paraId="7BAE386D" w14:textId="77777777" w:rsidR="00F36BCD" w:rsidRDefault="00F36BCD" w:rsidP="00E132E6">
            <w:pPr>
              <w:bidi/>
              <w:rPr>
                <w:rtl/>
                <w:lang w:val="ar-SA"/>
              </w:rPr>
            </w:pPr>
          </w:p>
          <w:p w14:paraId="65B7B12B" w14:textId="77777777" w:rsidR="00F36BCD" w:rsidRDefault="00F36BCD" w:rsidP="00E132E6">
            <w:pPr>
              <w:bidi/>
              <w:rPr>
                <w:rtl/>
                <w:lang w:val="ar-SA"/>
              </w:rPr>
            </w:pPr>
          </w:p>
          <w:p w14:paraId="5314BD53" w14:textId="77777777" w:rsidR="00F36BCD" w:rsidRDefault="00F36BCD" w:rsidP="00E132E6">
            <w:pPr>
              <w:bidi/>
              <w:rPr>
                <w:rtl/>
                <w:lang w:val="ar-SA"/>
              </w:rPr>
            </w:pPr>
          </w:p>
          <w:p w14:paraId="5DAFF8E9" w14:textId="77777777" w:rsidR="00F36BCD" w:rsidRDefault="00F36BCD" w:rsidP="00E132E6">
            <w:pPr>
              <w:bidi/>
              <w:rPr>
                <w:rtl/>
                <w:lang w:val="ar-SA"/>
              </w:rPr>
            </w:pPr>
          </w:p>
          <w:p w14:paraId="42ECE1BB" w14:textId="77777777" w:rsidR="00F36BCD" w:rsidRDefault="00F36BCD" w:rsidP="00E132E6">
            <w:pPr>
              <w:bidi/>
              <w:rPr>
                <w:rtl/>
                <w:lang w:val="ar-SA"/>
              </w:rPr>
            </w:pPr>
          </w:p>
          <w:p w14:paraId="149C89AB" w14:textId="77777777" w:rsidR="00F36BCD" w:rsidRDefault="00F36BCD" w:rsidP="00E132E6">
            <w:pPr>
              <w:bidi/>
              <w:rPr>
                <w:rtl/>
                <w:lang w:val="ar-SA"/>
              </w:rPr>
            </w:pPr>
          </w:p>
          <w:p w14:paraId="4DE517C3" w14:textId="77777777" w:rsidR="00F36BCD" w:rsidRDefault="00F36BCD" w:rsidP="00E132E6">
            <w:pPr>
              <w:bidi/>
              <w:rPr>
                <w:rtl/>
                <w:lang w:val="ar-SA"/>
              </w:rPr>
            </w:pPr>
            <w:r>
              <w:rPr>
                <w:rFonts w:hint="cs"/>
                <w:rtl/>
                <w:lang w:val="ar-SA"/>
              </w:rPr>
              <w:t xml:space="preserve">صحيح مسلم </w:t>
            </w:r>
          </w:p>
          <w:p w14:paraId="68CD6F40" w14:textId="77777777" w:rsidR="00F36BCD" w:rsidRDefault="00F36BCD" w:rsidP="00E132E6">
            <w:pPr>
              <w:bidi/>
              <w:rPr>
                <w:rtl/>
                <w:lang w:val="ar-SA"/>
              </w:rPr>
            </w:pPr>
          </w:p>
          <w:p w14:paraId="6622F324" w14:textId="77777777" w:rsidR="005C1B64" w:rsidRDefault="005C1B64">
            <w:pPr>
              <w:pStyle w:val="p1"/>
              <w:rPr>
                <w:rFonts w:hint="eastAsia"/>
              </w:rPr>
            </w:pPr>
            <w:r>
              <w:rPr>
                <w:rStyle w:val="s1"/>
                <w:rtl/>
              </w:rPr>
              <w:t>الصفحة أو الرقم : 809</w:t>
            </w:r>
          </w:p>
          <w:p w14:paraId="0FB1D033" w14:textId="77777777" w:rsidR="00F36BCD" w:rsidRPr="0073125C" w:rsidRDefault="00F36BCD" w:rsidP="00E132E6">
            <w:pPr>
              <w:bidi/>
              <w:rPr>
                <w:lang w:val="ar-SA"/>
              </w:rPr>
            </w:pPr>
          </w:p>
        </w:tc>
        <w:tc>
          <w:tcPr>
            <w:tcW w:w="2707" w:type="dxa"/>
            <w:shd w:val="clear" w:color="auto" w:fill="F2F2F2" w:themeFill="background1" w:themeFillShade="F2"/>
          </w:tcPr>
          <w:p w14:paraId="338CE442" w14:textId="77777777" w:rsidR="00F36BCD" w:rsidRDefault="00F36BCD" w:rsidP="00E132E6">
            <w:pPr>
              <w:bidi/>
              <w:rPr>
                <w:rtl/>
                <w:lang w:val="ar-SA"/>
              </w:rPr>
            </w:pPr>
          </w:p>
          <w:p w14:paraId="3F1D8680" w14:textId="77777777" w:rsidR="00F36BCD" w:rsidRDefault="00F36BCD" w:rsidP="00E132E6">
            <w:pPr>
              <w:bidi/>
              <w:rPr>
                <w:rtl/>
                <w:lang w:val="ar-SA"/>
              </w:rPr>
            </w:pPr>
          </w:p>
          <w:p w14:paraId="6ABDC420" w14:textId="77777777" w:rsidR="00F36BCD" w:rsidRDefault="00F36BCD" w:rsidP="00E132E6">
            <w:pPr>
              <w:bidi/>
              <w:rPr>
                <w:rtl/>
                <w:lang w:val="ar-SA"/>
              </w:rPr>
            </w:pPr>
          </w:p>
          <w:p w14:paraId="0D19E17C" w14:textId="77777777" w:rsidR="00F36BCD" w:rsidRDefault="00F36BCD" w:rsidP="00E132E6">
            <w:pPr>
              <w:bidi/>
              <w:rPr>
                <w:rtl/>
                <w:lang w:val="ar-SA"/>
              </w:rPr>
            </w:pPr>
          </w:p>
          <w:p w14:paraId="34EC0E11" w14:textId="77777777" w:rsidR="00F36BCD" w:rsidRDefault="00F36BCD" w:rsidP="00E132E6">
            <w:pPr>
              <w:bidi/>
              <w:rPr>
                <w:rtl/>
                <w:lang w:val="ar-SA"/>
              </w:rPr>
            </w:pPr>
          </w:p>
          <w:p w14:paraId="5EE4689B" w14:textId="77777777" w:rsidR="00F36BCD" w:rsidRDefault="00F36BCD" w:rsidP="00E132E6">
            <w:pPr>
              <w:bidi/>
              <w:rPr>
                <w:rtl/>
                <w:lang w:val="ar-SA"/>
              </w:rPr>
            </w:pPr>
          </w:p>
          <w:p w14:paraId="7B8DF89E" w14:textId="77777777" w:rsidR="00F36BCD" w:rsidRDefault="00F36BCD" w:rsidP="00E132E6">
            <w:pPr>
              <w:bidi/>
              <w:rPr>
                <w:rtl/>
                <w:lang w:val="ar-SA"/>
              </w:rPr>
            </w:pPr>
          </w:p>
          <w:p w14:paraId="1087BE56" w14:textId="77777777" w:rsidR="00F36BCD" w:rsidRDefault="00F36BCD" w:rsidP="00E132E6">
            <w:pPr>
              <w:bidi/>
              <w:rPr>
                <w:rtl/>
                <w:lang w:val="ar-SA"/>
              </w:rPr>
            </w:pPr>
          </w:p>
          <w:p w14:paraId="429DA329" w14:textId="77777777" w:rsidR="00F36BCD" w:rsidRDefault="00F36BCD" w:rsidP="00E132E6">
            <w:pPr>
              <w:bidi/>
              <w:rPr>
                <w:rtl/>
                <w:lang w:val="ar-SA"/>
              </w:rPr>
            </w:pPr>
          </w:p>
          <w:p w14:paraId="34894565" w14:textId="77777777" w:rsidR="00F36BCD" w:rsidRDefault="00F36BCD" w:rsidP="00E132E6">
            <w:pPr>
              <w:bidi/>
              <w:rPr>
                <w:rtl/>
                <w:lang w:val="ar-SA"/>
              </w:rPr>
            </w:pPr>
          </w:p>
          <w:p w14:paraId="113803F1" w14:textId="77777777" w:rsidR="00F36BCD" w:rsidRDefault="00F36BCD" w:rsidP="00E132E6">
            <w:pPr>
              <w:bidi/>
              <w:rPr>
                <w:rtl/>
                <w:lang w:val="ar-SA"/>
              </w:rPr>
            </w:pPr>
          </w:p>
          <w:p w14:paraId="2CFBFCA2" w14:textId="77777777" w:rsidR="00F36BCD" w:rsidRDefault="00F36BCD" w:rsidP="00E132E6">
            <w:pPr>
              <w:bidi/>
              <w:rPr>
                <w:rtl/>
                <w:lang w:val="ar-SA"/>
              </w:rPr>
            </w:pPr>
          </w:p>
          <w:p w14:paraId="5A17A2A6" w14:textId="77777777" w:rsidR="00F36BCD" w:rsidRDefault="00F36BCD" w:rsidP="00E132E6">
            <w:pPr>
              <w:bidi/>
              <w:rPr>
                <w:rtl/>
                <w:lang w:val="ar-SA"/>
              </w:rPr>
            </w:pPr>
          </w:p>
          <w:p w14:paraId="57C7A54D" w14:textId="77777777" w:rsidR="00F36BCD" w:rsidRDefault="00F36BCD" w:rsidP="00E132E6">
            <w:pPr>
              <w:bidi/>
              <w:rPr>
                <w:rtl/>
                <w:lang w:val="ar-SA"/>
              </w:rPr>
            </w:pPr>
          </w:p>
          <w:p w14:paraId="211D6380" w14:textId="77777777" w:rsidR="00F36BCD" w:rsidRDefault="00F36BCD" w:rsidP="00E132E6">
            <w:pPr>
              <w:bidi/>
              <w:rPr>
                <w:rtl/>
                <w:lang w:val="ar-SA"/>
              </w:rPr>
            </w:pPr>
          </w:p>
          <w:p w14:paraId="08E7413D" w14:textId="77777777" w:rsidR="00A61C25" w:rsidRDefault="00A61C25">
            <w:pPr>
              <w:pStyle w:val="p1"/>
              <w:rPr>
                <w:rFonts w:hint="eastAsia"/>
              </w:rPr>
            </w:pPr>
            <w:r>
              <w:rPr>
                <w:rStyle w:val="s1"/>
                <w:rtl/>
              </w:rPr>
              <w:t>أخرجه مسلم (809)</w:t>
            </w:r>
          </w:p>
          <w:p w14:paraId="4292C6C2" w14:textId="77777777" w:rsidR="00F36BCD" w:rsidRPr="0073125C" w:rsidRDefault="00F36BCD" w:rsidP="00E132E6">
            <w:pPr>
              <w:bidi/>
              <w:rPr>
                <w:lang w:val="ar-SA"/>
              </w:rPr>
            </w:pPr>
          </w:p>
        </w:tc>
        <w:tc>
          <w:tcPr>
            <w:tcW w:w="1721" w:type="dxa"/>
            <w:shd w:val="clear" w:color="auto" w:fill="F2F2F2" w:themeFill="background1" w:themeFillShade="F2"/>
          </w:tcPr>
          <w:p w14:paraId="13DFCB7C" w14:textId="77777777" w:rsidR="00F36BCD" w:rsidRDefault="00F36BCD" w:rsidP="00E132E6">
            <w:pPr>
              <w:bidi/>
              <w:rPr>
                <w:rtl/>
                <w:lang w:val="ar-SA"/>
              </w:rPr>
            </w:pPr>
          </w:p>
          <w:p w14:paraId="0B8E00B5" w14:textId="77777777" w:rsidR="00F36BCD" w:rsidRDefault="00F36BCD" w:rsidP="00E132E6">
            <w:pPr>
              <w:bidi/>
              <w:rPr>
                <w:rtl/>
                <w:lang w:val="ar-SA"/>
              </w:rPr>
            </w:pPr>
          </w:p>
          <w:p w14:paraId="61BDDD1E" w14:textId="77777777" w:rsidR="00F36BCD" w:rsidRDefault="00F36BCD" w:rsidP="00E132E6">
            <w:pPr>
              <w:bidi/>
              <w:rPr>
                <w:rtl/>
                <w:lang w:val="ar-SA"/>
              </w:rPr>
            </w:pPr>
          </w:p>
          <w:p w14:paraId="4BD8BF09" w14:textId="77777777" w:rsidR="00F36BCD" w:rsidRDefault="00F36BCD" w:rsidP="00E132E6">
            <w:pPr>
              <w:bidi/>
              <w:rPr>
                <w:rtl/>
                <w:lang w:val="ar-SA"/>
              </w:rPr>
            </w:pPr>
          </w:p>
          <w:p w14:paraId="55258EC4" w14:textId="77777777" w:rsidR="00F36BCD" w:rsidRDefault="00F36BCD" w:rsidP="00E132E6">
            <w:pPr>
              <w:bidi/>
              <w:rPr>
                <w:rtl/>
                <w:lang w:val="ar-SA"/>
              </w:rPr>
            </w:pPr>
          </w:p>
          <w:p w14:paraId="1CE2CE85" w14:textId="77777777" w:rsidR="00F36BCD" w:rsidRDefault="00F36BCD" w:rsidP="00E132E6">
            <w:pPr>
              <w:bidi/>
              <w:rPr>
                <w:rtl/>
                <w:lang w:val="ar-SA"/>
              </w:rPr>
            </w:pPr>
          </w:p>
          <w:p w14:paraId="44198B93" w14:textId="77777777" w:rsidR="00F36BCD" w:rsidRDefault="00F36BCD" w:rsidP="00E132E6">
            <w:pPr>
              <w:bidi/>
              <w:rPr>
                <w:rtl/>
                <w:lang w:val="ar-SA"/>
              </w:rPr>
            </w:pPr>
          </w:p>
          <w:p w14:paraId="230C5647" w14:textId="77777777" w:rsidR="00F36BCD" w:rsidRDefault="00F36BCD" w:rsidP="00E132E6">
            <w:pPr>
              <w:bidi/>
              <w:rPr>
                <w:rtl/>
                <w:lang w:val="ar-SA"/>
              </w:rPr>
            </w:pPr>
          </w:p>
          <w:p w14:paraId="2B56AD66" w14:textId="77777777" w:rsidR="00F36BCD" w:rsidRDefault="00F36BCD" w:rsidP="00E132E6">
            <w:pPr>
              <w:bidi/>
              <w:rPr>
                <w:rtl/>
                <w:lang w:val="ar-SA"/>
              </w:rPr>
            </w:pPr>
          </w:p>
          <w:p w14:paraId="3746E019" w14:textId="77777777" w:rsidR="00F36BCD" w:rsidRDefault="00F36BCD" w:rsidP="00E132E6">
            <w:pPr>
              <w:bidi/>
              <w:rPr>
                <w:rtl/>
                <w:lang w:val="ar-SA"/>
              </w:rPr>
            </w:pPr>
          </w:p>
          <w:p w14:paraId="350FE1D8" w14:textId="77777777" w:rsidR="00F36BCD" w:rsidRDefault="00F36BCD" w:rsidP="00E132E6">
            <w:pPr>
              <w:bidi/>
              <w:rPr>
                <w:rtl/>
                <w:lang w:val="ar-SA"/>
              </w:rPr>
            </w:pPr>
          </w:p>
          <w:p w14:paraId="3D57EF3D" w14:textId="77777777" w:rsidR="00F36BCD" w:rsidRDefault="00F36BCD" w:rsidP="00E132E6">
            <w:pPr>
              <w:bidi/>
              <w:rPr>
                <w:rtl/>
                <w:lang w:val="ar-SA"/>
              </w:rPr>
            </w:pPr>
          </w:p>
          <w:p w14:paraId="7181D3D8" w14:textId="77777777" w:rsidR="00F36BCD" w:rsidRDefault="00F36BCD" w:rsidP="00E132E6">
            <w:pPr>
              <w:bidi/>
              <w:rPr>
                <w:rtl/>
                <w:lang w:val="ar-SA"/>
              </w:rPr>
            </w:pPr>
          </w:p>
          <w:p w14:paraId="1CA8F9C3" w14:textId="77777777" w:rsidR="00F36BCD" w:rsidRDefault="00F36BCD" w:rsidP="00E132E6">
            <w:pPr>
              <w:bidi/>
              <w:rPr>
                <w:rtl/>
                <w:lang w:val="ar-SA"/>
              </w:rPr>
            </w:pPr>
          </w:p>
          <w:p w14:paraId="19825DB9" w14:textId="77777777" w:rsidR="00F36BCD" w:rsidRDefault="00F36BCD" w:rsidP="00E132E6">
            <w:pPr>
              <w:bidi/>
              <w:rPr>
                <w:rtl/>
                <w:lang w:val="ar-SA"/>
              </w:rPr>
            </w:pPr>
          </w:p>
          <w:p w14:paraId="3952384E" w14:textId="326A554A" w:rsidR="00F36BCD" w:rsidRDefault="00F36BCD" w:rsidP="00E132E6">
            <w:pPr>
              <w:bidi/>
              <w:rPr>
                <w:rtl/>
                <w:lang w:val="ar-SA"/>
              </w:rPr>
            </w:pPr>
            <w:r>
              <w:rPr>
                <w:rFonts w:hint="cs"/>
                <w:rtl/>
                <w:lang w:val="ar-SA"/>
              </w:rPr>
              <w:t>أب</w:t>
            </w:r>
            <w:r w:rsidR="00117D88">
              <w:rPr>
                <w:rFonts w:hint="cs"/>
                <w:rtl/>
                <w:lang w:val="ar-SA"/>
              </w:rPr>
              <w:t>و الدر</w:t>
            </w:r>
            <w:r w:rsidR="00673B03">
              <w:rPr>
                <w:rFonts w:hint="cs"/>
                <w:rtl/>
                <w:lang w:val="ar-SA"/>
              </w:rPr>
              <w:t xml:space="preserve">داء </w:t>
            </w:r>
            <w:r>
              <w:rPr>
                <w:rFonts w:hint="cs"/>
                <w:rtl/>
                <w:lang w:val="ar-SA"/>
              </w:rPr>
              <w:t xml:space="preserve"> </w:t>
            </w:r>
          </w:p>
        </w:tc>
      </w:tr>
    </w:tbl>
    <w:p w14:paraId="7EF680BF" w14:textId="77777777" w:rsidR="00F36BCD" w:rsidRDefault="00F36BCD" w:rsidP="00E132E6">
      <w:pPr>
        <w:bidi/>
        <w:rPr>
          <w:rtl/>
          <w:lang w:val="ar-SA"/>
        </w:rPr>
      </w:pPr>
    </w:p>
    <w:p w14:paraId="51B60C55" w14:textId="77777777" w:rsidR="00F36BCD" w:rsidRDefault="00F36BCD" w:rsidP="00E132E6">
      <w:pPr>
        <w:bidi/>
        <w:rPr>
          <w:rtl/>
          <w:lang w:val="ar-SA"/>
        </w:rPr>
      </w:pPr>
    </w:p>
    <w:p w14:paraId="5003F6C3" w14:textId="77777777" w:rsidR="00F36BCD" w:rsidRDefault="00F36BCD" w:rsidP="00E132E6">
      <w:pPr>
        <w:bidi/>
        <w:rPr>
          <w:rtl/>
          <w:lang w:val="ar-SA"/>
        </w:rPr>
      </w:pPr>
    </w:p>
    <w:p w14:paraId="431E8788" w14:textId="77777777" w:rsidR="00F36BCD" w:rsidRDefault="00F36BCD" w:rsidP="00E132E6">
      <w:pPr>
        <w:bidi/>
        <w:rPr>
          <w:rtl/>
          <w:lang w:val="ar-SA"/>
        </w:rPr>
      </w:pPr>
    </w:p>
    <w:p w14:paraId="05424D71" w14:textId="77777777" w:rsidR="00F36BCD" w:rsidRDefault="00F36BCD" w:rsidP="00E132E6">
      <w:pPr>
        <w:bidi/>
        <w:rPr>
          <w:rtl/>
          <w:lang w:val="ar-SA"/>
        </w:rPr>
      </w:pPr>
    </w:p>
    <w:tbl>
      <w:tblPr>
        <w:tblStyle w:val="a8"/>
        <w:bidiVisual/>
        <w:tblW w:w="14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Description w:val="يحتوي الجدول الأول على معلومات حول الاسم والتاريخ. يحتوي الجدول الثاني على الجدول الزمني للواجب المنزلي"/>
      </w:tblPr>
      <w:tblGrid>
        <w:gridCol w:w="6848"/>
        <w:gridCol w:w="7695"/>
      </w:tblGrid>
      <w:tr w:rsidR="00F36BCD" w:rsidRPr="0073125C" w14:paraId="4DE4E64C" w14:textId="77777777" w:rsidTr="00E132E6">
        <w:tc>
          <w:tcPr>
            <w:tcW w:w="6848" w:type="dxa"/>
            <w:tcMar>
              <w:bottom w:w="216" w:type="dxa"/>
            </w:tcMar>
          </w:tcPr>
          <w:p w14:paraId="5BA1A424" w14:textId="77777777" w:rsidR="00F36BCD" w:rsidRPr="0073125C" w:rsidRDefault="00BB4AE3" w:rsidP="00E132E6">
            <w:pPr>
              <w:pStyle w:val="1f0"/>
              <w:bidi/>
              <w:rPr>
                <w:lang w:val="ar-SA"/>
              </w:rPr>
            </w:pPr>
            <w:sdt>
              <w:sdtPr>
                <w:rPr>
                  <w:rtl/>
                  <w:lang w:val="ar-SA"/>
                </w:rPr>
                <w:alias w:val="الواجب المنزلي لـ:"/>
                <w:tag w:val="الواجب المنزلي لـ:"/>
                <w:id w:val="-1106416974"/>
                <w:placeholder>
                  <w:docPart w:val="0B1183C64697074B92E508F63EAAB902"/>
                </w:placeholder>
                <w:temporary/>
                <w:showingPlcHdr/>
                <w15:appearance w15:val="hidden"/>
              </w:sdtPr>
              <w:sdtEndPr/>
              <w:sdtContent>
                <w:r w:rsidR="00F36BCD" w:rsidRPr="0073125C">
                  <w:rPr>
                    <w:rtl/>
                    <w:lang w:val="ar-SA" w:eastAsia="ar"/>
                  </w:rPr>
                  <w:t>الواجب المنزلي ل</w:t>
                </w:r>
              </w:sdtContent>
            </w:sdt>
            <w:r w:rsidR="00F36BCD" w:rsidRPr="0073125C">
              <w:rPr>
                <w:rtl/>
                <w:lang w:val="ar-SA" w:eastAsia="ar"/>
              </w:rPr>
              <w:t xml:space="preserve"> </w:t>
            </w:r>
            <w:sdt>
              <w:sdtPr>
                <w:rPr>
                  <w:rtl/>
                  <w:lang w:val="ar-SA"/>
                </w:rPr>
                <w:alias w:val="أدخل الاسم:"/>
                <w:tag w:val="أدخل الاسم:"/>
                <w:id w:val="1962914776"/>
                <w:placeholder>
                  <w:docPart w:val="90FC5889165D4E4BB5A5C6EFA1847736"/>
                </w:placeholder>
                <w:temporary/>
                <w:showingPlcHdr/>
                <w15:appearance w15:val="hidden"/>
              </w:sdtPr>
              <w:sdtEndPr/>
              <w:sdtContent>
                <w:r w:rsidR="00F36BCD" w:rsidRPr="0073125C">
                  <w:rPr>
                    <w:rtl/>
                    <w:lang w:val="ar-SA" w:eastAsia="ar"/>
                  </w:rPr>
                  <w:t>الاسم الخاص بك</w:t>
                </w:r>
              </w:sdtContent>
            </w:sdt>
          </w:p>
        </w:tc>
        <w:tc>
          <w:tcPr>
            <w:tcW w:w="7695" w:type="dxa"/>
            <w:tcMar>
              <w:bottom w:w="216" w:type="dxa"/>
            </w:tcMar>
          </w:tcPr>
          <w:p w14:paraId="6322ECD7" w14:textId="77777777" w:rsidR="00F36BCD" w:rsidRPr="0073125C" w:rsidRDefault="00BB4AE3" w:rsidP="00E132E6">
            <w:pPr>
              <w:pStyle w:val="2f7"/>
              <w:bidi/>
              <w:rPr>
                <w:lang w:val="ar-SA"/>
              </w:rPr>
            </w:pPr>
            <w:sdt>
              <w:sdtPr>
                <w:rPr>
                  <w:rtl/>
                  <w:lang w:val="ar-SA"/>
                </w:rPr>
                <w:alias w:val="الأسبوع بداية من:"/>
                <w:tag w:val="الأسبوع بداية من:"/>
                <w:id w:val="-954024026"/>
                <w:placeholder>
                  <w:docPart w:val="12014F3856EB8F42A69106107C8E7518"/>
                </w:placeholder>
                <w:temporary/>
                <w:showingPlcHdr/>
                <w15:appearance w15:val="hidden"/>
              </w:sdtPr>
              <w:sdtEndPr/>
              <w:sdtContent>
                <w:r w:rsidR="00F36BCD" w:rsidRPr="0073125C">
                  <w:rPr>
                    <w:rtl/>
                    <w:lang w:val="ar-SA" w:eastAsia="ar"/>
                  </w:rPr>
                  <w:t>الأسبوع الذي يبدأ في</w:t>
                </w:r>
              </w:sdtContent>
            </w:sdt>
            <w:r w:rsidR="00F36BCD" w:rsidRPr="0073125C">
              <w:rPr>
                <w:rtl/>
                <w:lang w:val="ar-SA" w:eastAsia="ar"/>
              </w:rPr>
              <w:t xml:space="preserve"> </w:t>
            </w:r>
            <w:sdt>
              <w:sdtPr>
                <w:rPr>
                  <w:rtl/>
                  <w:lang w:val="ar-SA"/>
                </w:rPr>
                <w:alias w:val="أدخل التاريخ:"/>
                <w:tag w:val="أدخل التاريخ:"/>
                <w:id w:val="-1159303300"/>
                <w:placeholder>
                  <w:docPart w:val="4DA1839E6110254D998B1A4F30C7FE46"/>
                </w:placeholder>
                <w:temporary/>
                <w:showingPlcHdr/>
                <w15:appearance w15:val="hidden"/>
              </w:sdtPr>
              <w:sdtEndPr/>
              <w:sdtContent>
                <w:r w:rsidR="00F36BCD" w:rsidRPr="0073125C">
                  <w:rPr>
                    <w:rtl/>
                    <w:lang w:val="ar-SA" w:eastAsia="ar"/>
                  </w:rPr>
                  <w:t>تاريخ</w:t>
                </w:r>
              </w:sdtContent>
            </w:sdt>
          </w:p>
        </w:tc>
      </w:tr>
    </w:tbl>
    <w:tbl>
      <w:tblPr>
        <w:bidiVisual/>
        <w:tblW w:w="13451"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ayout w:type="fixed"/>
        <w:tblCellMar>
          <w:top w:w="115" w:type="dxa"/>
          <w:left w:w="115" w:type="dxa"/>
          <w:bottom w:w="115" w:type="dxa"/>
          <w:right w:w="115" w:type="dxa"/>
        </w:tblCellMar>
        <w:tblLook w:val="01E0" w:firstRow="1" w:lastRow="1" w:firstColumn="1" w:lastColumn="1" w:noHBand="0" w:noVBand="0"/>
        <w:tblDescription w:val="يحتوي الجدول الأول على معلومات حول الاسم والتاريخ. يحتوي الجدول الثاني على الجدول الزمني للواجب المنزلي"/>
      </w:tblPr>
      <w:tblGrid>
        <w:gridCol w:w="1652"/>
        <w:gridCol w:w="1842"/>
        <w:gridCol w:w="1843"/>
        <w:gridCol w:w="1843"/>
        <w:gridCol w:w="1843"/>
        <w:gridCol w:w="2707"/>
        <w:gridCol w:w="1721"/>
      </w:tblGrid>
      <w:tr w:rsidR="00F36BCD" w:rsidRPr="0073125C" w14:paraId="4DC635EA" w14:textId="77777777" w:rsidTr="00E132E6">
        <w:trPr>
          <w:trHeight w:val="420"/>
          <w:tblHeader/>
        </w:trPr>
        <w:sdt>
          <w:sdtPr>
            <w:rPr>
              <w:rtl/>
              <w:lang w:val="ar-SA"/>
            </w:rPr>
            <w:alias w:val="الفترة الزمنية:"/>
            <w:tag w:val="الفترة الزمنية:"/>
            <w:id w:val="1172831245"/>
            <w:placeholder>
              <w:docPart w:val="3B98563D15E8294CBA41A57AC2C99748"/>
            </w:placeholder>
            <w:temporary/>
            <w:showingPlcHdr/>
            <w15:appearance w15:val="hidden"/>
          </w:sdtPr>
          <w:sdtEndPr/>
          <w:sdtContent>
            <w:tc>
              <w:tcPr>
                <w:tcW w:w="1652" w:type="dxa"/>
                <w:shd w:val="clear" w:color="auto" w:fill="DAEEF3" w:themeFill="accent5" w:themeFillTint="33"/>
                <w:vAlign w:val="center"/>
              </w:tcPr>
              <w:p w14:paraId="6163C48E" w14:textId="77777777" w:rsidR="00F36BCD" w:rsidRPr="0073125C" w:rsidRDefault="00F36BCD" w:rsidP="00E132E6">
                <w:pPr>
                  <w:pStyle w:val="3f3"/>
                  <w:bidi/>
                  <w:rPr>
                    <w:lang w:val="ar-SA"/>
                  </w:rPr>
                </w:pPr>
                <w:r w:rsidRPr="0073125C">
                  <w:rPr>
                    <w:rtl/>
                    <w:lang w:val="ar-SA" w:eastAsia="ar"/>
                  </w:rPr>
                  <w:t>الفترة</w:t>
                </w:r>
              </w:p>
            </w:tc>
          </w:sdtContent>
        </w:sdt>
        <w:tc>
          <w:tcPr>
            <w:tcW w:w="1842" w:type="dxa"/>
            <w:shd w:val="clear" w:color="auto" w:fill="DAEEF3" w:themeFill="accent5" w:themeFillTint="33"/>
            <w:vAlign w:val="center"/>
          </w:tcPr>
          <w:p w14:paraId="4B785859" w14:textId="77777777" w:rsidR="00F36BCD" w:rsidRPr="0073125C" w:rsidRDefault="00F36BCD" w:rsidP="00E132E6">
            <w:pPr>
              <w:pStyle w:val="3f3"/>
              <w:bidi/>
              <w:rPr>
                <w:lang w:val="ar-SA"/>
              </w:rPr>
            </w:pPr>
            <w:r>
              <w:rPr>
                <w:rFonts w:hint="cs"/>
                <w:rtl/>
                <w:lang w:val="ar-SA"/>
              </w:rPr>
              <w:t xml:space="preserve">نص الحديث </w:t>
            </w:r>
          </w:p>
        </w:tc>
        <w:tc>
          <w:tcPr>
            <w:tcW w:w="1843" w:type="dxa"/>
            <w:shd w:val="clear" w:color="auto" w:fill="DAEEF3" w:themeFill="accent5" w:themeFillTint="33"/>
            <w:vAlign w:val="center"/>
          </w:tcPr>
          <w:p w14:paraId="62E22339" w14:textId="77777777" w:rsidR="00F36BCD" w:rsidRPr="0073125C" w:rsidRDefault="00F36BCD" w:rsidP="00E132E6">
            <w:pPr>
              <w:pStyle w:val="3f3"/>
              <w:bidi/>
              <w:rPr>
                <w:lang w:val="ar-SA"/>
              </w:rPr>
            </w:pPr>
            <w:r>
              <w:rPr>
                <w:rFonts w:hint="cs"/>
                <w:rtl/>
                <w:lang w:val="ar-SA"/>
              </w:rPr>
              <w:t xml:space="preserve">حكمه </w:t>
            </w:r>
          </w:p>
        </w:tc>
        <w:tc>
          <w:tcPr>
            <w:tcW w:w="1843" w:type="dxa"/>
            <w:shd w:val="clear" w:color="auto" w:fill="DAEEF3" w:themeFill="accent5" w:themeFillTint="33"/>
            <w:vAlign w:val="center"/>
          </w:tcPr>
          <w:p w14:paraId="186E3A32" w14:textId="77777777" w:rsidR="00F36BCD" w:rsidRPr="0073125C" w:rsidRDefault="00F36BCD" w:rsidP="00E132E6">
            <w:pPr>
              <w:pStyle w:val="3f3"/>
              <w:bidi/>
              <w:rPr>
                <w:lang w:val="ar-SA"/>
              </w:rPr>
            </w:pPr>
            <w:r>
              <w:rPr>
                <w:rFonts w:hint="cs"/>
                <w:rtl/>
                <w:lang w:val="ar-SA"/>
              </w:rPr>
              <w:t>المحدث</w:t>
            </w:r>
          </w:p>
        </w:tc>
        <w:tc>
          <w:tcPr>
            <w:tcW w:w="1843" w:type="dxa"/>
            <w:shd w:val="clear" w:color="auto" w:fill="DAEEF3" w:themeFill="accent5" w:themeFillTint="33"/>
            <w:vAlign w:val="center"/>
          </w:tcPr>
          <w:p w14:paraId="57BB46A3" w14:textId="77777777" w:rsidR="00F36BCD" w:rsidRPr="0073125C" w:rsidRDefault="00F36BCD" w:rsidP="00E132E6">
            <w:pPr>
              <w:pStyle w:val="3f3"/>
              <w:bidi/>
              <w:rPr>
                <w:lang w:val="ar-SA"/>
              </w:rPr>
            </w:pPr>
            <w:r>
              <w:rPr>
                <w:rFonts w:hint="cs"/>
                <w:rtl/>
                <w:lang w:val="ar-SA"/>
              </w:rPr>
              <w:t xml:space="preserve">المصدر </w:t>
            </w:r>
          </w:p>
        </w:tc>
        <w:tc>
          <w:tcPr>
            <w:tcW w:w="2707" w:type="dxa"/>
            <w:shd w:val="clear" w:color="auto" w:fill="DAEEF3" w:themeFill="accent5" w:themeFillTint="33"/>
            <w:vAlign w:val="center"/>
          </w:tcPr>
          <w:p w14:paraId="4691B714" w14:textId="77777777" w:rsidR="00F36BCD" w:rsidRPr="0073125C" w:rsidRDefault="00F36BCD" w:rsidP="00E132E6">
            <w:pPr>
              <w:pStyle w:val="3f3"/>
              <w:bidi/>
              <w:rPr>
                <w:lang w:val="ar-SA"/>
              </w:rPr>
            </w:pPr>
            <w:r>
              <w:rPr>
                <w:rFonts w:hint="cs"/>
                <w:rtl/>
                <w:lang w:val="ar-SA"/>
              </w:rPr>
              <w:t xml:space="preserve">االتخريج </w:t>
            </w:r>
          </w:p>
        </w:tc>
        <w:tc>
          <w:tcPr>
            <w:tcW w:w="1721" w:type="dxa"/>
            <w:shd w:val="clear" w:color="auto" w:fill="DAEEF3" w:themeFill="accent5" w:themeFillTint="33"/>
          </w:tcPr>
          <w:p w14:paraId="5F294844" w14:textId="77777777" w:rsidR="00F36BCD" w:rsidRDefault="00F36BCD" w:rsidP="00E132E6">
            <w:pPr>
              <w:pStyle w:val="3f3"/>
              <w:bidi/>
              <w:rPr>
                <w:rtl/>
                <w:lang w:val="ar-SA"/>
              </w:rPr>
            </w:pPr>
            <w:r>
              <w:rPr>
                <w:rFonts w:hint="cs"/>
                <w:rtl/>
                <w:lang w:val="ar-SA"/>
              </w:rPr>
              <w:t xml:space="preserve">الراوي </w:t>
            </w:r>
          </w:p>
        </w:tc>
      </w:tr>
      <w:tr w:rsidR="00F36BCD" w:rsidRPr="0073125C" w14:paraId="6BF9B836" w14:textId="77777777" w:rsidTr="00E132E6">
        <w:trPr>
          <w:trHeight w:val="792"/>
        </w:trPr>
        <w:sdt>
          <w:sdtPr>
            <w:rPr>
              <w:rtl/>
              <w:lang w:val="ar-SA"/>
            </w:rPr>
            <w:alias w:val="الأول:"/>
            <w:tag w:val="الأول:"/>
            <w:id w:val="-466361497"/>
            <w:placeholder>
              <w:docPart w:val="DBCF6A97A31B7945865D9528D78DB914"/>
            </w:placeholder>
            <w:temporary/>
            <w:showingPlcHdr/>
            <w15:appearance w15:val="hidden"/>
          </w:sdtPr>
          <w:sdtEndPr/>
          <w:sdtContent>
            <w:tc>
              <w:tcPr>
                <w:tcW w:w="1652" w:type="dxa"/>
                <w:shd w:val="clear" w:color="auto" w:fill="DAEEF3" w:themeFill="accent5" w:themeFillTint="33"/>
                <w:noWrap/>
                <w:vAlign w:val="center"/>
              </w:tcPr>
              <w:p w14:paraId="480F2A59" w14:textId="77777777" w:rsidR="00F36BCD" w:rsidRPr="0073125C" w:rsidRDefault="00F36BCD" w:rsidP="00E132E6">
                <w:pPr>
                  <w:pStyle w:val="3f3"/>
                  <w:bidi/>
                  <w:rPr>
                    <w:lang w:val="ar-SA"/>
                  </w:rPr>
                </w:pPr>
                <w:r w:rsidRPr="0073125C">
                  <w:rPr>
                    <w:rtl/>
                    <w:lang w:val="ar-SA" w:eastAsia="ar"/>
                  </w:rPr>
                  <w:t>الأول</w:t>
                </w:r>
              </w:p>
            </w:tc>
          </w:sdtContent>
        </w:sdt>
        <w:tc>
          <w:tcPr>
            <w:tcW w:w="1842" w:type="dxa"/>
            <w:shd w:val="clear" w:color="auto" w:fill="F2F2F2" w:themeFill="background1" w:themeFillShade="F2"/>
          </w:tcPr>
          <w:p w14:paraId="01568E30" w14:textId="77777777" w:rsidR="004E4712" w:rsidRDefault="004E4712">
            <w:pPr>
              <w:pStyle w:val="p1"/>
              <w:rPr>
                <w:rFonts w:hint="eastAsia"/>
              </w:rPr>
            </w:pPr>
            <w:r>
              <w:rPr>
                <w:rStyle w:val="s1"/>
                <w:rtl/>
              </w:rPr>
              <w:t>المرأةُ عورةٌ فإذا خرجتِ استشرفَها الشَّيطانُ</w:t>
            </w:r>
          </w:p>
          <w:p w14:paraId="7383E970" w14:textId="77777777" w:rsidR="00F36BCD" w:rsidRPr="0073125C" w:rsidRDefault="00F36BCD" w:rsidP="00E132E6">
            <w:pPr>
              <w:bidi/>
              <w:rPr>
                <w:lang w:val="ar-SA"/>
              </w:rPr>
            </w:pPr>
          </w:p>
        </w:tc>
        <w:tc>
          <w:tcPr>
            <w:tcW w:w="1843" w:type="dxa"/>
          </w:tcPr>
          <w:p w14:paraId="269F5AC9" w14:textId="77777777" w:rsidR="00F36BCD" w:rsidRDefault="00F36BCD" w:rsidP="00E132E6">
            <w:pPr>
              <w:pStyle w:val="p1"/>
              <w:rPr>
                <w:rFonts w:hint="eastAsia"/>
              </w:rPr>
            </w:pPr>
            <w:r>
              <w:rPr>
                <w:rStyle w:val="s1"/>
                <w:rtl/>
              </w:rPr>
              <w:t>[صحيح]</w:t>
            </w:r>
          </w:p>
          <w:p w14:paraId="4A6A967A" w14:textId="77777777" w:rsidR="00F36BCD" w:rsidRPr="0073125C" w:rsidRDefault="00F36BCD" w:rsidP="00E132E6">
            <w:pPr>
              <w:bidi/>
              <w:rPr>
                <w:lang w:val="ar-SA"/>
              </w:rPr>
            </w:pPr>
          </w:p>
        </w:tc>
        <w:tc>
          <w:tcPr>
            <w:tcW w:w="1843" w:type="dxa"/>
            <w:shd w:val="clear" w:color="auto" w:fill="F2F2F2" w:themeFill="background1" w:themeFillShade="F2"/>
          </w:tcPr>
          <w:p w14:paraId="761BAEC4" w14:textId="49BE6E7A" w:rsidR="00F36BCD" w:rsidRDefault="00E47C20" w:rsidP="00E132E6">
            <w:pPr>
              <w:pStyle w:val="p1"/>
              <w:bidi/>
              <w:rPr>
                <w:rFonts w:hint="eastAsia"/>
              </w:rPr>
            </w:pPr>
            <w:r>
              <w:rPr>
                <w:rStyle w:val="s1"/>
                <w:rFonts w:hint="cs"/>
                <w:rtl/>
              </w:rPr>
              <w:t xml:space="preserve">الالباني </w:t>
            </w:r>
            <w:r w:rsidR="00F36BCD">
              <w:rPr>
                <w:rStyle w:val="apple-converted-space"/>
                <w:rFonts w:ascii="UICTFontTextStyleBody" w:hAnsi="UICTFontTextStyleBody"/>
                <w:rtl/>
              </w:rPr>
              <w:t> </w:t>
            </w:r>
          </w:p>
          <w:p w14:paraId="1F0C9D5A" w14:textId="77777777" w:rsidR="00F36BCD" w:rsidRPr="0073125C" w:rsidRDefault="00F36BCD" w:rsidP="00E132E6">
            <w:pPr>
              <w:bidi/>
              <w:rPr>
                <w:lang w:val="ar-SA"/>
              </w:rPr>
            </w:pPr>
          </w:p>
        </w:tc>
        <w:tc>
          <w:tcPr>
            <w:tcW w:w="1843" w:type="dxa"/>
          </w:tcPr>
          <w:p w14:paraId="6229E5C5" w14:textId="77777777" w:rsidR="00F36BCD" w:rsidRDefault="00E47C20" w:rsidP="00E47C20">
            <w:pPr>
              <w:pStyle w:val="p1"/>
              <w:rPr>
                <w:rStyle w:val="s1"/>
                <w:rFonts w:hint="eastAsia"/>
                <w:rtl/>
              </w:rPr>
            </w:pPr>
            <w:r>
              <w:rPr>
                <w:rStyle w:val="s1"/>
                <w:rFonts w:hint="cs"/>
                <w:rtl/>
              </w:rPr>
              <w:t xml:space="preserve"> صحيح الترمذي </w:t>
            </w:r>
          </w:p>
          <w:p w14:paraId="3B946FA9" w14:textId="77777777" w:rsidR="008A44B5" w:rsidRDefault="008A44B5">
            <w:pPr>
              <w:pStyle w:val="p1"/>
              <w:rPr>
                <w:rFonts w:hint="eastAsia"/>
              </w:rPr>
            </w:pPr>
            <w:r>
              <w:rPr>
                <w:rStyle w:val="s1"/>
                <w:rtl/>
              </w:rPr>
              <w:t>الصفحة أو الرقم : 1173</w:t>
            </w:r>
          </w:p>
          <w:p w14:paraId="6C9C9DEB" w14:textId="59941B1A" w:rsidR="008A44B5" w:rsidRPr="0073125C" w:rsidRDefault="008A44B5" w:rsidP="00E47C20">
            <w:pPr>
              <w:pStyle w:val="p1"/>
              <w:rPr>
                <w:rFonts w:hint="eastAsia"/>
                <w:lang w:val="ar-SA"/>
              </w:rPr>
            </w:pPr>
          </w:p>
        </w:tc>
        <w:tc>
          <w:tcPr>
            <w:tcW w:w="2707" w:type="dxa"/>
            <w:shd w:val="clear" w:color="auto" w:fill="F2F2F2" w:themeFill="background1" w:themeFillShade="F2"/>
          </w:tcPr>
          <w:p w14:paraId="42E67A39" w14:textId="297C5865" w:rsidR="00260060" w:rsidRDefault="00260060">
            <w:pPr>
              <w:pStyle w:val="p1"/>
              <w:rPr>
                <w:rFonts w:hint="eastAsia"/>
              </w:rPr>
            </w:pPr>
            <w:r>
              <w:rPr>
                <w:rStyle w:val="s1"/>
                <w:rtl/>
              </w:rPr>
              <w:t>أخرجه الترمذي (1173) واللفظ له، والبزار (2061)، وابن خزيمة (1685) مطولاً.</w:t>
            </w:r>
          </w:p>
          <w:p w14:paraId="2B77F2C2" w14:textId="77777777" w:rsidR="00F36BCD" w:rsidRPr="0073125C" w:rsidRDefault="00F36BCD" w:rsidP="00E132E6">
            <w:pPr>
              <w:bidi/>
              <w:rPr>
                <w:lang w:val="ar-SA"/>
              </w:rPr>
            </w:pPr>
          </w:p>
        </w:tc>
        <w:tc>
          <w:tcPr>
            <w:tcW w:w="1721" w:type="dxa"/>
            <w:shd w:val="clear" w:color="auto" w:fill="F2F2F2" w:themeFill="background1" w:themeFillShade="F2"/>
          </w:tcPr>
          <w:p w14:paraId="33A8C0D0" w14:textId="6890E298" w:rsidR="00F36BCD" w:rsidRDefault="00FE75FD" w:rsidP="00E132E6">
            <w:pPr>
              <w:pStyle w:val="p1"/>
              <w:bidi/>
              <w:rPr>
                <w:rStyle w:val="s1"/>
                <w:rFonts w:hint="eastAsia"/>
                <w:rtl/>
              </w:rPr>
            </w:pPr>
            <w:r>
              <w:rPr>
                <w:rStyle w:val="s1"/>
                <w:rFonts w:hint="cs"/>
                <w:rtl/>
              </w:rPr>
              <w:t xml:space="preserve">عبدالله بن مسعود </w:t>
            </w:r>
          </w:p>
        </w:tc>
      </w:tr>
      <w:tr w:rsidR="00F36BCD" w:rsidRPr="0073125C" w14:paraId="22B5E999" w14:textId="77777777" w:rsidTr="00E132E6">
        <w:trPr>
          <w:trHeight w:val="792"/>
        </w:trPr>
        <w:sdt>
          <w:sdtPr>
            <w:rPr>
              <w:rtl/>
              <w:lang w:val="ar-SA"/>
            </w:rPr>
            <w:alias w:val="الثاني:"/>
            <w:tag w:val="الثاني:"/>
            <w:id w:val="1109697050"/>
            <w:placeholder>
              <w:docPart w:val="0428DE5DA446B74294FD1378EAB8A8D4"/>
            </w:placeholder>
            <w:temporary/>
            <w:showingPlcHdr/>
            <w15:appearance w15:val="hidden"/>
          </w:sdtPr>
          <w:sdtEndPr/>
          <w:sdtContent>
            <w:tc>
              <w:tcPr>
                <w:tcW w:w="1652" w:type="dxa"/>
                <w:shd w:val="clear" w:color="auto" w:fill="DAEEF3" w:themeFill="accent5" w:themeFillTint="33"/>
                <w:noWrap/>
                <w:vAlign w:val="center"/>
              </w:tcPr>
              <w:p w14:paraId="661CE8D9" w14:textId="77777777" w:rsidR="00F36BCD" w:rsidRPr="0073125C" w:rsidRDefault="00F36BCD" w:rsidP="00E132E6">
                <w:pPr>
                  <w:pStyle w:val="3f3"/>
                  <w:bidi/>
                  <w:rPr>
                    <w:lang w:val="ar-SA"/>
                  </w:rPr>
                </w:pPr>
                <w:r w:rsidRPr="0073125C">
                  <w:rPr>
                    <w:rtl/>
                    <w:lang w:val="ar-SA" w:eastAsia="ar"/>
                  </w:rPr>
                  <w:t>الثاني</w:t>
                </w:r>
              </w:p>
            </w:tc>
          </w:sdtContent>
        </w:sdt>
        <w:tc>
          <w:tcPr>
            <w:tcW w:w="1842" w:type="dxa"/>
            <w:shd w:val="clear" w:color="auto" w:fill="F2F2F2" w:themeFill="background1" w:themeFillShade="F2"/>
          </w:tcPr>
          <w:p w14:paraId="270061DC" w14:textId="77777777" w:rsidR="008966BD" w:rsidRDefault="008966BD">
            <w:pPr>
              <w:pStyle w:val="p1"/>
              <w:rPr>
                <w:rFonts w:hint="eastAsia"/>
              </w:rPr>
            </w:pPr>
            <w:r>
              <w:rPr>
                <w:rStyle w:val="s1"/>
                <w:rtl/>
              </w:rPr>
              <w:t>العَهْدُ الذي بَيْنَنا وبَيْنَهم الصَّلاةُ، فمن تركَها فقد كَفَر</w:t>
            </w:r>
          </w:p>
          <w:p w14:paraId="57B46AED" w14:textId="77777777" w:rsidR="00F36BCD" w:rsidRPr="0073125C" w:rsidRDefault="00F36BCD" w:rsidP="00E132E6">
            <w:pPr>
              <w:bidi/>
              <w:rPr>
                <w:lang w:val="ar-SA"/>
              </w:rPr>
            </w:pPr>
          </w:p>
        </w:tc>
        <w:tc>
          <w:tcPr>
            <w:tcW w:w="1843" w:type="dxa"/>
          </w:tcPr>
          <w:p w14:paraId="3F76D7D8" w14:textId="77777777" w:rsidR="00F36BCD" w:rsidRDefault="00F36BCD" w:rsidP="00E132E6">
            <w:pPr>
              <w:pStyle w:val="p1"/>
              <w:rPr>
                <w:rFonts w:hint="eastAsia"/>
              </w:rPr>
            </w:pPr>
            <w:r>
              <w:rPr>
                <w:rStyle w:val="s1"/>
                <w:rtl/>
              </w:rPr>
              <w:t>صحيح</w:t>
            </w:r>
          </w:p>
          <w:p w14:paraId="4D4359D3" w14:textId="77777777" w:rsidR="00F36BCD" w:rsidRPr="0073125C" w:rsidRDefault="00F36BCD" w:rsidP="00E132E6">
            <w:pPr>
              <w:bidi/>
              <w:rPr>
                <w:lang w:val="ar-SA"/>
              </w:rPr>
            </w:pPr>
          </w:p>
        </w:tc>
        <w:tc>
          <w:tcPr>
            <w:tcW w:w="1843" w:type="dxa"/>
            <w:shd w:val="clear" w:color="auto" w:fill="F2F2F2" w:themeFill="background1" w:themeFillShade="F2"/>
          </w:tcPr>
          <w:p w14:paraId="2BD9E41F" w14:textId="3F6E8151" w:rsidR="00F36BCD" w:rsidRPr="0073125C" w:rsidRDefault="00D34BE6" w:rsidP="00E132E6">
            <w:pPr>
              <w:pStyle w:val="p1"/>
              <w:rPr>
                <w:rFonts w:hint="eastAsia"/>
                <w:lang w:val="ar-SA"/>
              </w:rPr>
            </w:pPr>
            <w:r>
              <w:rPr>
                <w:rStyle w:val="primary-text-color"/>
                <w:rFonts w:eastAsia="Times New Roman"/>
                <w:color w:val="555555"/>
                <w:sz w:val="32"/>
                <w:szCs w:val="32"/>
                <w:rtl/>
              </w:rPr>
              <w:t>ابن باز</w:t>
            </w:r>
            <w:r>
              <w:rPr>
                <w:rStyle w:val="apple-converted-space"/>
                <w:rFonts w:eastAsia="Times New Roman"/>
                <w:color w:val="555555"/>
                <w:sz w:val="32"/>
                <w:szCs w:val="32"/>
                <w:rtl/>
              </w:rPr>
              <w:t> </w:t>
            </w:r>
            <w:r w:rsidR="00F36BCD">
              <w:rPr>
                <w:rStyle w:val="s1"/>
                <w:rFonts w:hint="cs"/>
                <w:rtl/>
              </w:rPr>
              <w:t xml:space="preserve"> </w:t>
            </w:r>
          </w:p>
        </w:tc>
        <w:tc>
          <w:tcPr>
            <w:tcW w:w="1843" w:type="dxa"/>
          </w:tcPr>
          <w:p w14:paraId="04D94C4D" w14:textId="1DCB8C1D" w:rsidR="00F36BCD" w:rsidRPr="0073125C" w:rsidRDefault="00393CD6" w:rsidP="00E132E6">
            <w:pPr>
              <w:bidi/>
              <w:rPr>
                <w:lang w:val="ar-SA"/>
              </w:rPr>
            </w:pPr>
            <w:r>
              <w:rPr>
                <w:rStyle w:val="primary-text-color"/>
                <w:color w:val="555555"/>
                <w:sz w:val="32"/>
                <w:szCs w:val="32"/>
                <w:rtl/>
              </w:rPr>
              <w:t>مجموع فتاوى ابن باز</w:t>
            </w:r>
            <w:r>
              <w:rPr>
                <w:color w:val="555555"/>
                <w:sz w:val="32"/>
                <w:szCs w:val="32"/>
              </w:rPr>
              <w:br/>
            </w: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256/3</w:t>
            </w:r>
          </w:p>
        </w:tc>
        <w:tc>
          <w:tcPr>
            <w:tcW w:w="2707" w:type="dxa"/>
            <w:shd w:val="clear" w:color="auto" w:fill="F2F2F2" w:themeFill="background1" w:themeFillShade="F2"/>
          </w:tcPr>
          <w:p w14:paraId="7B2EA865" w14:textId="00B65D5C" w:rsidR="00F36BCD" w:rsidRPr="0073125C" w:rsidRDefault="006E6F7E" w:rsidP="00E132E6">
            <w:pPr>
              <w:pStyle w:val="p1"/>
              <w:rPr>
                <w:rFonts w:hint="eastAsia"/>
                <w:lang w:val="ar-SA"/>
              </w:rPr>
            </w:pPr>
            <w:r>
              <w:rPr>
                <w:rStyle w:val="apple-converted-space"/>
                <w:rFonts w:eastAsia="Times New Roman"/>
                <w:color w:val="555555"/>
                <w:sz w:val="32"/>
                <w:szCs w:val="32"/>
              </w:rPr>
              <w:t> </w:t>
            </w:r>
            <w:r>
              <w:rPr>
                <w:rStyle w:val="primary-text-color"/>
                <w:rFonts w:eastAsia="Times New Roman"/>
                <w:color w:val="555555"/>
                <w:sz w:val="32"/>
                <w:szCs w:val="32"/>
                <w:rtl/>
              </w:rPr>
              <w:t>أخرجه الترمذي (2621)، والنسائي (463)، وابن ماجه (1079)، وأحمد (22987)</w:t>
            </w:r>
          </w:p>
        </w:tc>
        <w:tc>
          <w:tcPr>
            <w:tcW w:w="1721" w:type="dxa"/>
            <w:shd w:val="clear" w:color="auto" w:fill="F2F2F2" w:themeFill="background1" w:themeFillShade="F2"/>
          </w:tcPr>
          <w:p w14:paraId="47FF2832" w14:textId="65729F82" w:rsidR="00F36BCD" w:rsidRDefault="003716AA" w:rsidP="00E132E6">
            <w:pPr>
              <w:pStyle w:val="p1"/>
              <w:rPr>
                <w:rStyle w:val="s1"/>
                <w:rFonts w:hint="eastAsia"/>
                <w:rtl/>
              </w:rPr>
            </w:pPr>
            <w:r>
              <w:rPr>
                <w:rStyle w:val="primary-text-color"/>
                <w:rFonts w:eastAsia="Times New Roman"/>
                <w:color w:val="555555"/>
                <w:sz w:val="32"/>
                <w:szCs w:val="32"/>
                <w:rtl/>
              </w:rPr>
              <w:t>بريدة بن الحصيب الأسلمي]</w:t>
            </w:r>
          </w:p>
        </w:tc>
      </w:tr>
      <w:tr w:rsidR="00F36BCD" w:rsidRPr="0073125C" w14:paraId="2F665E39" w14:textId="77777777" w:rsidTr="00E132E6">
        <w:trPr>
          <w:trHeight w:val="792"/>
        </w:trPr>
        <w:sdt>
          <w:sdtPr>
            <w:rPr>
              <w:rtl/>
              <w:lang w:val="ar-SA"/>
            </w:rPr>
            <w:alias w:val="الثالث:"/>
            <w:tag w:val="الثالث:"/>
            <w:id w:val="843985650"/>
            <w:placeholder>
              <w:docPart w:val="ACA8730FD79E974E97D04A30147A3079"/>
            </w:placeholder>
            <w:temporary/>
            <w:showingPlcHdr/>
            <w15:appearance w15:val="hidden"/>
          </w:sdtPr>
          <w:sdtEndPr/>
          <w:sdtContent>
            <w:tc>
              <w:tcPr>
                <w:tcW w:w="1652" w:type="dxa"/>
                <w:shd w:val="clear" w:color="auto" w:fill="DAEEF3" w:themeFill="accent5" w:themeFillTint="33"/>
                <w:noWrap/>
                <w:vAlign w:val="center"/>
              </w:tcPr>
              <w:p w14:paraId="37CF477B" w14:textId="77777777" w:rsidR="00F36BCD" w:rsidRPr="0073125C" w:rsidRDefault="00F36BCD" w:rsidP="00E132E6">
                <w:pPr>
                  <w:pStyle w:val="3f3"/>
                  <w:bidi/>
                  <w:rPr>
                    <w:lang w:val="ar-SA"/>
                  </w:rPr>
                </w:pPr>
                <w:r w:rsidRPr="0073125C">
                  <w:rPr>
                    <w:rtl/>
                    <w:lang w:val="ar-SA" w:eastAsia="ar"/>
                  </w:rPr>
                  <w:t>الثالث</w:t>
                </w:r>
              </w:p>
            </w:tc>
          </w:sdtContent>
        </w:sdt>
        <w:tc>
          <w:tcPr>
            <w:tcW w:w="1842" w:type="dxa"/>
            <w:shd w:val="clear" w:color="auto" w:fill="F2F2F2" w:themeFill="background1" w:themeFillShade="F2"/>
          </w:tcPr>
          <w:p w14:paraId="6FD965C3" w14:textId="77777777" w:rsidR="00864B65" w:rsidRDefault="00864B65">
            <w:pPr>
              <w:pStyle w:val="p1"/>
              <w:rPr>
                <w:rFonts w:hint="eastAsia"/>
              </w:rPr>
            </w:pPr>
            <w:r>
              <w:rPr>
                <w:rStyle w:val="s1"/>
                <w:rtl/>
              </w:rPr>
              <w:t>مَن تابَ قَبلَ أن تَطلُعَ الشَّمسُ مِن مَغرِبِها تابَ اللهُ عليه</w:t>
            </w:r>
          </w:p>
          <w:p w14:paraId="6DB67D92" w14:textId="77777777" w:rsidR="00F36BCD" w:rsidRPr="0073125C" w:rsidRDefault="00F36BCD" w:rsidP="00E132E6">
            <w:pPr>
              <w:bidi/>
              <w:rPr>
                <w:lang w:val="ar-SA"/>
              </w:rPr>
            </w:pPr>
          </w:p>
        </w:tc>
        <w:tc>
          <w:tcPr>
            <w:tcW w:w="1843" w:type="dxa"/>
          </w:tcPr>
          <w:p w14:paraId="0CFC45C0" w14:textId="77777777" w:rsidR="00F36BCD" w:rsidRDefault="00F36BCD" w:rsidP="00E132E6">
            <w:pPr>
              <w:pStyle w:val="p1"/>
              <w:rPr>
                <w:rFonts w:hint="eastAsia"/>
              </w:rPr>
            </w:pPr>
            <w:r>
              <w:rPr>
                <w:rStyle w:val="s1"/>
                <w:rtl/>
              </w:rPr>
              <w:t>صحيح</w:t>
            </w:r>
          </w:p>
          <w:p w14:paraId="450C8608" w14:textId="77777777" w:rsidR="00F36BCD" w:rsidRPr="0073125C" w:rsidRDefault="00F36BCD" w:rsidP="00E132E6">
            <w:pPr>
              <w:bidi/>
              <w:rPr>
                <w:lang w:val="ar-SA"/>
              </w:rPr>
            </w:pPr>
          </w:p>
        </w:tc>
        <w:tc>
          <w:tcPr>
            <w:tcW w:w="1843" w:type="dxa"/>
            <w:shd w:val="clear" w:color="auto" w:fill="F2F2F2" w:themeFill="background1" w:themeFillShade="F2"/>
          </w:tcPr>
          <w:p w14:paraId="0C7EABFD" w14:textId="77777777" w:rsidR="00F36BCD" w:rsidRPr="0073125C" w:rsidRDefault="00F36BCD" w:rsidP="00E132E6">
            <w:pPr>
              <w:bidi/>
              <w:rPr>
                <w:lang w:val="ar-SA"/>
              </w:rPr>
            </w:pPr>
            <w:r>
              <w:rPr>
                <w:rFonts w:hint="cs"/>
                <w:rtl/>
                <w:lang w:val="ar-SA"/>
              </w:rPr>
              <w:t xml:space="preserve"> مسلم </w:t>
            </w:r>
          </w:p>
        </w:tc>
        <w:tc>
          <w:tcPr>
            <w:tcW w:w="1843" w:type="dxa"/>
          </w:tcPr>
          <w:p w14:paraId="6885B360" w14:textId="047EBD6C" w:rsidR="00F36BCD" w:rsidRDefault="00F36BCD" w:rsidP="004202F9">
            <w:pPr>
              <w:bidi/>
              <w:rPr>
                <w:rStyle w:val="primary-text-color"/>
                <w:rtl/>
              </w:rPr>
            </w:pPr>
            <w:r>
              <w:rPr>
                <w:rStyle w:val="primary-text-color"/>
                <w:rFonts w:hint="cs"/>
                <w:color w:val="555555"/>
                <w:sz w:val="32"/>
                <w:szCs w:val="32"/>
                <w:rtl/>
              </w:rPr>
              <w:t xml:space="preserve">صحيح </w:t>
            </w:r>
            <w:r w:rsidR="004202F9">
              <w:rPr>
                <w:rStyle w:val="primary-text-color"/>
                <w:rFonts w:hint="cs"/>
                <w:rtl/>
              </w:rPr>
              <w:t xml:space="preserve">مسلم </w:t>
            </w:r>
          </w:p>
          <w:p w14:paraId="5BD5C46C" w14:textId="77777777" w:rsidR="004202F9" w:rsidRPr="004202F9" w:rsidRDefault="004202F9" w:rsidP="004202F9">
            <w:pPr>
              <w:bidi/>
              <w:rPr>
                <w:color w:val="555555"/>
                <w:sz w:val="32"/>
                <w:szCs w:val="32"/>
              </w:rPr>
            </w:pPr>
          </w:p>
          <w:p w14:paraId="3EF51149" w14:textId="77777777" w:rsidR="004202F9" w:rsidRDefault="004202F9">
            <w:pPr>
              <w:pStyle w:val="p1"/>
              <w:rPr>
                <w:rFonts w:hint="eastAsia"/>
              </w:rPr>
            </w:pPr>
            <w:r>
              <w:rPr>
                <w:rStyle w:val="s1"/>
                <w:rtl/>
              </w:rPr>
              <w:t>الصفحة أو الرقم : 2703</w:t>
            </w:r>
            <w:r>
              <w:rPr>
                <w:rStyle w:val="apple-converted-space"/>
                <w:rFonts w:ascii="UICTFontTextStyleBody" w:hAnsi="UICTFontTextStyleBody"/>
                <w:rtl/>
              </w:rPr>
              <w:t> </w:t>
            </w:r>
          </w:p>
          <w:p w14:paraId="6C3F6162" w14:textId="77777777" w:rsidR="00F36BCD" w:rsidRPr="0073125C" w:rsidRDefault="00F36BCD" w:rsidP="00E132E6">
            <w:pPr>
              <w:bidi/>
              <w:rPr>
                <w:lang w:val="ar-SA"/>
              </w:rPr>
            </w:pPr>
          </w:p>
        </w:tc>
        <w:tc>
          <w:tcPr>
            <w:tcW w:w="2707" w:type="dxa"/>
            <w:shd w:val="clear" w:color="auto" w:fill="F2F2F2" w:themeFill="background1" w:themeFillShade="F2"/>
          </w:tcPr>
          <w:p w14:paraId="423337F7" w14:textId="77777777" w:rsidR="000A2503" w:rsidRDefault="000A2503">
            <w:pPr>
              <w:pStyle w:val="p1"/>
              <w:rPr>
                <w:rFonts w:hint="eastAsia"/>
              </w:rPr>
            </w:pPr>
            <w:r>
              <w:rPr>
                <w:rStyle w:val="s1"/>
                <w:rtl/>
              </w:rPr>
              <w:t>أخرجه مسلم (2703)</w:t>
            </w:r>
          </w:p>
          <w:p w14:paraId="35F39F43" w14:textId="77777777" w:rsidR="00F36BCD" w:rsidRPr="0073125C" w:rsidRDefault="00F36BCD" w:rsidP="00E132E6">
            <w:pPr>
              <w:bidi/>
              <w:rPr>
                <w:lang w:val="ar-SA"/>
              </w:rPr>
            </w:pPr>
          </w:p>
        </w:tc>
        <w:tc>
          <w:tcPr>
            <w:tcW w:w="1721" w:type="dxa"/>
            <w:shd w:val="clear" w:color="auto" w:fill="F2F2F2" w:themeFill="background1" w:themeFillShade="F2"/>
          </w:tcPr>
          <w:p w14:paraId="5E319678" w14:textId="6C9C03C1" w:rsidR="00F36BCD" w:rsidRDefault="0036616F" w:rsidP="00E132E6">
            <w:pPr>
              <w:bidi/>
              <w:rPr>
                <w:rtl/>
                <w:lang w:val="ar-SA"/>
              </w:rPr>
            </w:pPr>
            <w:r>
              <w:rPr>
                <w:rFonts w:hint="cs"/>
                <w:rtl/>
                <w:lang w:val="ar-SA"/>
              </w:rPr>
              <w:t xml:space="preserve">أبو هريرة </w:t>
            </w:r>
          </w:p>
        </w:tc>
      </w:tr>
      <w:tr w:rsidR="00F36BCD" w:rsidRPr="0073125C" w14:paraId="1BD21155" w14:textId="77777777" w:rsidTr="00E132E6">
        <w:trPr>
          <w:trHeight w:val="792"/>
        </w:trPr>
        <w:sdt>
          <w:sdtPr>
            <w:rPr>
              <w:rtl/>
              <w:lang w:val="ar-SA"/>
            </w:rPr>
            <w:alias w:val="الرابع:"/>
            <w:tag w:val="الرابع:"/>
            <w:id w:val="-1033505296"/>
            <w:placeholder>
              <w:docPart w:val="D43A2D42B8CA5346BD41FA35277BC188"/>
            </w:placeholder>
            <w:temporary/>
            <w:showingPlcHdr/>
            <w15:appearance w15:val="hidden"/>
          </w:sdtPr>
          <w:sdtEndPr/>
          <w:sdtContent>
            <w:tc>
              <w:tcPr>
                <w:tcW w:w="1652" w:type="dxa"/>
                <w:shd w:val="clear" w:color="auto" w:fill="DAEEF3" w:themeFill="accent5" w:themeFillTint="33"/>
                <w:noWrap/>
                <w:vAlign w:val="center"/>
              </w:tcPr>
              <w:p w14:paraId="05398861" w14:textId="77777777" w:rsidR="00F36BCD" w:rsidRPr="0073125C" w:rsidRDefault="00F36BCD" w:rsidP="00E132E6">
                <w:pPr>
                  <w:pStyle w:val="3f3"/>
                  <w:bidi/>
                  <w:rPr>
                    <w:lang w:val="ar-SA"/>
                  </w:rPr>
                </w:pPr>
                <w:r w:rsidRPr="0073125C">
                  <w:rPr>
                    <w:rtl/>
                    <w:lang w:val="ar-SA" w:eastAsia="ar"/>
                  </w:rPr>
                  <w:t>الرابع</w:t>
                </w:r>
              </w:p>
            </w:tc>
          </w:sdtContent>
        </w:sdt>
        <w:tc>
          <w:tcPr>
            <w:tcW w:w="1842" w:type="dxa"/>
            <w:shd w:val="clear" w:color="auto" w:fill="F2F2F2" w:themeFill="background1" w:themeFillShade="F2"/>
          </w:tcPr>
          <w:p w14:paraId="037C9ED5" w14:textId="77777777" w:rsidR="003E097E" w:rsidRDefault="003E097E">
            <w:pPr>
              <w:pStyle w:val="p1"/>
              <w:rPr>
                <w:rStyle w:val="s1"/>
                <w:rFonts w:hint="eastAsia"/>
                <w:rtl/>
              </w:rPr>
            </w:pPr>
          </w:p>
          <w:p w14:paraId="3710715B" w14:textId="77777777" w:rsidR="003E097E" w:rsidRDefault="003E097E">
            <w:pPr>
              <w:pStyle w:val="p1"/>
              <w:rPr>
                <w:rStyle w:val="s1"/>
                <w:rFonts w:hint="eastAsia"/>
                <w:rtl/>
              </w:rPr>
            </w:pPr>
          </w:p>
          <w:p w14:paraId="0EC022EC" w14:textId="77777777" w:rsidR="003E097E" w:rsidRDefault="003E097E">
            <w:pPr>
              <w:pStyle w:val="p1"/>
              <w:rPr>
                <w:rStyle w:val="s1"/>
                <w:rFonts w:hint="eastAsia"/>
                <w:rtl/>
              </w:rPr>
            </w:pPr>
          </w:p>
          <w:p w14:paraId="633A27D1" w14:textId="77777777" w:rsidR="00717254" w:rsidRDefault="001950B4">
            <w:pPr>
              <w:pStyle w:val="p1"/>
              <w:rPr>
                <w:rStyle w:val="s1"/>
                <w:rFonts w:hint="eastAsia"/>
                <w:rtl/>
              </w:rPr>
            </w:pPr>
            <w:r>
              <w:rPr>
                <w:rStyle w:val="s1"/>
                <w:rtl/>
              </w:rPr>
              <w:t xml:space="preserve">صَلاةٌ في مَسجِدي هذا خَيرٌ مِن ألفِ صَلاةٍ فيما سِواه، </w:t>
            </w:r>
          </w:p>
          <w:p w14:paraId="5E6EC7C1" w14:textId="4496AB65" w:rsidR="001950B4" w:rsidRDefault="001950B4">
            <w:pPr>
              <w:pStyle w:val="p1"/>
              <w:rPr>
                <w:rFonts w:hint="eastAsia"/>
              </w:rPr>
            </w:pPr>
            <w:r>
              <w:rPr>
                <w:rStyle w:val="s1"/>
                <w:rtl/>
              </w:rPr>
              <w:t>إلَّا المَسجِدَ الحَرامَ.</w:t>
            </w:r>
          </w:p>
          <w:p w14:paraId="0B319249" w14:textId="7F3990A3" w:rsidR="00F36BCD" w:rsidRPr="009B04B8" w:rsidRDefault="00F36BCD" w:rsidP="00E132E6">
            <w:pPr>
              <w:pStyle w:val="p1"/>
              <w:rPr>
                <w:rFonts w:hint="eastAsia"/>
              </w:rPr>
            </w:pPr>
          </w:p>
        </w:tc>
        <w:tc>
          <w:tcPr>
            <w:tcW w:w="1843" w:type="dxa"/>
          </w:tcPr>
          <w:p w14:paraId="6B087CA6" w14:textId="77777777" w:rsidR="003E097E" w:rsidRDefault="003E097E" w:rsidP="00E132E6">
            <w:pPr>
              <w:bidi/>
              <w:rPr>
                <w:rtl/>
                <w:lang w:val="ar-SA"/>
              </w:rPr>
            </w:pPr>
          </w:p>
          <w:p w14:paraId="646FB5FA" w14:textId="77777777" w:rsidR="003E097E" w:rsidRDefault="003E097E" w:rsidP="003E097E">
            <w:pPr>
              <w:bidi/>
              <w:rPr>
                <w:rtl/>
                <w:lang w:val="ar-SA"/>
              </w:rPr>
            </w:pPr>
          </w:p>
          <w:p w14:paraId="56D0CD77" w14:textId="77777777" w:rsidR="003E097E" w:rsidRDefault="003E097E" w:rsidP="003E097E">
            <w:pPr>
              <w:bidi/>
              <w:rPr>
                <w:rtl/>
                <w:lang w:val="ar-SA"/>
              </w:rPr>
            </w:pPr>
          </w:p>
          <w:p w14:paraId="4ADA4549" w14:textId="77777777" w:rsidR="003E097E" w:rsidRDefault="003E097E" w:rsidP="003E097E">
            <w:pPr>
              <w:bidi/>
              <w:rPr>
                <w:rtl/>
                <w:lang w:val="ar-SA"/>
              </w:rPr>
            </w:pPr>
          </w:p>
          <w:p w14:paraId="1F50C50A" w14:textId="77777777" w:rsidR="00DD61C0" w:rsidRDefault="00DD61C0" w:rsidP="003E097E">
            <w:pPr>
              <w:bidi/>
              <w:rPr>
                <w:rtl/>
                <w:lang w:val="ar-SA"/>
              </w:rPr>
            </w:pPr>
          </w:p>
          <w:p w14:paraId="400B7C4C" w14:textId="77777777" w:rsidR="00DD61C0" w:rsidRDefault="00DD61C0" w:rsidP="00DD61C0">
            <w:pPr>
              <w:bidi/>
              <w:rPr>
                <w:rtl/>
                <w:lang w:val="ar-SA"/>
              </w:rPr>
            </w:pPr>
          </w:p>
          <w:p w14:paraId="07C5B1F8" w14:textId="78A3D411" w:rsidR="00F36BCD" w:rsidRDefault="00F36BCD" w:rsidP="00DD61C0">
            <w:pPr>
              <w:bidi/>
              <w:rPr>
                <w:rtl/>
                <w:lang w:val="ar-SA"/>
              </w:rPr>
            </w:pPr>
            <w:r>
              <w:rPr>
                <w:rFonts w:hint="cs"/>
                <w:rtl/>
                <w:lang w:val="ar-SA"/>
              </w:rPr>
              <w:t xml:space="preserve">صحيح </w:t>
            </w:r>
          </w:p>
          <w:p w14:paraId="46493A74" w14:textId="77777777" w:rsidR="00F36BCD" w:rsidRDefault="00F36BCD" w:rsidP="00E132E6">
            <w:pPr>
              <w:bidi/>
              <w:rPr>
                <w:rtl/>
                <w:lang w:val="ar-SA"/>
              </w:rPr>
            </w:pPr>
          </w:p>
          <w:p w14:paraId="0254594C" w14:textId="77777777" w:rsidR="00F36BCD" w:rsidRDefault="00F36BCD" w:rsidP="00E132E6">
            <w:pPr>
              <w:bidi/>
              <w:rPr>
                <w:rtl/>
                <w:lang w:val="ar-SA"/>
              </w:rPr>
            </w:pPr>
          </w:p>
          <w:p w14:paraId="78F27453" w14:textId="77777777" w:rsidR="00F36BCD" w:rsidRDefault="00F36BCD" w:rsidP="00E132E6">
            <w:pPr>
              <w:bidi/>
              <w:rPr>
                <w:rtl/>
                <w:lang w:val="ar-SA"/>
              </w:rPr>
            </w:pPr>
          </w:p>
          <w:p w14:paraId="08658B72" w14:textId="77777777" w:rsidR="00F36BCD" w:rsidRDefault="00F36BCD" w:rsidP="00E132E6">
            <w:pPr>
              <w:bidi/>
              <w:rPr>
                <w:rtl/>
                <w:lang w:val="ar-SA"/>
              </w:rPr>
            </w:pPr>
          </w:p>
          <w:p w14:paraId="3AA33F0D" w14:textId="77777777" w:rsidR="00F36BCD" w:rsidRDefault="00F36BCD" w:rsidP="00E132E6">
            <w:pPr>
              <w:bidi/>
              <w:rPr>
                <w:rtl/>
                <w:lang w:val="ar-SA"/>
              </w:rPr>
            </w:pPr>
          </w:p>
          <w:p w14:paraId="23B696C3" w14:textId="77777777" w:rsidR="00F36BCD" w:rsidRPr="0073125C" w:rsidRDefault="00F36BCD" w:rsidP="00E132E6">
            <w:pPr>
              <w:bidi/>
              <w:rPr>
                <w:lang w:val="ar-SA"/>
              </w:rPr>
            </w:pPr>
          </w:p>
        </w:tc>
        <w:tc>
          <w:tcPr>
            <w:tcW w:w="1843" w:type="dxa"/>
            <w:shd w:val="clear" w:color="auto" w:fill="F2F2F2" w:themeFill="background1" w:themeFillShade="F2"/>
          </w:tcPr>
          <w:p w14:paraId="5E0F60FC" w14:textId="77777777" w:rsidR="003E097E" w:rsidRDefault="003E097E" w:rsidP="00E132E6">
            <w:pPr>
              <w:bidi/>
              <w:rPr>
                <w:rtl/>
                <w:lang w:val="ar-SA"/>
              </w:rPr>
            </w:pPr>
          </w:p>
          <w:p w14:paraId="53C1F082" w14:textId="77777777" w:rsidR="003E097E" w:rsidRDefault="003E097E" w:rsidP="003E097E">
            <w:pPr>
              <w:bidi/>
              <w:rPr>
                <w:rtl/>
                <w:lang w:val="ar-SA"/>
              </w:rPr>
            </w:pPr>
          </w:p>
          <w:p w14:paraId="433256BD" w14:textId="77777777" w:rsidR="003E097E" w:rsidRDefault="003E097E" w:rsidP="003E097E">
            <w:pPr>
              <w:bidi/>
              <w:rPr>
                <w:rtl/>
                <w:lang w:val="ar-SA"/>
              </w:rPr>
            </w:pPr>
          </w:p>
          <w:p w14:paraId="28FD0091" w14:textId="77777777" w:rsidR="003E097E" w:rsidRDefault="003E097E" w:rsidP="003E097E">
            <w:pPr>
              <w:bidi/>
              <w:rPr>
                <w:rtl/>
                <w:lang w:val="ar-SA"/>
              </w:rPr>
            </w:pPr>
          </w:p>
          <w:p w14:paraId="542B8B35" w14:textId="77777777" w:rsidR="00DD61C0" w:rsidRDefault="00DD61C0" w:rsidP="003E097E">
            <w:pPr>
              <w:bidi/>
              <w:rPr>
                <w:rtl/>
                <w:lang w:val="ar-SA"/>
              </w:rPr>
            </w:pPr>
          </w:p>
          <w:p w14:paraId="78670E33" w14:textId="77777777" w:rsidR="00DD61C0" w:rsidRDefault="00DD61C0" w:rsidP="00DD61C0">
            <w:pPr>
              <w:bidi/>
              <w:rPr>
                <w:rtl/>
                <w:lang w:val="ar-SA"/>
              </w:rPr>
            </w:pPr>
          </w:p>
          <w:p w14:paraId="2EC283CB" w14:textId="2588490C" w:rsidR="00F36BCD" w:rsidRPr="0073125C" w:rsidRDefault="00F36BCD" w:rsidP="00DD61C0">
            <w:pPr>
              <w:bidi/>
              <w:rPr>
                <w:lang w:val="ar-SA"/>
              </w:rPr>
            </w:pPr>
            <w:r>
              <w:rPr>
                <w:rFonts w:hint="cs"/>
                <w:rtl/>
                <w:lang w:val="ar-SA"/>
              </w:rPr>
              <w:t xml:space="preserve">البخاري </w:t>
            </w:r>
          </w:p>
        </w:tc>
        <w:tc>
          <w:tcPr>
            <w:tcW w:w="1843" w:type="dxa"/>
          </w:tcPr>
          <w:p w14:paraId="7746CB20" w14:textId="77777777" w:rsidR="00F36BCD" w:rsidRDefault="00F36BCD" w:rsidP="00E132E6">
            <w:pPr>
              <w:bidi/>
              <w:rPr>
                <w:rtl/>
                <w:lang w:val="ar-SA"/>
              </w:rPr>
            </w:pPr>
          </w:p>
          <w:p w14:paraId="0F550B4F" w14:textId="77777777" w:rsidR="00DD61C0" w:rsidRDefault="00DD61C0" w:rsidP="003E097E">
            <w:pPr>
              <w:bidi/>
              <w:rPr>
                <w:rtl/>
                <w:lang w:val="ar-SA"/>
              </w:rPr>
            </w:pPr>
          </w:p>
          <w:p w14:paraId="1FF0EE6D" w14:textId="77777777" w:rsidR="00DD61C0" w:rsidRDefault="00DD61C0" w:rsidP="00DD61C0">
            <w:pPr>
              <w:bidi/>
              <w:rPr>
                <w:rtl/>
                <w:lang w:val="ar-SA"/>
              </w:rPr>
            </w:pPr>
          </w:p>
          <w:p w14:paraId="4CC10BD2" w14:textId="77777777" w:rsidR="00DD61C0" w:rsidRDefault="00DD61C0" w:rsidP="00DD61C0">
            <w:pPr>
              <w:bidi/>
              <w:rPr>
                <w:rtl/>
                <w:lang w:val="ar-SA"/>
              </w:rPr>
            </w:pPr>
          </w:p>
          <w:p w14:paraId="0BC333C4" w14:textId="77777777" w:rsidR="00DD61C0" w:rsidRDefault="00DD61C0" w:rsidP="00DD61C0">
            <w:pPr>
              <w:bidi/>
              <w:rPr>
                <w:rtl/>
                <w:lang w:val="ar-SA"/>
              </w:rPr>
            </w:pPr>
          </w:p>
          <w:p w14:paraId="21471461" w14:textId="77777777" w:rsidR="00DD61C0" w:rsidRDefault="00DD61C0" w:rsidP="00DD61C0">
            <w:pPr>
              <w:bidi/>
              <w:rPr>
                <w:rtl/>
                <w:lang w:val="ar-SA"/>
              </w:rPr>
            </w:pPr>
          </w:p>
          <w:p w14:paraId="5E149B3B" w14:textId="5AA5AF68" w:rsidR="00F36BCD" w:rsidRDefault="00F36BCD" w:rsidP="00DD61C0">
            <w:pPr>
              <w:bidi/>
              <w:rPr>
                <w:rtl/>
                <w:lang w:val="ar-SA"/>
              </w:rPr>
            </w:pPr>
            <w:r>
              <w:rPr>
                <w:rFonts w:hint="cs"/>
                <w:rtl/>
                <w:lang w:val="ar-SA"/>
              </w:rPr>
              <w:t>صحيح البخاري</w:t>
            </w:r>
          </w:p>
          <w:p w14:paraId="646B08A2" w14:textId="6EF01454" w:rsidR="00F36BCD" w:rsidRDefault="00F36BCD" w:rsidP="008E3958">
            <w:pPr>
              <w:pStyle w:val="p1"/>
              <w:rPr>
                <w:rStyle w:val="s1"/>
                <w:rFonts w:hint="eastAsia"/>
                <w:rtl/>
              </w:rPr>
            </w:pPr>
            <w:r>
              <w:rPr>
                <w:rStyle w:val="s1"/>
                <w:rtl/>
              </w:rPr>
              <w:t>الصفحة أو الرقم</w:t>
            </w:r>
          </w:p>
          <w:p w14:paraId="0371C83D" w14:textId="72C3C32A" w:rsidR="008E3958" w:rsidRDefault="008E3958" w:rsidP="008E3958">
            <w:pPr>
              <w:pStyle w:val="p1"/>
              <w:rPr>
                <w:rFonts w:hint="eastAsia"/>
                <w:rtl/>
                <w:lang w:val="ar-SA"/>
              </w:rPr>
            </w:pPr>
            <w:r>
              <w:rPr>
                <w:rStyle w:val="afffe"/>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1190</w:t>
            </w:r>
            <w:r>
              <w:rPr>
                <w:rStyle w:val="apple-converted-space"/>
                <w:rFonts w:eastAsia="Times New Roman"/>
                <w:color w:val="555555"/>
                <w:sz w:val="32"/>
                <w:szCs w:val="32"/>
              </w:rPr>
              <w:t> </w:t>
            </w:r>
          </w:p>
          <w:p w14:paraId="7937205D" w14:textId="77777777" w:rsidR="00F36BCD" w:rsidRDefault="00F36BCD" w:rsidP="00E132E6">
            <w:pPr>
              <w:bidi/>
              <w:rPr>
                <w:rtl/>
                <w:lang w:val="ar-SA"/>
              </w:rPr>
            </w:pPr>
          </w:p>
          <w:p w14:paraId="52E1971B" w14:textId="77777777" w:rsidR="00F36BCD" w:rsidRDefault="00F36BCD" w:rsidP="00E132E6">
            <w:pPr>
              <w:bidi/>
              <w:rPr>
                <w:rtl/>
                <w:lang w:val="ar-SA"/>
              </w:rPr>
            </w:pPr>
          </w:p>
          <w:p w14:paraId="336EC24C" w14:textId="77777777" w:rsidR="00F36BCD" w:rsidRPr="0073125C" w:rsidRDefault="00F36BCD" w:rsidP="00E132E6">
            <w:pPr>
              <w:pStyle w:val="p1"/>
              <w:bidi/>
              <w:rPr>
                <w:rFonts w:hint="eastAsia"/>
                <w:lang w:val="ar-SA"/>
              </w:rPr>
            </w:pPr>
          </w:p>
        </w:tc>
        <w:tc>
          <w:tcPr>
            <w:tcW w:w="2707" w:type="dxa"/>
            <w:shd w:val="clear" w:color="auto" w:fill="F2F2F2" w:themeFill="background1" w:themeFillShade="F2"/>
          </w:tcPr>
          <w:p w14:paraId="67799BF3" w14:textId="77777777" w:rsidR="00EC67C5" w:rsidRDefault="00EC67C5" w:rsidP="00E132E6">
            <w:pPr>
              <w:pStyle w:val="p1"/>
              <w:rPr>
                <w:rStyle w:val="primary-text-color"/>
                <w:rFonts w:eastAsia="Times New Roman"/>
                <w:color w:val="555555"/>
                <w:sz w:val="32"/>
                <w:szCs w:val="32"/>
                <w:rtl/>
              </w:rPr>
            </w:pPr>
          </w:p>
          <w:p w14:paraId="79D2D6B8" w14:textId="77777777" w:rsidR="00EC67C5" w:rsidRDefault="00EC67C5" w:rsidP="00E132E6">
            <w:pPr>
              <w:pStyle w:val="p1"/>
              <w:rPr>
                <w:rStyle w:val="primary-text-color"/>
                <w:rFonts w:eastAsia="Times New Roman"/>
                <w:color w:val="555555"/>
                <w:sz w:val="32"/>
                <w:szCs w:val="32"/>
                <w:rtl/>
              </w:rPr>
            </w:pPr>
          </w:p>
          <w:p w14:paraId="36D4E257" w14:textId="3F60A626" w:rsidR="00F36BCD" w:rsidRPr="003E25DA" w:rsidRDefault="00EC67C5" w:rsidP="00E132E6">
            <w:pPr>
              <w:pStyle w:val="p1"/>
              <w:rPr>
                <w:rFonts w:hint="eastAsia"/>
              </w:rPr>
            </w:pPr>
            <w:r>
              <w:rPr>
                <w:rStyle w:val="primary-text-color"/>
                <w:rFonts w:eastAsia="Times New Roman"/>
                <w:color w:val="555555"/>
                <w:sz w:val="32"/>
                <w:szCs w:val="32"/>
                <w:rtl/>
              </w:rPr>
              <w:t>أخرجه البخاري (1190)، ومسلم (1394)</w:t>
            </w:r>
          </w:p>
        </w:tc>
        <w:tc>
          <w:tcPr>
            <w:tcW w:w="1721" w:type="dxa"/>
            <w:shd w:val="clear" w:color="auto" w:fill="F2F2F2" w:themeFill="background1" w:themeFillShade="F2"/>
          </w:tcPr>
          <w:p w14:paraId="1FFBF6A1" w14:textId="77777777" w:rsidR="00F36BCD" w:rsidRDefault="00F36BCD" w:rsidP="00E132E6">
            <w:pPr>
              <w:bidi/>
              <w:rPr>
                <w:rtl/>
                <w:lang w:val="ar-SA"/>
              </w:rPr>
            </w:pPr>
          </w:p>
          <w:p w14:paraId="3B6D8C97" w14:textId="77777777" w:rsidR="003E097E" w:rsidRDefault="003E097E" w:rsidP="00E132E6">
            <w:pPr>
              <w:bidi/>
              <w:rPr>
                <w:rtl/>
                <w:lang w:val="ar-SA"/>
              </w:rPr>
            </w:pPr>
          </w:p>
          <w:p w14:paraId="3746AAB1" w14:textId="77777777" w:rsidR="003E097E" w:rsidRDefault="003E097E" w:rsidP="003E097E">
            <w:pPr>
              <w:bidi/>
              <w:rPr>
                <w:rtl/>
                <w:lang w:val="ar-SA"/>
              </w:rPr>
            </w:pPr>
          </w:p>
          <w:p w14:paraId="27055DBF" w14:textId="77777777" w:rsidR="003E097E" w:rsidRDefault="003E097E" w:rsidP="003E097E">
            <w:pPr>
              <w:bidi/>
              <w:rPr>
                <w:rtl/>
                <w:lang w:val="ar-SA"/>
              </w:rPr>
            </w:pPr>
          </w:p>
          <w:p w14:paraId="0A5606CE" w14:textId="77777777" w:rsidR="00DD61C0" w:rsidRDefault="00F36BCD" w:rsidP="003E097E">
            <w:pPr>
              <w:bidi/>
              <w:rPr>
                <w:rtl/>
                <w:lang w:val="ar-SA"/>
              </w:rPr>
            </w:pPr>
            <w:r>
              <w:rPr>
                <w:rFonts w:hint="cs"/>
                <w:rtl/>
                <w:lang w:val="ar-SA"/>
              </w:rPr>
              <w:t xml:space="preserve"> </w:t>
            </w:r>
          </w:p>
          <w:p w14:paraId="0BA2CDF6" w14:textId="77777777" w:rsidR="00DD61C0" w:rsidRDefault="00DD61C0" w:rsidP="00DD61C0">
            <w:pPr>
              <w:bidi/>
              <w:rPr>
                <w:rtl/>
                <w:lang w:val="ar-SA"/>
              </w:rPr>
            </w:pPr>
          </w:p>
          <w:p w14:paraId="20313BDB" w14:textId="214FC0C3" w:rsidR="00F36BCD" w:rsidRDefault="00EC67C5" w:rsidP="00DD61C0">
            <w:pPr>
              <w:bidi/>
              <w:rPr>
                <w:rtl/>
                <w:lang w:val="ar-SA"/>
              </w:rPr>
            </w:pPr>
            <w:r>
              <w:rPr>
                <w:rFonts w:hint="cs"/>
                <w:rtl/>
                <w:lang w:val="ar-SA"/>
              </w:rPr>
              <w:t xml:space="preserve">ابي هريرة </w:t>
            </w:r>
          </w:p>
        </w:tc>
      </w:tr>
      <w:tr w:rsidR="00116544" w:rsidRPr="0073125C" w14:paraId="2F2B871A" w14:textId="77777777" w:rsidTr="00E132E6">
        <w:trPr>
          <w:trHeight w:val="792"/>
        </w:trPr>
        <w:tc>
          <w:tcPr>
            <w:tcW w:w="1652" w:type="dxa"/>
            <w:shd w:val="clear" w:color="auto" w:fill="DAEEF3" w:themeFill="accent5" w:themeFillTint="33"/>
            <w:noWrap/>
            <w:vAlign w:val="center"/>
          </w:tcPr>
          <w:p w14:paraId="688CF3C5" w14:textId="77777777" w:rsidR="00116544" w:rsidRDefault="00116544" w:rsidP="00E132E6">
            <w:pPr>
              <w:pStyle w:val="3f3"/>
              <w:bidi/>
              <w:rPr>
                <w:rtl/>
                <w:lang w:val="ar-SA"/>
              </w:rPr>
            </w:pPr>
          </w:p>
        </w:tc>
        <w:tc>
          <w:tcPr>
            <w:tcW w:w="1842" w:type="dxa"/>
            <w:shd w:val="clear" w:color="auto" w:fill="F2F2F2" w:themeFill="background1" w:themeFillShade="F2"/>
          </w:tcPr>
          <w:p w14:paraId="0270AE5A" w14:textId="77777777" w:rsidR="00116544" w:rsidRDefault="00116544" w:rsidP="00E132E6">
            <w:pPr>
              <w:pStyle w:val="p1"/>
              <w:rPr>
                <w:rStyle w:val="s1"/>
                <w:rFonts w:hint="eastAsia"/>
                <w:rtl/>
              </w:rPr>
            </w:pPr>
          </w:p>
        </w:tc>
        <w:tc>
          <w:tcPr>
            <w:tcW w:w="1843" w:type="dxa"/>
          </w:tcPr>
          <w:p w14:paraId="37DD67BF" w14:textId="77777777" w:rsidR="00116544" w:rsidRDefault="00116544" w:rsidP="00E132E6">
            <w:pPr>
              <w:bidi/>
              <w:rPr>
                <w:rtl/>
                <w:lang w:val="ar-SA"/>
              </w:rPr>
            </w:pPr>
          </w:p>
        </w:tc>
        <w:tc>
          <w:tcPr>
            <w:tcW w:w="1843" w:type="dxa"/>
            <w:shd w:val="clear" w:color="auto" w:fill="F2F2F2" w:themeFill="background1" w:themeFillShade="F2"/>
          </w:tcPr>
          <w:p w14:paraId="43E1D4F1" w14:textId="77777777" w:rsidR="00116544" w:rsidRDefault="00116544" w:rsidP="00E132E6">
            <w:pPr>
              <w:bidi/>
              <w:rPr>
                <w:rtl/>
                <w:lang w:val="ar-SA"/>
              </w:rPr>
            </w:pPr>
          </w:p>
        </w:tc>
        <w:tc>
          <w:tcPr>
            <w:tcW w:w="1843" w:type="dxa"/>
          </w:tcPr>
          <w:p w14:paraId="49B30821" w14:textId="77777777" w:rsidR="00116544" w:rsidRDefault="00116544" w:rsidP="00E132E6">
            <w:pPr>
              <w:bidi/>
              <w:rPr>
                <w:rtl/>
                <w:lang w:val="ar-SA"/>
              </w:rPr>
            </w:pPr>
          </w:p>
        </w:tc>
        <w:tc>
          <w:tcPr>
            <w:tcW w:w="2707" w:type="dxa"/>
            <w:shd w:val="clear" w:color="auto" w:fill="F2F2F2" w:themeFill="background1" w:themeFillShade="F2"/>
          </w:tcPr>
          <w:p w14:paraId="744BA703" w14:textId="77777777" w:rsidR="00116544" w:rsidRDefault="00116544" w:rsidP="00E132E6">
            <w:pPr>
              <w:bidi/>
              <w:rPr>
                <w:rtl/>
                <w:lang w:val="ar-SA"/>
              </w:rPr>
            </w:pPr>
          </w:p>
        </w:tc>
        <w:tc>
          <w:tcPr>
            <w:tcW w:w="1721" w:type="dxa"/>
            <w:shd w:val="clear" w:color="auto" w:fill="F2F2F2" w:themeFill="background1" w:themeFillShade="F2"/>
          </w:tcPr>
          <w:p w14:paraId="155313CE" w14:textId="77777777" w:rsidR="00116544" w:rsidRDefault="00116544" w:rsidP="00E132E6">
            <w:pPr>
              <w:bidi/>
              <w:rPr>
                <w:rtl/>
                <w:lang w:val="ar-SA"/>
              </w:rPr>
            </w:pPr>
          </w:p>
        </w:tc>
      </w:tr>
    </w:tbl>
    <w:p w14:paraId="3DB76211" w14:textId="77777777" w:rsidR="00BE472A" w:rsidRDefault="00BE472A" w:rsidP="00BE472A">
      <w:pPr>
        <w:bidi/>
        <w:rPr>
          <w:rtl/>
          <w:lang w:val="ar-SA"/>
        </w:rPr>
      </w:pPr>
    </w:p>
    <w:p w14:paraId="0DDF8E34" w14:textId="77777777" w:rsidR="005607BD" w:rsidRDefault="005607BD" w:rsidP="005607BD">
      <w:pPr>
        <w:bidi/>
        <w:rPr>
          <w:rtl/>
          <w:lang w:val="ar-SA"/>
        </w:rPr>
      </w:pPr>
    </w:p>
    <w:p w14:paraId="5E32D09B" w14:textId="77777777" w:rsidR="005607BD" w:rsidRDefault="005607BD" w:rsidP="005607BD">
      <w:pPr>
        <w:bidi/>
        <w:rPr>
          <w:rtl/>
          <w:lang w:val="ar-SA"/>
        </w:rPr>
      </w:pPr>
    </w:p>
    <w:p w14:paraId="7B6479EE" w14:textId="77777777" w:rsidR="005607BD" w:rsidRDefault="005607BD" w:rsidP="005607BD">
      <w:pPr>
        <w:bidi/>
        <w:rPr>
          <w:rtl/>
          <w:lang w:val="ar-SA"/>
        </w:rPr>
      </w:pPr>
    </w:p>
    <w:p w14:paraId="4CD2F891" w14:textId="77777777" w:rsidR="00116544" w:rsidRDefault="00116544" w:rsidP="00116544">
      <w:pPr>
        <w:bidi/>
        <w:rPr>
          <w:rtl/>
          <w:lang w:val="ar-SA"/>
        </w:rPr>
      </w:pPr>
    </w:p>
    <w:p w14:paraId="363C54E8" w14:textId="77777777" w:rsidR="00116544" w:rsidRDefault="00116544" w:rsidP="00116544">
      <w:pPr>
        <w:bidi/>
        <w:rPr>
          <w:rtl/>
          <w:lang w:val="ar-SA"/>
        </w:rPr>
      </w:pPr>
    </w:p>
    <w:p w14:paraId="571CFD7A" w14:textId="77777777" w:rsidR="00116544" w:rsidRDefault="00116544" w:rsidP="00116544">
      <w:pPr>
        <w:bidi/>
        <w:rPr>
          <w:rtl/>
          <w:lang w:val="ar-SA"/>
        </w:rPr>
      </w:pPr>
    </w:p>
    <w:p w14:paraId="2652BA8A" w14:textId="77777777" w:rsidR="00116544" w:rsidRDefault="00116544" w:rsidP="00116544">
      <w:pPr>
        <w:bidi/>
        <w:rPr>
          <w:rtl/>
          <w:lang w:val="ar-SA"/>
        </w:rPr>
      </w:pPr>
    </w:p>
    <w:p w14:paraId="5E06F5C7" w14:textId="77777777" w:rsidR="00116544" w:rsidRDefault="00116544" w:rsidP="00116544">
      <w:pPr>
        <w:bidi/>
        <w:rPr>
          <w:rtl/>
          <w:lang w:val="ar-SA"/>
        </w:rPr>
      </w:pPr>
    </w:p>
    <w:p w14:paraId="13040569" w14:textId="77777777" w:rsidR="00116544" w:rsidRDefault="00116544" w:rsidP="00116544">
      <w:pPr>
        <w:bidi/>
        <w:rPr>
          <w:rtl/>
          <w:lang w:val="ar-SA"/>
        </w:rPr>
      </w:pPr>
    </w:p>
    <w:p w14:paraId="5007EBB2" w14:textId="77777777" w:rsidR="00116544" w:rsidRDefault="00116544" w:rsidP="00116544">
      <w:pPr>
        <w:bidi/>
        <w:rPr>
          <w:rtl/>
          <w:lang w:val="ar-SA"/>
        </w:rPr>
      </w:pPr>
    </w:p>
    <w:p w14:paraId="5D9A0F0E" w14:textId="77777777" w:rsidR="00116544" w:rsidRDefault="00116544" w:rsidP="00116544">
      <w:pPr>
        <w:bidi/>
        <w:rPr>
          <w:rtl/>
          <w:lang w:val="ar-SA"/>
        </w:rPr>
      </w:pPr>
    </w:p>
    <w:p w14:paraId="15AC8E97" w14:textId="77777777" w:rsidR="00116544" w:rsidRDefault="00116544" w:rsidP="00116544">
      <w:pPr>
        <w:bidi/>
        <w:rPr>
          <w:rtl/>
          <w:lang w:val="ar-SA"/>
        </w:rPr>
      </w:pPr>
    </w:p>
    <w:p w14:paraId="1028D705" w14:textId="77777777" w:rsidR="00116544" w:rsidRDefault="00116544" w:rsidP="00116544">
      <w:pPr>
        <w:bidi/>
        <w:rPr>
          <w:rtl/>
          <w:lang w:val="ar-SA"/>
        </w:rPr>
      </w:pPr>
    </w:p>
    <w:p w14:paraId="2FE98D20" w14:textId="77777777" w:rsidR="00116544" w:rsidRDefault="00116544" w:rsidP="00116544">
      <w:pPr>
        <w:bidi/>
        <w:rPr>
          <w:rtl/>
          <w:lang w:val="ar-SA"/>
        </w:rPr>
      </w:pPr>
    </w:p>
    <w:p w14:paraId="49064060" w14:textId="77777777" w:rsidR="00116544" w:rsidRDefault="00116544" w:rsidP="00116544">
      <w:pPr>
        <w:bidi/>
        <w:rPr>
          <w:rtl/>
          <w:lang w:val="ar-SA"/>
        </w:rPr>
      </w:pPr>
    </w:p>
    <w:p w14:paraId="30A1DB39" w14:textId="77777777" w:rsidR="00116544" w:rsidRDefault="00116544" w:rsidP="00116544">
      <w:pPr>
        <w:bidi/>
        <w:rPr>
          <w:rtl/>
          <w:lang w:val="ar-SA"/>
        </w:rPr>
      </w:pPr>
    </w:p>
    <w:p w14:paraId="327A4869" w14:textId="77777777" w:rsidR="00116544" w:rsidRDefault="00116544" w:rsidP="00116544">
      <w:pPr>
        <w:bidi/>
        <w:rPr>
          <w:rtl/>
          <w:lang w:val="ar-SA"/>
        </w:rPr>
      </w:pPr>
    </w:p>
    <w:p w14:paraId="526D4EC6" w14:textId="77777777" w:rsidR="00116544" w:rsidRDefault="00116544" w:rsidP="00116544">
      <w:pPr>
        <w:bidi/>
        <w:rPr>
          <w:rtl/>
          <w:lang w:val="ar-SA"/>
        </w:rPr>
      </w:pPr>
    </w:p>
    <w:p w14:paraId="6441B791" w14:textId="77777777" w:rsidR="00116544" w:rsidRDefault="00116544" w:rsidP="00116544">
      <w:pPr>
        <w:bidi/>
        <w:rPr>
          <w:rtl/>
          <w:lang w:val="ar-SA"/>
        </w:rPr>
      </w:pPr>
    </w:p>
    <w:p w14:paraId="5F8F7347" w14:textId="77777777" w:rsidR="00116544" w:rsidRDefault="00116544" w:rsidP="00116544">
      <w:pPr>
        <w:bidi/>
        <w:rPr>
          <w:rtl/>
          <w:lang w:val="ar-SA"/>
        </w:rPr>
      </w:pPr>
    </w:p>
    <w:p w14:paraId="2B6210EC" w14:textId="77777777" w:rsidR="00116544" w:rsidRDefault="00116544" w:rsidP="00116544">
      <w:pPr>
        <w:bidi/>
        <w:rPr>
          <w:rtl/>
          <w:lang w:val="ar-SA"/>
        </w:rPr>
      </w:pPr>
    </w:p>
    <w:p w14:paraId="078E7BE0" w14:textId="77777777" w:rsidR="00116544" w:rsidRDefault="00116544" w:rsidP="00116544">
      <w:pPr>
        <w:bidi/>
        <w:rPr>
          <w:rtl/>
          <w:lang w:val="ar-SA"/>
        </w:rPr>
      </w:pPr>
    </w:p>
    <w:p w14:paraId="3C57942A" w14:textId="77777777" w:rsidR="00116544" w:rsidRDefault="00116544" w:rsidP="00116544">
      <w:pPr>
        <w:bidi/>
        <w:rPr>
          <w:rtl/>
          <w:lang w:val="ar-SA"/>
        </w:rPr>
      </w:pPr>
    </w:p>
    <w:p w14:paraId="3ACCE3B2" w14:textId="77777777" w:rsidR="00116544" w:rsidRDefault="00116544" w:rsidP="00116544">
      <w:pPr>
        <w:bidi/>
        <w:rPr>
          <w:rtl/>
          <w:lang w:val="ar-SA"/>
        </w:rPr>
      </w:pPr>
    </w:p>
    <w:p w14:paraId="22424A9F" w14:textId="77777777" w:rsidR="00116544" w:rsidRDefault="00116544" w:rsidP="00116544">
      <w:pPr>
        <w:bidi/>
        <w:rPr>
          <w:rtl/>
          <w:lang w:val="ar-SA"/>
        </w:rPr>
      </w:pPr>
    </w:p>
    <w:p w14:paraId="7548DED2" w14:textId="77777777" w:rsidR="00116544" w:rsidRDefault="00116544" w:rsidP="00116544">
      <w:pPr>
        <w:bidi/>
        <w:rPr>
          <w:rtl/>
          <w:lang w:val="ar-SA"/>
        </w:rPr>
      </w:pPr>
    </w:p>
    <w:p w14:paraId="19084FF4" w14:textId="77777777" w:rsidR="00116544" w:rsidRDefault="00116544" w:rsidP="00116544">
      <w:pPr>
        <w:bidi/>
        <w:rPr>
          <w:rtl/>
          <w:lang w:val="ar-SA"/>
        </w:rPr>
      </w:pPr>
    </w:p>
    <w:tbl>
      <w:tblPr>
        <w:tblStyle w:val="a8"/>
        <w:bidiVisual/>
        <w:tblW w:w="14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Description w:val="يحتوي الجدول الأول على معلومات حول الاسم والتاريخ. يحتوي الجدول الثاني على الجدول الزمني للواجب المنزلي"/>
      </w:tblPr>
      <w:tblGrid>
        <w:gridCol w:w="6848"/>
        <w:gridCol w:w="7695"/>
      </w:tblGrid>
      <w:tr w:rsidR="00116544" w:rsidRPr="0073125C" w14:paraId="12256CA9" w14:textId="77777777" w:rsidTr="00E132E6">
        <w:tc>
          <w:tcPr>
            <w:tcW w:w="6848" w:type="dxa"/>
            <w:tcMar>
              <w:bottom w:w="216" w:type="dxa"/>
            </w:tcMar>
          </w:tcPr>
          <w:p w14:paraId="2C9C7328" w14:textId="4B559604" w:rsidR="00116544" w:rsidRPr="0073125C" w:rsidRDefault="00116544" w:rsidP="00E132E6">
            <w:pPr>
              <w:pStyle w:val="1f0"/>
              <w:bidi/>
              <w:rPr>
                <w:lang w:val="ar-SA"/>
              </w:rPr>
            </w:pPr>
            <w:r w:rsidRPr="0073125C">
              <w:rPr>
                <w:rtl/>
                <w:lang w:val="ar-SA" w:eastAsia="ar"/>
              </w:rPr>
              <w:t xml:space="preserve"> </w:t>
            </w:r>
          </w:p>
        </w:tc>
        <w:tc>
          <w:tcPr>
            <w:tcW w:w="7695" w:type="dxa"/>
            <w:tcMar>
              <w:bottom w:w="216" w:type="dxa"/>
            </w:tcMar>
          </w:tcPr>
          <w:p w14:paraId="08FAA1FF" w14:textId="022407CF" w:rsidR="00116544" w:rsidRPr="0073125C" w:rsidRDefault="00116544" w:rsidP="00AE2720">
            <w:pPr>
              <w:pStyle w:val="2f7"/>
              <w:bidi/>
              <w:jc w:val="left"/>
              <w:rPr>
                <w:lang w:val="ar-SA"/>
              </w:rPr>
            </w:pPr>
            <w:r w:rsidRPr="0073125C">
              <w:rPr>
                <w:rtl/>
                <w:lang w:val="ar-SA" w:eastAsia="ar"/>
              </w:rPr>
              <w:t xml:space="preserve"> </w:t>
            </w:r>
          </w:p>
        </w:tc>
      </w:tr>
    </w:tbl>
    <w:tbl>
      <w:tblPr>
        <w:bidiVisual/>
        <w:tblW w:w="13451"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ayout w:type="fixed"/>
        <w:tblCellMar>
          <w:top w:w="115" w:type="dxa"/>
          <w:left w:w="115" w:type="dxa"/>
          <w:bottom w:w="115" w:type="dxa"/>
          <w:right w:w="115" w:type="dxa"/>
        </w:tblCellMar>
        <w:tblLook w:val="01E0" w:firstRow="1" w:lastRow="1" w:firstColumn="1" w:lastColumn="1" w:noHBand="0" w:noVBand="0"/>
        <w:tblDescription w:val="يحتوي الجدول الأول على معلومات حول الاسم والتاريخ. يحتوي الجدول الثاني على الجدول الزمني للواجب المنزلي"/>
      </w:tblPr>
      <w:tblGrid>
        <w:gridCol w:w="1652"/>
        <w:gridCol w:w="1842"/>
        <w:gridCol w:w="1843"/>
        <w:gridCol w:w="1843"/>
        <w:gridCol w:w="1843"/>
        <w:gridCol w:w="2707"/>
        <w:gridCol w:w="1721"/>
      </w:tblGrid>
      <w:tr w:rsidR="00116544" w:rsidRPr="0073125C" w14:paraId="4D8099B4" w14:textId="77777777" w:rsidTr="00E132E6">
        <w:trPr>
          <w:trHeight w:val="420"/>
          <w:tblHeader/>
        </w:trPr>
        <w:sdt>
          <w:sdtPr>
            <w:rPr>
              <w:rtl/>
              <w:lang w:val="ar-SA"/>
            </w:rPr>
            <w:alias w:val="الفترة الزمنية:"/>
            <w:tag w:val="الفترة الزمنية:"/>
            <w:id w:val="332961766"/>
            <w:placeholder>
              <w:docPart w:val="44A0C098B81ACC4BB0E9C93FE660308B"/>
            </w:placeholder>
            <w:temporary/>
            <w:showingPlcHdr/>
            <w15:appearance w15:val="hidden"/>
          </w:sdtPr>
          <w:sdtEndPr/>
          <w:sdtContent>
            <w:tc>
              <w:tcPr>
                <w:tcW w:w="1652" w:type="dxa"/>
                <w:shd w:val="clear" w:color="auto" w:fill="DAEEF3" w:themeFill="accent5" w:themeFillTint="33"/>
                <w:vAlign w:val="center"/>
              </w:tcPr>
              <w:p w14:paraId="40C64BA3" w14:textId="77777777" w:rsidR="00116544" w:rsidRPr="0073125C" w:rsidRDefault="00116544" w:rsidP="00E132E6">
                <w:pPr>
                  <w:pStyle w:val="3f3"/>
                  <w:bidi/>
                  <w:rPr>
                    <w:lang w:val="ar-SA"/>
                  </w:rPr>
                </w:pPr>
                <w:r w:rsidRPr="0073125C">
                  <w:rPr>
                    <w:rtl/>
                    <w:lang w:val="ar-SA" w:eastAsia="ar"/>
                  </w:rPr>
                  <w:t>الفترة</w:t>
                </w:r>
              </w:p>
            </w:tc>
          </w:sdtContent>
        </w:sdt>
        <w:tc>
          <w:tcPr>
            <w:tcW w:w="1842" w:type="dxa"/>
            <w:shd w:val="clear" w:color="auto" w:fill="DAEEF3" w:themeFill="accent5" w:themeFillTint="33"/>
            <w:vAlign w:val="center"/>
          </w:tcPr>
          <w:p w14:paraId="1250878E" w14:textId="77777777" w:rsidR="00116544" w:rsidRPr="0073125C" w:rsidRDefault="00116544" w:rsidP="00E132E6">
            <w:pPr>
              <w:pStyle w:val="3f3"/>
              <w:bidi/>
              <w:rPr>
                <w:lang w:val="ar-SA"/>
              </w:rPr>
            </w:pPr>
            <w:r>
              <w:rPr>
                <w:rFonts w:hint="cs"/>
                <w:rtl/>
                <w:lang w:val="ar-SA"/>
              </w:rPr>
              <w:t xml:space="preserve">نص الحديث </w:t>
            </w:r>
          </w:p>
        </w:tc>
        <w:tc>
          <w:tcPr>
            <w:tcW w:w="1843" w:type="dxa"/>
            <w:shd w:val="clear" w:color="auto" w:fill="DAEEF3" w:themeFill="accent5" w:themeFillTint="33"/>
            <w:vAlign w:val="center"/>
          </w:tcPr>
          <w:p w14:paraId="366D162C" w14:textId="77777777" w:rsidR="00116544" w:rsidRPr="0073125C" w:rsidRDefault="00116544" w:rsidP="00E132E6">
            <w:pPr>
              <w:pStyle w:val="3f3"/>
              <w:bidi/>
              <w:rPr>
                <w:lang w:val="ar-SA"/>
              </w:rPr>
            </w:pPr>
            <w:r>
              <w:rPr>
                <w:rFonts w:hint="cs"/>
                <w:rtl/>
                <w:lang w:val="ar-SA"/>
              </w:rPr>
              <w:t xml:space="preserve">حكمه </w:t>
            </w:r>
          </w:p>
        </w:tc>
        <w:tc>
          <w:tcPr>
            <w:tcW w:w="1843" w:type="dxa"/>
            <w:shd w:val="clear" w:color="auto" w:fill="DAEEF3" w:themeFill="accent5" w:themeFillTint="33"/>
            <w:vAlign w:val="center"/>
          </w:tcPr>
          <w:p w14:paraId="11F869AF" w14:textId="77777777" w:rsidR="00116544" w:rsidRPr="0073125C" w:rsidRDefault="00116544" w:rsidP="00E132E6">
            <w:pPr>
              <w:pStyle w:val="3f3"/>
              <w:bidi/>
              <w:rPr>
                <w:lang w:val="ar-SA"/>
              </w:rPr>
            </w:pPr>
            <w:r>
              <w:rPr>
                <w:rFonts w:hint="cs"/>
                <w:rtl/>
                <w:lang w:val="ar-SA"/>
              </w:rPr>
              <w:t>المحدث</w:t>
            </w:r>
          </w:p>
        </w:tc>
        <w:tc>
          <w:tcPr>
            <w:tcW w:w="1843" w:type="dxa"/>
            <w:shd w:val="clear" w:color="auto" w:fill="DAEEF3" w:themeFill="accent5" w:themeFillTint="33"/>
            <w:vAlign w:val="center"/>
          </w:tcPr>
          <w:p w14:paraId="01FB0DEF" w14:textId="77777777" w:rsidR="00116544" w:rsidRPr="0073125C" w:rsidRDefault="00116544" w:rsidP="00E132E6">
            <w:pPr>
              <w:pStyle w:val="3f3"/>
              <w:bidi/>
              <w:rPr>
                <w:lang w:val="ar-SA"/>
              </w:rPr>
            </w:pPr>
            <w:r>
              <w:rPr>
                <w:rFonts w:hint="cs"/>
                <w:rtl/>
                <w:lang w:val="ar-SA"/>
              </w:rPr>
              <w:t xml:space="preserve">المصدر </w:t>
            </w:r>
          </w:p>
        </w:tc>
        <w:tc>
          <w:tcPr>
            <w:tcW w:w="2707" w:type="dxa"/>
            <w:shd w:val="clear" w:color="auto" w:fill="DAEEF3" w:themeFill="accent5" w:themeFillTint="33"/>
            <w:vAlign w:val="center"/>
          </w:tcPr>
          <w:p w14:paraId="17523583" w14:textId="77777777" w:rsidR="00116544" w:rsidRPr="0073125C" w:rsidRDefault="00116544" w:rsidP="00E132E6">
            <w:pPr>
              <w:pStyle w:val="3f3"/>
              <w:bidi/>
              <w:rPr>
                <w:lang w:val="ar-SA"/>
              </w:rPr>
            </w:pPr>
            <w:r>
              <w:rPr>
                <w:rFonts w:hint="cs"/>
                <w:rtl/>
                <w:lang w:val="ar-SA"/>
              </w:rPr>
              <w:t xml:space="preserve">االتخريج </w:t>
            </w:r>
          </w:p>
        </w:tc>
        <w:tc>
          <w:tcPr>
            <w:tcW w:w="1721" w:type="dxa"/>
            <w:shd w:val="clear" w:color="auto" w:fill="DAEEF3" w:themeFill="accent5" w:themeFillTint="33"/>
          </w:tcPr>
          <w:p w14:paraId="47DB9219" w14:textId="77777777" w:rsidR="00116544" w:rsidRDefault="00116544" w:rsidP="00E132E6">
            <w:pPr>
              <w:pStyle w:val="3f3"/>
              <w:bidi/>
              <w:rPr>
                <w:rtl/>
                <w:lang w:val="ar-SA"/>
              </w:rPr>
            </w:pPr>
            <w:r>
              <w:rPr>
                <w:rFonts w:hint="cs"/>
                <w:rtl/>
                <w:lang w:val="ar-SA"/>
              </w:rPr>
              <w:t xml:space="preserve">الراوي </w:t>
            </w:r>
          </w:p>
        </w:tc>
      </w:tr>
      <w:tr w:rsidR="00116544" w:rsidRPr="0073125C" w14:paraId="1765D9EC" w14:textId="77777777" w:rsidTr="00E132E6">
        <w:trPr>
          <w:trHeight w:val="792"/>
        </w:trPr>
        <w:sdt>
          <w:sdtPr>
            <w:rPr>
              <w:rtl/>
              <w:lang w:val="ar-SA"/>
            </w:rPr>
            <w:alias w:val="الأول:"/>
            <w:tag w:val="الأول:"/>
            <w:id w:val="-985089361"/>
            <w:placeholder>
              <w:docPart w:val="A44AB249E510784888B82DD4442C23B1"/>
            </w:placeholder>
            <w:temporary/>
            <w:showingPlcHdr/>
            <w15:appearance w15:val="hidden"/>
          </w:sdtPr>
          <w:sdtEndPr/>
          <w:sdtContent>
            <w:tc>
              <w:tcPr>
                <w:tcW w:w="1652" w:type="dxa"/>
                <w:shd w:val="clear" w:color="auto" w:fill="DAEEF3" w:themeFill="accent5" w:themeFillTint="33"/>
                <w:noWrap/>
                <w:vAlign w:val="center"/>
              </w:tcPr>
              <w:p w14:paraId="59957950" w14:textId="77777777" w:rsidR="00116544" w:rsidRPr="0073125C" w:rsidRDefault="00116544" w:rsidP="00E132E6">
                <w:pPr>
                  <w:pStyle w:val="3f3"/>
                  <w:bidi/>
                  <w:rPr>
                    <w:lang w:val="ar-SA"/>
                  </w:rPr>
                </w:pPr>
                <w:r w:rsidRPr="0073125C">
                  <w:rPr>
                    <w:rtl/>
                    <w:lang w:val="ar-SA" w:eastAsia="ar"/>
                  </w:rPr>
                  <w:t>الأول</w:t>
                </w:r>
              </w:p>
            </w:tc>
          </w:sdtContent>
        </w:sdt>
        <w:tc>
          <w:tcPr>
            <w:tcW w:w="1842" w:type="dxa"/>
            <w:shd w:val="clear" w:color="auto" w:fill="F2F2F2" w:themeFill="background1" w:themeFillShade="F2"/>
          </w:tcPr>
          <w:p w14:paraId="611BF07B" w14:textId="77777777" w:rsidR="00DD61C0" w:rsidRDefault="003C7F16" w:rsidP="003C7F16">
            <w:pPr>
              <w:spacing w:after="100" w:afterAutospacing="1"/>
              <w:jc w:val="both"/>
              <w:outlineLvl w:val="4"/>
              <w:rPr>
                <w:rFonts w:ascii="Times New Roman" w:hAnsi="Times New Roman" w:cs="Times New Roman"/>
                <w:color w:val="555555"/>
                <w:sz w:val="25"/>
                <w:szCs w:val="25"/>
                <w:rtl/>
                <w:lang w:eastAsia="en-US"/>
              </w:rPr>
            </w:pPr>
            <w:r w:rsidRPr="003C7F16">
              <w:rPr>
                <w:rFonts w:ascii="Times New Roman" w:hAnsi="Times New Roman" w:cs="Times New Roman"/>
                <w:color w:val="FF0000"/>
                <w:sz w:val="32"/>
                <w:szCs w:val="32"/>
                <w:rtl/>
                <w:lang w:eastAsia="en-US"/>
              </w:rPr>
              <w:t>أكمَلُ</w:t>
            </w:r>
            <w:r w:rsidRPr="003C7F16">
              <w:rPr>
                <w:rFonts w:ascii="Times New Roman" w:hAnsi="Times New Roman" w:cs="Times New Roman"/>
                <w:color w:val="555555"/>
                <w:sz w:val="25"/>
                <w:szCs w:val="25"/>
                <w:rtl/>
                <w:lang w:eastAsia="en-US"/>
              </w:rPr>
              <w:t> </w:t>
            </w:r>
            <w:r w:rsidRPr="003C7F16">
              <w:rPr>
                <w:rFonts w:ascii="Times New Roman" w:hAnsi="Times New Roman" w:cs="Times New Roman"/>
                <w:color w:val="FF0000"/>
                <w:sz w:val="32"/>
                <w:szCs w:val="32"/>
                <w:rtl/>
                <w:lang w:eastAsia="en-US"/>
              </w:rPr>
              <w:t>المؤمنين</w:t>
            </w:r>
          </w:p>
          <w:p w14:paraId="145D35DB" w14:textId="49767965" w:rsidR="003C7F16" w:rsidRPr="003C7F16" w:rsidRDefault="003C7F16" w:rsidP="003C7F16">
            <w:pPr>
              <w:spacing w:after="100" w:afterAutospacing="1"/>
              <w:jc w:val="both"/>
              <w:outlineLvl w:val="4"/>
              <w:rPr>
                <w:rFonts w:ascii="Times New Roman" w:hAnsi="Times New Roman" w:cs="Times New Roman"/>
                <w:color w:val="555555"/>
                <w:sz w:val="25"/>
                <w:szCs w:val="25"/>
                <w:lang w:eastAsia="en-US"/>
              </w:rPr>
            </w:pPr>
            <w:r w:rsidRPr="003C7F16">
              <w:rPr>
                <w:rFonts w:ascii="Times New Roman" w:hAnsi="Times New Roman" w:cs="Times New Roman"/>
                <w:color w:val="555555"/>
                <w:sz w:val="25"/>
                <w:szCs w:val="25"/>
                <w:rtl/>
                <w:lang w:eastAsia="en-US"/>
              </w:rPr>
              <w:t> </w:t>
            </w:r>
            <w:r w:rsidRPr="003C7F16">
              <w:rPr>
                <w:rFonts w:ascii="Times New Roman" w:hAnsi="Times New Roman" w:cs="Times New Roman"/>
                <w:color w:val="FF0000"/>
                <w:sz w:val="32"/>
                <w:szCs w:val="32"/>
                <w:rtl/>
                <w:lang w:eastAsia="en-US"/>
              </w:rPr>
              <w:t>إيمانًا</w:t>
            </w:r>
            <w:r w:rsidRPr="003C7F16">
              <w:rPr>
                <w:rFonts w:ascii="Times New Roman" w:hAnsi="Times New Roman" w:cs="Times New Roman"/>
                <w:color w:val="555555"/>
                <w:sz w:val="25"/>
                <w:szCs w:val="25"/>
                <w:rtl/>
                <w:lang w:eastAsia="en-US"/>
              </w:rPr>
              <w:t> أحسَنُهم خُلقًا</w:t>
            </w:r>
          </w:p>
          <w:p w14:paraId="1BD24146" w14:textId="77777777" w:rsidR="00116544" w:rsidRPr="0073125C" w:rsidRDefault="00116544" w:rsidP="00FA2689">
            <w:pPr>
              <w:pStyle w:val="p1"/>
              <w:rPr>
                <w:rFonts w:hint="eastAsia"/>
                <w:lang w:val="ar-SA"/>
              </w:rPr>
            </w:pPr>
          </w:p>
        </w:tc>
        <w:tc>
          <w:tcPr>
            <w:tcW w:w="1843" w:type="dxa"/>
          </w:tcPr>
          <w:p w14:paraId="745DF3FE" w14:textId="0D1B355E" w:rsidR="00116544" w:rsidRPr="0073125C" w:rsidRDefault="000C52AB" w:rsidP="00E132E6">
            <w:pPr>
              <w:bidi/>
              <w:rPr>
                <w:lang w:val="ar-SA"/>
              </w:rPr>
            </w:pPr>
            <w:r>
              <w:rPr>
                <w:rStyle w:val="afffe"/>
                <w:b w:val="0"/>
                <w:bCs w:val="0"/>
                <w:color w:val="555555"/>
                <w:sz w:val="32"/>
                <w:szCs w:val="32"/>
                <w:rtl/>
              </w:rPr>
              <w:t>أخرجه في صحيحه</w:t>
            </w:r>
          </w:p>
        </w:tc>
        <w:tc>
          <w:tcPr>
            <w:tcW w:w="1843" w:type="dxa"/>
            <w:shd w:val="clear" w:color="auto" w:fill="F2F2F2" w:themeFill="background1" w:themeFillShade="F2"/>
          </w:tcPr>
          <w:p w14:paraId="53665E5E" w14:textId="7AAAB770" w:rsidR="00116544" w:rsidRDefault="00116544" w:rsidP="00E132E6">
            <w:pPr>
              <w:pStyle w:val="p1"/>
              <w:bidi/>
              <w:rPr>
                <w:rFonts w:hint="eastAsia"/>
              </w:rPr>
            </w:pPr>
            <w:r>
              <w:rPr>
                <w:rStyle w:val="apple-converted-space"/>
                <w:rFonts w:ascii="UICTFontTextStyleBody" w:hAnsi="UICTFontTextStyleBody"/>
                <w:rtl/>
              </w:rPr>
              <w:t> </w:t>
            </w:r>
            <w:r w:rsidR="00E6288F">
              <w:rPr>
                <w:rStyle w:val="primary-text-color"/>
                <w:rFonts w:eastAsia="Times New Roman"/>
                <w:color w:val="555555"/>
                <w:sz w:val="32"/>
                <w:szCs w:val="32"/>
                <w:rtl/>
              </w:rPr>
              <w:t>ابن حبان</w:t>
            </w:r>
            <w:r w:rsidR="00E6288F">
              <w:rPr>
                <w:rStyle w:val="apple-converted-space"/>
                <w:rFonts w:eastAsia="Times New Roman"/>
                <w:color w:val="555555"/>
                <w:sz w:val="32"/>
                <w:szCs w:val="32"/>
                <w:rtl/>
              </w:rPr>
              <w:t> </w:t>
            </w:r>
          </w:p>
          <w:p w14:paraId="193F292C" w14:textId="77777777" w:rsidR="00116544" w:rsidRPr="0073125C" w:rsidRDefault="00116544" w:rsidP="00E132E6">
            <w:pPr>
              <w:bidi/>
              <w:rPr>
                <w:lang w:val="ar-SA"/>
              </w:rPr>
            </w:pPr>
          </w:p>
        </w:tc>
        <w:tc>
          <w:tcPr>
            <w:tcW w:w="1843" w:type="dxa"/>
          </w:tcPr>
          <w:p w14:paraId="35A56BB6" w14:textId="253C9547" w:rsidR="00116544" w:rsidRPr="0073125C" w:rsidRDefault="00D25EA1" w:rsidP="00E132E6">
            <w:pPr>
              <w:bidi/>
              <w:rPr>
                <w:lang w:val="ar-SA"/>
              </w:rPr>
            </w:pPr>
            <w:r>
              <w:rPr>
                <w:rStyle w:val="primary-text-color"/>
                <w:color w:val="555555"/>
                <w:sz w:val="32"/>
                <w:szCs w:val="32"/>
                <w:rtl/>
              </w:rPr>
              <w:t>صحيح ابن حبان</w:t>
            </w:r>
            <w:r>
              <w:rPr>
                <w:color w:val="555555"/>
                <w:sz w:val="32"/>
                <w:szCs w:val="32"/>
              </w:rPr>
              <w:br/>
            </w: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479</w:t>
            </w:r>
          </w:p>
        </w:tc>
        <w:tc>
          <w:tcPr>
            <w:tcW w:w="2707" w:type="dxa"/>
            <w:shd w:val="clear" w:color="auto" w:fill="F2F2F2" w:themeFill="background1" w:themeFillShade="F2"/>
          </w:tcPr>
          <w:p w14:paraId="7712FA79" w14:textId="0321E141" w:rsidR="00116544" w:rsidRPr="0073125C" w:rsidRDefault="00116544" w:rsidP="00E132E6">
            <w:pPr>
              <w:bidi/>
              <w:rPr>
                <w:lang w:val="ar-SA"/>
              </w:rPr>
            </w:pPr>
            <w:r>
              <w:rPr>
                <w:rStyle w:val="s1"/>
                <w:rtl/>
              </w:rPr>
              <w:t>).</w:t>
            </w:r>
            <w:r w:rsidR="00E01388">
              <w:rPr>
                <w:rStyle w:val="2Char"/>
                <w:color w:val="555555"/>
                <w:rtl/>
              </w:rPr>
              <w:t xml:space="preserve"> </w:t>
            </w:r>
            <w:r w:rsidR="00E01388">
              <w:rPr>
                <w:rStyle w:val="primary-text-color"/>
                <w:color w:val="555555"/>
                <w:sz w:val="32"/>
                <w:szCs w:val="32"/>
                <w:rtl/>
              </w:rPr>
              <w:t>أخرجه أبو داود (4682)، وأخرجه الترمذي (1162)، وأحمد (7402) مطولاً</w:t>
            </w:r>
          </w:p>
        </w:tc>
        <w:tc>
          <w:tcPr>
            <w:tcW w:w="1721" w:type="dxa"/>
            <w:shd w:val="clear" w:color="auto" w:fill="F2F2F2" w:themeFill="background1" w:themeFillShade="F2"/>
          </w:tcPr>
          <w:p w14:paraId="2E1FDCC9" w14:textId="77777777" w:rsidR="00116544" w:rsidRDefault="00116544" w:rsidP="00E132E6">
            <w:pPr>
              <w:pStyle w:val="p1"/>
              <w:bidi/>
              <w:rPr>
                <w:rStyle w:val="s1"/>
                <w:rFonts w:hint="eastAsia"/>
                <w:rtl/>
              </w:rPr>
            </w:pPr>
            <w:r>
              <w:rPr>
                <w:rStyle w:val="s1"/>
                <w:rFonts w:hint="cs"/>
                <w:rtl/>
              </w:rPr>
              <w:t xml:space="preserve">أبو هريرة </w:t>
            </w:r>
          </w:p>
        </w:tc>
      </w:tr>
      <w:tr w:rsidR="00116544" w:rsidRPr="0073125C" w14:paraId="3DEC50ED" w14:textId="77777777" w:rsidTr="00E132E6">
        <w:trPr>
          <w:trHeight w:val="792"/>
        </w:trPr>
        <w:sdt>
          <w:sdtPr>
            <w:rPr>
              <w:rtl/>
              <w:lang w:val="ar-SA"/>
            </w:rPr>
            <w:alias w:val="الثاني:"/>
            <w:tag w:val="الثاني:"/>
            <w:id w:val="1099306180"/>
            <w:placeholder>
              <w:docPart w:val="CDCDFBB0CB63D343BA2F9DF084C59AA0"/>
            </w:placeholder>
            <w:temporary/>
            <w:showingPlcHdr/>
            <w15:appearance w15:val="hidden"/>
          </w:sdtPr>
          <w:sdtEndPr/>
          <w:sdtContent>
            <w:tc>
              <w:tcPr>
                <w:tcW w:w="1652" w:type="dxa"/>
                <w:shd w:val="clear" w:color="auto" w:fill="DAEEF3" w:themeFill="accent5" w:themeFillTint="33"/>
                <w:noWrap/>
                <w:vAlign w:val="center"/>
              </w:tcPr>
              <w:p w14:paraId="3965F07A" w14:textId="77777777" w:rsidR="00116544" w:rsidRPr="0073125C" w:rsidRDefault="00116544" w:rsidP="00E132E6">
                <w:pPr>
                  <w:pStyle w:val="3f3"/>
                  <w:bidi/>
                  <w:rPr>
                    <w:lang w:val="ar-SA"/>
                  </w:rPr>
                </w:pPr>
                <w:r w:rsidRPr="0073125C">
                  <w:rPr>
                    <w:rtl/>
                    <w:lang w:val="ar-SA" w:eastAsia="ar"/>
                  </w:rPr>
                  <w:t>الثاني</w:t>
                </w:r>
              </w:p>
            </w:tc>
          </w:sdtContent>
        </w:sdt>
        <w:tc>
          <w:tcPr>
            <w:tcW w:w="1842" w:type="dxa"/>
            <w:shd w:val="clear" w:color="auto" w:fill="F2F2F2" w:themeFill="background1" w:themeFillShade="F2"/>
          </w:tcPr>
          <w:p w14:paraId="1ED57BE3" w14:textId="77777777" w:rsidR="00F32AB2" w:rsidRPr="00F32AB2" w:rsidRDefault="00F32AB2" w:rsidP="00F32AB2">
            <w:pPr>
              <w:spacing w:after="100" w:afterAutospacing="1"/>
              <w:jc w:val="both"/>
              <w:outlineLvl w:val="4"/>
              <w:rPr>
                <w:rFonts w:ascii="Times New Roman" w:hAnsi="Times New Roman" w:cs="Times New Roman"/>
                <w:color w:val="555555"/>
                <w:sz w:val="25"/>
                <w:szCs w:val="25"/>
                <w:lang w:eastAsia="en-US"/>
              </w:rPr>
            </w:pPr>
            <w:r w:rsidRPr="00F32AB2">
              <w:rPr>
                <w:rFonts w:ascii="Times New Roman" w:hAnsi="Times New Roman" w:cs="Times New Roman"/>
                <w:color w:val="555555"/>
                <w:sz w:val="25"/>
                <w:szCs w:val="25"/>
                <w:rtl/>
                <w:lang w:eastAsia="en-US"/>
              </w:rPr>
              <w:t>ما من </w:t>
            </w:r>
            <w:r w:rsidRPr="00F32AB2">
              <w:rPr>
                <w:rFonts w:ascii="Times New Roman" w:hAnsi="Times New Roman" w:cs="Times New Roman"/>
                <w:color w:val="FF0000"/>
                <w:sz w:val="32"/>
                <w:szCs w:val="32"/>
                <w:rtl/>
                <w:lang w:eastAsia="en-US"/>
              </w:rPr>
              <w:t>شيءٍ</w:t>
            </w:r>
            <w:r w:rsidRPr="00F32AB2">
              <w:rPr>
                <w:rFonts w:ascii="Times New Roman" w:hAnsi="Times New Roman" w:cs="Times New Roman"/>
                <w:color w:val="555555"/>
                <w:sz w:val="25"/>
                <w:szCs w:val="25"/>
                <w:rtl/>
                <w:lang w:eastAsia="en-US"/>
              </w:rPr>
              <w:t> في </w:t>
            </w:r>
            <w:r w:rsidRPr="00F32AB2">
              <w:rPr>
                <w:rFonts w:ascii="Times New Roman" w:hAnsi="Times New Roman" w:cs="Times New Roman"/>
                <w:color w:val="FF0000"/>
                <w:sz w:val="32"/>
                <w:szCs w:val="32"/>
                <w:rtl/>
                <w:lang w:eastAsia="en-US"/>
              </w:rPr>
              <w:t>المِيزانِ</w:t>
            </w:r>
            <w:r w:rsidRPr="00F32AB2">
              <w:rPr>
                <w:rFonts w:ascii="Times New Roman" w:hAnsi="Times New Roman" w:cs="Times New Roman"/>
                <w:color w:val="555555"/>
                <w:sz w:val="25"/>
                <w:szCs w:val="25"/>
                <w:rtl/>
                <w:lang w:eastAsia="en-US"/>
              </w:rPr>
              <w:t> </w:t>
            </w:r>
            <w:r w:rsidRPr="00F32AB2">
              <w:rPr>
                <w:rFonts w:ascii="Times New Roman" w:hAnsi="Times New Roman" w:cs="Times New Roman"/>
                <w:color w:val="FF0000"/>
                <w:sz w:val="32"/>
                <w:szCs w:val="32"/>
                <w:rtl/>
                <w:lang w:eastAsia="en-US"/>
              </w:rPr>
              <w:t>أثْقلُ</w:t>
            </w:r>
            <w:r w:rsidRPr="00F32AB2">
              <w:rPr>
                <w:rFonts w:ascii="Times New Roman" w:hAnsi="Times New Roman" w:cs="Times New Roman"/>
                <w:color w:val="555555"/>
                <w:sz w:val="25"/>
                <w:szCs w:val="25"/>
                <w:rtl/>
                <w:lang w:eastAsia="en-US"/>
              </w:rPr>
              <w:t> من حُسنِ الخُلُقِ</w:t>
            </w:r>
          </w:p>
          <w:p w14:paraId="75C4D64A" w14:textId="77777777" w:rsidR="00116544" w:rsidRPr="0073125C" w:rsidRDefault="00116544" w:rsidP="00E132E6">
            <w:pPr>
              <w:bidi/>
              <w:rPr>
                <w:lang w:val="ar-SA"/>
              </w:rPr>
            </w:pPr>
          </w:p>
        </w:tc>
        <w:tc>
          <w:tcPr>
            <w:tcW w:w="1843" w:type="dxa"/>
          </w:tcPr>
          <w:p w14:paraId="1B5DD670" w14:textId="77777777" w:rsidR="00116544" w:rsidRDefault="00116544" w:rsidP="00E132E6">
            <w:pPr>
              <w:pStyle w:val="p1"/>
              <w:rPr>
                <w:rFonts w:hint="eastAsia"/>
              </w:rPr>
            </w:pPr>
            <w:r>
              <w:rPr>
                <w:rStyle w:val="s1"/>
                <w:rtl/>
              </w:rPr>
              <w:t>صحيح</w:t>
            </w:r>
          </w:p>
          <w:p w14:paraId="79F83C68" w14:textId="77777777" w:rsidR="00116544" w:rsidRPr="0073125C" w:rsidRDefault="00116544" w:rsidP="00E132E6">
            <w:pPr>
              <w:bidi/>
              <w:rPr>
                <w:lang w:val="ar-SA"/>
              </w:rPr>
            </w:pPr>
          </w:p>
        </w:tc>
        <w:tc>
          <w:tcPr>
            <w:tcW w:w="1843" w:type="dxa"/>
            <w:shd w:val="clear" w:color="auto" w:fill="F2F2F2" w:themeFill="background1" w:themeFillShade="F2"/>
          </w:tcPr>
          <w:p w14:paraId="0041A293" w14:textId="26E5FDE4" w:rsidR="00116544" w:rsidRPr="0073125C" w:rsidRDefault="009D6A6E" w:rsidP="009D6A6E">
            <w:pPr>
              <w:pStyle w:val="p1"/>
              <w:rPr>
                <w:rFonts w:hint="eastAsia"/>
                <w:lang w:val="ar-SA"/>
              </w:rPr>
            </w:pPr>
            <w:r>
              <w:rPr>
                <w:rStyle w:val="s1"/>
                <w:rFonts w:hint="cs"/>
                <w:rtl/>
              </w:rPr>
              <w:t xml:space="preserve">السيوطي </w:t>
            </w:r>
          </w:p>
        </w:tc>
        <w:tc>
          <w:tcPr>
            <w:tcW w:w="1843" w:type="dxa"/>
          </w:tcPr>
          <w:p w14:paraId="41688B64" w14:textId="1B85E471" w:rsidR="00116544" w:rsidRPr="0073125C" w:rsidRDefault="009D6A6E" w:rsidP="00E132E6">
            <w:pPr>
              <w:bidi/>
              <w:rPr>
                <w:lang w:val="ar-SA"/>
              </w:rPr>
            </w:pPr>
            <w:r>
              <w:rPr>
                <w:rStyle w:val="primary-text-color"/>
                <w:color w:val="555555"/>
                <w:sz w:val="32"/>
                <w:szCs w:val="32"/>
                <w:rtl/>
              </w:rPr>
              <w:t>الجامع الصغير</w:t>
            </w:r>
            <w:r>
              <w:rPr>
                <w:color w:val="555555"/>
                <w:sz w:val="32"/>
                <w:szCs w:val="32"/>
              </w:rPr>
              <w:br/>
            </w: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8027</w:t>
            </w:r>
          </w:p>
        </w:tc>
        <w:tc>
          <w:tcPr>
            <w:tcW w:w="2707" w:type="dxa"/>
            <w:shd w:val="clear" w:color="auto" w:fill="F2F2F2" w:themeFill="background1" w:themeFillShade="F2"/>
          </w:tcPr>
          <w:p w14:paraId="569F2DA9" w14:textId="55B105E3" w:rsidR="00116544" w:rsidRPr="00AB1692" w:rsidRDefault="00417687" w:rsidP="00E132E6">
            <w:pPr>
              <w:bidi/>
              <w:rPr>
                <w:sz w:val="24"/>
                <w:szCs w:val="24"/>
                <w:lang w:val="ar-SA"/>
              </w:rPr>
            </w:pPr>
            <w:r w:rsidRPr="00AB1692">
              <w:rPr>
                <w:rStyle w:val="afffe"/>
                <w:b w:val="0"/>
                <w:bCs w:val="0"/>
                <w:color w:val="555555"/>
                <w:sz w:val="24"/>
                <w:szCs w:val="24"/>
                <w:rtl/>
              </w:rPr>
              <w:t>التخريج :</w:t>
            </w:r>
            <w:r w:rsidRPr="00AB1692">
              <w:rPr>
                <w:rStyle w:val="apple-converted-space"/>
                <w:color w:val="555555"/>
                <w:sz w:val="24"/>
                <w:szCs w:val="24"/>
                <w:rtl/>
              </w:rPr>
              <w:t> </w:t>
            </w:r>
            <w:r w:rsidRPr="00AB1692">
              <w:rPr>
                <w:rStyle w:val="primary-text-color"/>
                <w:color w:val="555555"/>
                <w:sz w:val="24"/>
                <w:szCs w:val="24"/>
                <w:rtl/>
              </w:rPr>
              <w:t>أخرجه البخاري في ((الأدب المفرد)) (270) واللفظ له، وأخرجه أبو داود (4799) باختلاف يسير، والترمذي (2002) مطولاً باختلاف يسير</w:t>
            </w:r>
          </w:p>
        </w:tc>
        <w:tc>
          <w:tcPr>
            <w:tcW w:w="1721" w:type="dxa"/>
            <w:shd w:val="clear" w:color="auto" w:fill="F2F2F2" w:themeFill="background1" w:themeFillShade="F2"/>
          </w:tcPr>
          <w:p w14:paraId="33A78D81" w14:textId="1EEC8A7D" w:rsidR="00116544" w:rsidRDefault="00417687" w:rsidP="00E132E6">
            <w:pPr>
              <w:pStyle w:val="p1"/>
              <w:rPr>
                <w:rStyle w:val="s1"/>
                <w:rFonts w:hint="eastAsia"/>
                <w:rtl/>
              </w:rPr>
            </w:pPr>
            <w:r>
              <w:rPr>
                <w:rStyle w:val="s1"/>
                <w:rFonts w:hint="cs"/>
                <w:rtl/>
              </w:rPr>
              <w:t xml:space="preserve">أبو الدرداء </w:t>
            </w:r>
          </w:p>
        </w:tc>
      </w:tr>
      <w:tr w:rsidR="00116544" w:rsidRPr="0073125C" w14:paraId="322EC5D0" w14:textId="77777777" w:rsidTr="00E132E6">
        <w:trPr>
          <w:trHeight w:val="792"/>
        </w:trPr>
        <w:sdt>
          <w:sdtPr>
            <w:rPr>
              <w:rtl/>
              <w:lang w:val="ar-SA"/>
            </w:rPr>
            <w:alias w:val="الثالث:"/>
            <w:tag w:val="الثالث:"/>
            <w:id w:val="31931891"/>
            <w:placeholder>
              <w:docPart w:val="62630316BEE491418F176E5EF3D342B9"/>
            </w:placeholder>
            <w:temporary/>
            <w:showingPlcHdr/>
            <w15:appearance w15:val="hidden"/>
          </w:sdtPr>
          <w:sdtEndPr/>
          <w:sdtContent>
            <w:tc>
              <w:tcPr>
                <w:tcW w:w="1652" w:type="dxa"/>
                <w:shd w:val="clear" w:color="auto" w:fill="DAEEF3" w:themeFill="accent5" w:themeFillTint="33"/>
                <w:noWrap/>
                <w:vAlign w:val="center"/>
              </w:tcPr>
              <w:p w14:paraId="2DE95D61" w14:textId="77777777" w:rsidR="00116544" w:rsidRPr="0073125C" w:rsidRDefault="00116544" w:rsidP="00E132E6">
                <w:pPr>
                  <w:pStyle w:val="3f3"/>
                  <w:bidi/>
                  <w:rPr>
                    <w:lang w:val="ar-SA"/>
                  </w:rPr>
                </w:pPr>
                <w:r w:rsidRPr="0073125C">
                  <w:rPr>
                    <w:rtl/>
                    <w:lang w:val="ar-SA" w:eastAsia="ar"/>
                  </w:rPr>
                  <w:t>الثالث</w:t>
                </w:r>
              </w:p>
            </w:tc>
          </w:sdtContent>
        </w:sdt>
        <w:tc>
          <w:tcPr>
            <w:tcW w:w="1842" w:type="dxa"/>
            <w:shd w:val="clear" w:color="auto" w:fill="F2F2F2" w:themeFill="background1" w:themeFillShade="F2"/>
          </w:tcPr>
          <w:p w14:paraId="7638C9CE" w14:textId="77777777" w:rsidR="00C970E0" w:rsidRDefault="009A6CE0" w:rsidP="009A6CE0">
            <w:pPr>
              <w:spacing w:after="100" w:afterAutospacing="1"/>
              <w:jc w:val="both"/>
              <w:outlineLvl w:val="4"/>
              <w:rPr>
                <w:rFonts w:ascii="Times New Roman" w:hAnsi="Times New Roman" w:cs="Times New Roman"/>
                <w:color w:val="555555"/>
                <w:sz w:val="25"/>
                <w:szCs w:val="25"/>
                <w:rtl/>
                <w:lang w:eastAsia="en-US"/>
              </w:rPr>
            </w:pPr>
            <w:r w:rsidRPr="009A6CE0">
              <w:rPr>
                <w:rFonts w:ascii="Times New Roman" w:hAnsi="Times New Roman" w:cs="Times New Roman"/>
                <w:color w:val="FF0000"/>
                <w:sz w:val="32"/>
                <w:szCs w:val="32"/>
                <w:rtl/>
                <w:lang w:eastAsia="en-US"/>
              </w:rPr>
              <w:t>ثَلاثةٌ</w:t>
            </w:r>
            <w:r w:rsidRPr="009A6CE0">
              <w:rPr>
                <w:rFonts w:ascii="Times New Roman" w:hAnsi="Times New Roman" w:cs="Times New Roman"/>
                <w:color w:val="555555"/>
                <w:sz w:val="25"/>
                <w:szCs w:val="25"/>
                <w:rtl/>
                <w:lang w:eastAsia="en-US"/>
              </w:rPr>
              <w:t> لا </w:t>
            </w:r>
            <w:r w:rsidRPr="009A6CE0">
              <w:rPr>
                <w:rFonts w:ascii="Times New Roman" w:hAnsi="Times New Roman" w:cs="Times New Roman"/>
                <w:color w:val="FF0000"/>
                <w:sz w:val="32"/>
                <w:szCs w:val="32"/>
                <w:rtl/>
                <w:lang w:eastAsia="en-US"/>
              </w:rPr>
              <w:t>يُكَلِّمُهمُ</w:t>
            </w:r>
            <w:r w:rsidRPr="009A6CE0">
              <w:rPr>
                <w:rFonts w:ascii="Times New Roman" w:hAnsi="Times New Roman" w:cs="Times New Roman"/>
                <w:color w:val="555555"/>
                <w:sz w:val="25"/>
                <w:szCs w:val="25"/>
                <w:rtl/>
                <w:lang w:eastAsia="en-US"/>
              </w:rPr>
              <w:t> </w:t>
            </w:r>
            <w:r w:rsidRPr="009A6CE0">
              <w:rPr>
                <w:rFonts w:ascii="Times New Roman" w:hAnsi="Times New Roman" w:cs="Times New Roman"/>
                <w:color w:val="FF0000"/>
                <w:sz w:val="32"/>
                <w:szCs w:val="32"/>
                <w:rtl/>
                <w:lang w:eastAsia="en-US"/>
              </w:rPr>
              <w:t>اللهُ</w:t>
            </w:r>
            <w:r w:rsidRPr="009A6CE0">
              <w:rPr>
                <w:rFonts w:ascii="Times New Roman" w:hAnsi="Times New Roman" w:cs="Times New Roman"/>
                <w:color w:val="555555"/>
                <w:sz w:val="25"/>
                <w:szCs w:val="25"/>
                <w:rtl/>
                <w:lang w:eastAsia="en-US"/>
              </w:rPr>
              <w:t xml:space="preserve"> يَومَ القيامةِ: المَنَّانُ الذي لا يُعطي شيئًا إلَّا مَنَّه، </w:t>
            </w:r>
          </w:p>
          <w:p w14:paraId="5F22F113" w14:textId="5A873C25" w:rsidR="00D10689" w:rsidRDefault="009A6CE0" w:rsidP="00D10689">
            <w:pPr>
              <w:spacing w:after="100" w:afterAutospacing="1"/>
              <w:jc w:val="both"/>
              <w:outlineLvl w:val="4"/>
              <w:rPr>
                <w:rFonts w:ascii="Times New Roman" w:hAnsi="Times New Roman" w:cs="Times New Roman"/>
                <w:color w:val="555555"/>
                <w:sz w:val="25"/>
                <w:szCs w:val="25"/>
                <w:rtl/>
                <w:lang w:eastAsia="en-US"/>
              </w:rPr>
            </w:pPr>
            <w:r w:rsidRPr="009A6CE0">
              <w:rPr>
                <w:rFonts w:ascii="Times New Roman" w:hAnsi="Times New Roman" w:cs="Times New Roman"/>
                <w:color w:val="555555"/>
                <w:sz w:val="25"/>
                <w:szCs w:val="25"/>
                <w:rtl/>
                <w:lang w:eastAsia="en-US"/>
              </w:rPr>
              <w:t>والمُنَفِّقُ سِلعَتَه بالحَلِفِ الفاجِرِ ، والمُسبِلُ إزارَه. وفي روايةٍ: </w:t>
            </w:r>
            <w:r w:rsidRPr="009A6CE0">
              <w:rPr>
                <w:rFonts w:ascii="Times New Roman" w:hAnsi="Times New Roman" w:cs="Times New Roman"/>
                <w:color w:val="FF0000"/>
                <w:sz w:val="32"/>
                <w:szCs w:val="32"/>
                <w:rtl/>
                <w:lang w:eastAsia="en-US"/>
              </w:rPr>
              <w:t>ثَلاثةٌ</w:t>
            </w:r>
            <w:r w:rsidRPr="009A6CE0">
              <w:rPr>
                <w:rFonts w:ascii="Times New Roman" w:hAnsi="Times New Roman" w:cs="Times New Roman"/>
                <w:color w:val="555555"/>
                <w:sz w:val="25"/>
                <w:szCs w:val="25"/>
                <w:rtl/>
                <w:lang w:eastAsia="en-US"/>
              </w:rPr>
              <w:t> لا </w:t>
            </w:r>
            <w:r w:rsidRPr="009A6CE0">
              <w:rPr>
                <w:rFonts w:ascii="Times New Roman" w:hAnsi="Times New Roman" w:cs="Times New Roman"/>
                <w:color w:val="FF0000"/>
                <w:sz w:val="32"/>
                <w:szCs w:val="32"/>
                <w:rtl/>
                <w:lang w:eastAsia="en-US"/>
              </w:rPr>
              <w:t>يُكَلِّمُهمُ</w:t>
            </w:r>
            <w:r w:rsidRPr="009A6CE0">
              <w:rPr>
                <w:rFonts w:ascii="Times New Roman" w:hAnsi="Times New Roman" w:cs="Times New Roman"/>
                <w:color w:val="555555"/>
                <w:sz w:val="25"/>
                <w:szCs w:val="25"/>
                <w:rtl/>
                <w:lang w:eastAsia="en-US"/>
              </w:rPr>
              <w:t> </w:t>
            </w:r>
            <w:r w:rsidRPr="009A6CE0">
              <w:rPr>
                <w:rFonts w:ascii="Times New Roman" w:hAnsi="Times New Roman" w:cs="Times New Roman"/>
                <w:color w:val="FF0000"/>
                <w:sz w:val="32"/>
                <w:szCs w:val="32"/>
                <w:rtl/>
                <w:lang w:eastAsia="en-US"/>
              </w:rPr>
              <w:t>اللهُ</w:t>
            </w:r>
            <w:r w:rsidRPr="009A6CE0">
              <w:rPr>
                <w:rFonts w:ascii="Times New Roman" w:hAnsi="Times New Roman" w:cs="Times New Roman"/>
                <w:color w:val="555555"/>
                <w:sz w:val="25"/>
                <w:szCs w:val="25"/>
                <w:rtl/>
                <w:lang w:eastAsia="en-US"/>
              </w:rPr>
              <w:t> ولا يَنظُرُ إليهم ولا يُزَكِّيهم ولَهم عَذابٌ أليمٌ.</w:t>
            </w:r>
          </w:p>
          <w:p w14:paraId="37172FA7" w14:textId="77777777" w:rsidR="00572548" w:rsidRDefault="00572548" w:rsidP="009A6CE0">
            <w:pPr>
              <w:spacing w:after="100" w:afterAutospacing="1"/>
              <w:jc w:val="both"/>
              <w:outlineLvl w:val="4"/>
              <w:rPr>
                <w:rFonts w:ascii="Times New Roman" w:hAnsi="Times New Roman" w:cs="Times New Roman"/>
                <w:color w:val="555555"/>
                <w:sz w:val="25"/>
                <w:szCs w:val="25"/>
                <w:rtl/>
                <w:lang w:eastAsia="en-US"/>
              </w:rPr>
            </w:pPr>
          </w:p>
          <w:p w14:paraId="05EFE094" w14:textId="77777777" w:rsidR="00572548" w:rsidRPr="009A6CE0" w:rsidRDefault="00572548" w:rsidP="009A6CE0">
            <w:pPr>
              <w:spacing w:after="100" w:afterAutospacing="1"/>
              <w:jc w:val="both"/>
              <w:outlineLvl w:val="4"/>
              <w:rPr>
                <w:rFonts w:ascii="Times New Roman" w:hAnsi="Times New Roman" w:cs="Times New Roman"/>
                <w:color w:val="555555"/>
                <w:sz w:val="25"/>
                <w:szCs w:val="25"/>
                <w:lang w:eastAsia="en-US"/>
              </w:rPr>
            </w:pPr>
          </w:p>
          <w:p w14:paraId="3B8CA47A" w14:textId="77777777" w:rsidR="00116544" w:rsidRPr="0073125C" w:rsidRDefault="00116544" w:rsidP="00E132E6">
            <w:pPr>
              <w:bidi/>
              <w:rPr>
                <w:lang w:val="ar-SA"/>
              </w:rPr>
            </w:pPr>
          </w:p>
        </w:tc>
        <w:tc>
          <w:tcPr>
            <w:tcW w:w="1843" w:type="dxa"/>
          </w:tcPr>
          <w:p w14:paraId="6F46D69D" w14:textId="77777777" w:rsidR="007504BB" w:rsidRDefault="007504BB" w:rsidP="00E132E6">
            <w:pPr>
              <w:pStyle w:val="p1"/>
              <w:rPr>
                <w:rStyle w:val="s1"/>
                <w:rFonts w:hint="eastAsia"/>
                <w:rtl/>
              </w:rPr>
            </w:pPr>
          </w:p>
          <w:p w14:paraId="06E88EEB" w14:textId="77777777" w:rsidR="00572203" w:rsidRDefault="00572203" w:rsidP="00E132E6">
            <w:pPr>
              <w:pStyle w:val="p1"/>
              <w:rPr>
                <w:rStyle w:val="s1"/>
                <w:rFonts w:hint="eastAsia"/>
                <w:rtl/>
              </w:rPr>
            </w:pPr>
          </w:p>
          <w:p w14:paraId="29C71F19" w14:textId="77777777" w:rsidR="00572203" w:rsidRDefault="00572203" w:rsidP="00E132E6">
            <w:pPr>
              <w:pStyle w:val="p1"/>
              <w:rPr>
                <w:rStyle w:val="s1"/>
                <w:rFonts w:hint="eastAsia"/>
                <w:rtl/>
              </w:rPr>
            </w:pPr>
          </w:p>
          <w:p w14:paraId="5463FC8A" w14:textId="77777777" w:rsidR="00572203" w:rsidRDefault="00572203" w:rsidP="00E132E6">
            <w:pPr>
              <w:pStyle w:val="p1"/>
              <w:rPr>
                <w:rStyle w:val="s1"/>
                <w:rFonts w:hint="eastAsia"/>
                <w:rtl/>
              </w:rPr>
            </w:pPr>
          </w:p>
          <w:p w14:paraId="0810E7F8" w14:textId="77777777" w:rsidR="00572203" w:rsidRDefault="00572203" w:rsidP="00E132E6">
            <w:pPr>
              <w:pStyle w:val="p1"/>
              <w:rPr>
                <w:rStyle w:val="s1"/>
                <w:rFonts w:hint="eastAsia"/>
                <w:rtl/>
              </w:rPr>
            </w:pPr>
          </w:p>
          <w:p w14:paraId="0BFDF94B" w14:textId="77777777" w:rsidR="00572203" w:rsidRDefault="00572203" w:rsidP="00E132E6">
            <w:pPr>
              <w:pStyle w:val="p1"/>
              <w:rPr>
                <w:rStyle w:val="s1"/>
                <w:rFonts w:hint="eastAsia"/>
                <w:rtl/>
              </w:rPr>
            </w:pPr>
          </w:p>
          <w:p w14:paraId="319BA8AF" w14:textId="77777777" w:rsidR="00572203" w:rsidRDefault="00572203" w:rsidP="00E132E6">
            <w:pPr>
              <w:pStyle w:val="p1"/>
              <w:rPr>
                <w:rStyle w:val="s1"/>
                <w:rFonts w:hint="eastAsia"/>
                <w:rtl/>
              </w:rPr>
            </w:pPr>
          </w:p>
          <w:p w14:paraId="7934BC23" w14:textId="5EBA6D2D" w:rsidR="00572203" w:rsidRDefault="00572203" w:rsidP="00E132E6">
            <w:pPr>
              <w:pStyle w:val="p1"/>
              <w:rPr>
                <w:rFonts w:hint="eastAsia"/>
                <w:rtl/>
              </w:rPr>
            </w:pPr>
            <w:r>
              <w:rPr>
                <w:rStyle w:val="s1"/>
                <w:rFonts w:hint="cs"/>
                <w:rtl/>
              </w:rPr>
              <w:t xml:space="preserve">صحيح </w:t>
            </w:r>
          </w:p>
          <w:p w14:paraId="36043DB9" w14:textId="77777777" w:rsidR="007504BB" w:rsidRDefault="007504BB" w:rsidP="00E132E6">
            <w:pPr>
              <w:pStyle w:val="p1"/>
              <w:rPr>
                <w:rFonts w:hint="eastAsia"/>
                <w:rtl/>
              </w:rPr>
            </w:pPr>
          </w:p>
          <w:p w14:paraId="019DE338" w14:textId="77777777" w:rsidR="007504BB" w:rsidRDefault="007504BB" w:rsidP="00E132E6">
            <w:pPr>
              <w:pStyle w:val="p1"/>
              <w:rPr>
                <w:rFonts w:hint="eastAsia"/>
                <w:rtl/>
              </w:rPr>
            </w:pPr>
          </w:p>
          <w:p w14:paraId="043A8166" w14:textId="77777777" w:rsidR="007504BB" w:rsidRDefault="007504BB" w:rsidP="00E132E6">
            <w:pPr>
              <w:pStyle w:val="p1"/>
              <w:rPr>
                <w:rFonts w:hint="eastAsia"/>
                <w:rtl/>
              </w:rPr>
            </w:pPr>
          </w:p>
          <w:p w14:paraId="5F4757E9" w14:textId="77777777" w:rsidR="007504BB" w:rsidRDefault="007504BB" w:rsidP="00E132E6">
            <w:pPr>
              <w:pStyle w:val="p1"/>
              <w:rPr>
                <w:rFonts w:hint="eastAsia"/>
                <w:rtl/>
              </w:rPr>
            </w:pPr>
          </w:p>
          <w:p w14:paraId="7908E499" w14:textId="77777777" w:rsidR="007504BB" w:rsidRDefault="007504BB" w:rsidP="00E132E6">
            <w:pPr>
              <w:pStyle w:val="p1"/>
              <w:rPr>
                <w:rFonts w:hint="eastAsia"/>
                <w:rtl/>
              </w:rPr>
            </w:pPr>
          </w:p>
          <w:p w14:paraId="7FA3174B" w14:textId="77777777" w:rsidR="007504BB" w:rsidRDefault="007504BB" w:rsidP="00E132E6">
            <w:pPr>
              <w:pStyle w:val="p1"/>
              <w:rPr>
                <w:rFonts w:hint="eastAsia"/>
                <w:rtl/>
              </w:rPr>
            </w:pPr>
          </w:p>
          <w:p w14:paraId="50FFE82F" w14:textId="77777777" w:rsidR="007504BB" w:rsidRDefault="007504BB" w:rsidP="00E132E6">
            <w:pPr>
              <w:pStyle w:val="p1"/>
              <w:rPr>
                <w:rFonts w:hint="eastAsia"/>
                <w:rtl/>
              </w:rPr>
            </w:pPr>
          </w:p>
          <w:p w14:paraId="283382B5" w14:textId="77777777" w:rsidR="007504BB" w:rsidRDefault="007504BB" w:rsidP="00E132E6">
            <w:pPr>
              <w:pStyle w:val="p1"/>
              <w:rPr>
                <w:rFonts w:hint="eastAsia"/>
                <w:rtl/>
              </w:rPr>
            </w:pPr>
          </w:p>
          <w:p w14:paraId="50DDFE65" w14:textId="77777777" w:rsidR="007504BB" w:rsidRDefault="007504BB" w:rsidP="00E132E6">
            <w:pPr>
              <w:pStyle w:val="p1"/>
              <w:rPr>
                <w:rFonts w:hint="eastAsia"/>
              </w:rPr>
            </w:pPr>
          </w:p>
          <w:p w14:paraId="0448B317" w14:textId="77777777" w:rsidR="00116544" w:rsidRPr="0073125C" w:rsidRDefault="00116544" w:rsidP="00E132E6">
            <w:pPr>
              <w:bidi/>
              <w:rPr>
                <w:lang w:val="ar-SA"/>
              </w:rPr>
            </w:pPr>
          </w:p>
        </w:tc>
        <w:tc>
          <w:tcPr>
            <w:tcW w:w="1843" w:type="dxa"/>
            <w:shd w:val="clear" w:color="auto" w:fill="F2F2F2" w:themeFill="background1" w:themeFillShade="F2"/>
          </w:tcPr>
          <w:p w14:paraId="47746CF3" w14:textId="77777777" w:rsidR="007504BB" w:rsidRDefault="00116544" w:rsidP="00E132E6">
            <w:pPr>
              <w:bidi/>
              <w:rPr>
                <w:rtl/>
                <w:lang w:val="ar-SA"/>
              </w:rPr>
            </w:pPr>
            <w:r>
              <w:rPr>
                <w:rFonts w:hint="cs"/>
                <w:rtl/>
                <w:lang w:val="ar-SA"/>
              </w:rPr>
              <w:lastRenderedPageBreak/>
              <w:t xml:space="preserve"> </w:t>
            </w:r>
          </w:p>
          <w:p w14:paraId="710F5FB1" w14:textId="77777777" w:rsidR="007504BB" w:rsidRDefault="007504BB" w:rsidP="007504BB">
            <w:pPr>
              <w:bidi/>
              <w:rPr>
                <w:rtl/>
                <w:lang w:val="ar-SA"/>
              </w:rPr>
            </w:pPr>
          </w:p>
          <w:p w14:paraId="54161CBC" w14:textId="77777777" w:rsidR="007504BB" w:rsidRDefault="007504BB" w:rsidP="007504BB">
            <w:pPr>
              <w:bidi/>
              <w:rPr>
                <w:rtl/>
                <w:lang w:val="ar-SA"/>
              </w:rPr>
            </w:pPr>
          </w:p>
          <w:p w14:paraId="4D7D6806" w14:textId="77777777" w:rsidR="007504BB" w:rsidRDefault="007504BB" w:rsidP="007504BB">
            <w:pPr>
              <w:bidi/>
              <w:rPr>
                <w:rtl/>
                <w:lang w:val="ar-SA"/>
              </w:rPr>
            </w:pPr>
          </w:p>
          <w:p w14:paraId="7D440B13" w14:textId="77777777" w:rsidR="007504BB" w:rsidRDefault="007504BB" w:rsidP="007504BB">
            <w:pPr>
              <w:bidi/>
              <w:rPr>
                <w:rtl/>
                <w:lang w:val="ar-SA"/>
              </w:rPr>
            </w:pPr>
          </w:p>
          <w:p w14:paraId="13443033" w14:textId="77777777" w:rsidR="007504BB" w:rsidRDefault="007504BB" w:rsidP="007504BB">
            <w:pPr>
              <w:bidi/>
              <w:rPr>
                <w:rtl/>
                <w:lang w:val="ar-SA"/>
              </w:rPr>
            </w:pPr>
          </w:p>
          <w:p w14:paraId="40326C40" w14:textId="77777777" w:rsidR="007504BB" w:rsidRDefault="007504BB" w:rsidP="007504BB">
            <w:pPr>
              <w:bidi/>
              <w:rPr>
                <w:rtl/>
                <w:lang w:val="ar-SA"/>
              </w:rPr>
            </w:pPr>
          </w:p>
          <w:p w14:paraId="79BDDAA4" w14:textId="77777777" w:rsidR="007504BB" w:rsidRDefault="007504BB" w:rsidP="007504BB">
            <w:pPr>
              <w:bidi/>
              <w:rPr>
                <w:rtl/>
                <w:lang w:val="ar-SA"/>
              </w:rPr>
            </w:pPr>
          </w:p>
          <w:p w14:paraId="740B39DE" w14:textId="696F9BEE" w:rsidR="00116544" w:rsidRPr="0073125C" w:rsidRDefault="008C3AEF" w:rsidP="007504BB">
            <w:pPr>
              <w:bidi/>
              <w:rPr>
                <w:lang w:val="ar-SA"/>
              </w:rPr>
            </w:pPr>
            <w:r>
              <w:rPr>
                <w:rFonts w:hint="cs"/>
                <w:rtl/>
                <w:lang w:val="ar-SA"/>
              </w:rPr>
              <w:t xml:space="preserve">مسلم </w:t>
            </w:r>
            <w:r w:rsidR="00116544">
              <w:rPr>
                <w:rFonts w:hint="cs"/>
                <w:rtl/>
                <w:lang w:val="ar-SA"/>
              </w:rPr>
              <w:t xml:space="preserve"> </w:t>
            </w:r>
          </w:p>
        </w:tc>
        <w:tc>
          <w:tcPr>
            <w:tcW w:w="1843" w:type="dxa"/>
          </w:tcPr>
          <w:p w14:paraId="346BF8A1" w14:textId="77777777" w:rsidR="00572203" w:rsidRDefault="00572203" w:rsidP="00E132E6">
            <w:pPr>
              <w:bidi/>
              <w:rPr>
                <w:rStyle w:val="primary-text-color"/>
                <w:color w:val="555555"/>
                <w:sz w:val="32"/>
                <w:szCs w:val="32"/>
                <w:rtl/>
              </w:rPr>
            </w:pPr>
          </w:p>
          <w:p w14:paraId="5AF51886" w14:textId="77777777" w:rsidR="00572203" w:rsidRDefault="00572203" w:rsidP="00572203">
            <w:pPr>
              <w:bidi/>
              <w:rPr>
                <w:rStyle w:val="primary-text-color"/>
                <w:color w:val="555555"/>
                <w:sz w:val="32"/>
                <w:szCs w:val="32"/>
                <w:rtl/>
              </w:rPr>
            </w:pPr>
          </w:p>
          <w:p w14:paraId="2005DD4F" w14:textId="77777777" w:rsidR="00572203" w:rsidRDefault="00572203" w:rsidP="00572203">
            <w:pPr>
              <w:bidi/>
              <w:rPr>
                <w:rStyle w:val="primary-text-color"/>
                <w:color w:val="555555"/>
                <w:sz w:val="32"/>
                <w:szCs w:val="32"/>
                <w:rtl/>
              </w:rPr>
            </w:pPr>
          </w:p>
          <w:p w14:paraId="73FDCE5A" w14:textId="77777777" w:rsidR="00572203" w:rsidRDefault="00572203" w:rsidP="00572203">
            <w:pPr>
              <w:bidi/>
              <w:rPr>
                <w:rStyle w:val="primary-text-color"/>
                <w:color w:val="555555"/>
                <w:sz w:val="32"/>
                <w:szCs w:val="32"/>
                <w:rtl/>
              </w:rPr>
            </w:pPr>
          </w:p>
          <w:p w14:paraId="427AFA16" w14:textId="1C07D833" w:rsidR="00116544" w:rsidRPr="0073125C" w:rsidRDefault="00084ABE" w:rsidP="00572203">
            <w:pPr>
              <w:bidi/>
              <w:rPr>
                <w:lang w:val="ar-SA"/>
              </w:rPr>
            </w:pPr>
            <w:r>
              <w:rPr>
                <w:rStyle w:val="primary-text-color"/>
                <w:color w:val="555555"/>
                <w:sz w:val="32"/>
                <w:szCs w:val="32"/>
                <w:rtl/>
              </w:rPr>
              <w:t>صحيح مسلم</w:t>
            </w:r>
            <w:r>
              <w:rPr>
                <w:color w:val="555555"/>
                <w:sz w:val="32"/>
                <w:szCs w:val="32"/>
              </w:rPr>
              <w:br/>
            </w: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106</w:t>
            </w:r>
          </w:p>
        </w:tc>
        <w:tc>
          <w:tcPr>
            <w:tcW w:w="2707" w:type="dxa"/>
            <w:shd w:val="clear" w:color="auto" w:fill="F2F2F2" w:themeFill="background1" w:themeFillShade="F2"/>
          </w:tcPr>
          <w:p w14:paraId="065F8111" w14:textId="77777777" w:rsidR="00572203" w:rsidRDefault="00572203" w:rsidP="00E132E6">
            <w:pPr>
              <w:bidi/>
              <w:rPr>
                <w:rStyle w:val="primary-text-color"/>
                <w:color w:val="555555"/>
                <w:sz w:val="32"/>
                <w:szCs w:val="32"/>
                <w:rtl/>
              </w:rPr>
            </w:pPr>
          </w:p>
          <w:p w14:paraId="780BE444" w14:textId="77777777" w:rsidR="00572203" w:rsidRDefault="00572203" w:rsidP="00572203">
            <w:pPr>
              <w:bidi/>
              <w:rPr>
                <w:rStyle w:val="primary-text-color"/>
                <w:color w:val="555555"/>
                <w:sz w:val="32"/>
                <w:szCs w:val="32"/>
                <w:rtl/>
              </w:rPr>
            </w:pPr>
          </w:p>
          <w:p w14:paraId="04A5F53A" w14:textId="77777777" w:rsidR="00572203" w:rsidRDefault="00572203" w:rsidP="00572203">
            <w:pPr>
              <w:bidi/>
              <w:rPr>
                <w:rStyle w:val="primary-text-color"/>
                <w:color w:val="555555"/>
                <w:sz w:val="32"/>
                <w:szCs w:val="32"/>
                <w:rtl/>
              </w:rPr>
            </w:pPr>
          </w:p>
          <w:p w14:paraId="16383A2C" w14:textId="77777777" w:rsidR="00572203" w:rsidRDefault="00572203" w:rsidP="00572203">
            <w:pPr>
              <w:bidi/>
              <w:rPr>
                <w:rStyle w:val="primary-text-color"/>
                <w:color w:val="555555"/>
                <w:sz w:val="32"/>
                <w:szCs w:val="32"/>
                <w:rtl/>
              </w:rPr>
            </w:pPr>
          </w:p>
          <w:p w14:paraId="02D9071F" w14:textId="6DBD677E" w:rsidR="00116544" w:rsidRPr="0073125C" w:rsidRDefault="00F83E46" w:rsidP="00572203">
            <w:pPr>
              <w:bidi/>
              <w:rPr>
                <w:lang w:val="ar-SA"/>
              </w:rPr>
            </w:pPr>
            <w:r>
              <w:rPr>
                <w:rStyle w:val="primary-text-color"/>
                <w:color w:val="555555"/>
                <w:sz w:val="32"/>
                <w:szCs w:val="32"/>
                <w:rtl/>
              </w:rPr>
              <w:t>من أفراد مسلم على البخاري</w:t>
            </w:r>
          </w:p>
        </w:tc>
        <w:tc>
          <w:tcPr>
            <w:tcW w:w="1721" w:type="dxa"/>
            <w:shd w:val="clear" w:color="auto" w:fill="F2F2F2" w:themeFill="background1" w:themeFillShade="F2"/>
          </w:tcPr>
          <w:p w14:paraId="0A59BC9C" w14:textId="77777777" w:rsidR="00572203" w:rsidRDefault="00572203" w:rsidP="00E132E6">
            <w:pPr>
              <w:bidi/>
              <w:rPr>
                <w:rtl/>
                <w:lang w:val="ar-SA"/>
              </w:rPr>
            </w:pPr>
          </w:p>
          <w:p w14:paraId="77D0932E" w14:textId="77777777" w:rsidR="00572203" w:rsidRDefault="00572203" w:rsidP="00572203">
            <w:pPr>
              <w:bidi/>
              <w:rPr>
                <w:rtl/>
                <w:lang w:val="ar-SA"/>
              </w:rPr>
            </w:pPr>
          </w:p>
          <w:p w14:paraId="69ECF561" w14:textId="77777777" w:rsidR="00572203" w:rsidRDefault="00572203" w:rsidP="00572203">
            <w:pPr>
              <w:bidi/>
              <w:rPr>
                <w:rtl/>
                <w:lang w:val="ar-SA"/>
              </w:rPr>
            </w:pPr>
          </w:p>
          <w:p w14:paraId="70FE4220" w14:textId="77777777" w:rsidR="00572203" w:rsidRDefault="00572203" w:rsidP="00572203">
            <w:pPr>
              <w:bidi/>
              <w:rPr>
                <w:rtl/>
                <w:lang w:val="ar-SA"/>
              </w:rPr>
            </w:pPr>
          </w:p>
          <w:p w14:paraId="0D540934" w14:textId="77777777" w:rsidR="00572203" w:rsidRDefault="00572203" w:rsidP="00572203">
            <w:pPr>
              <w:bidi/>
              <w:rPr>
                <w:rtl/>
                <w:lang w:val="ar-SA"/>
              </w:rPr>
            </w:pPr>
          </w:p>
          <w:p w14:paraId="5414CC46" w14:textId="77777777" w:rsidR="00572203" w:rsidRDefault="00572203" w:rsidP="00572203">
            <w:pPr>
              <w:bidi/>
              <w:rPr>
                <w:rtl/>
                <w:lang w:val="ar-SA"/>
              </w:rPr>
            </w:pPr>
          </w:p>
          <w:p w14:paraId="398EDCEE" w14:textId="77777777" w:rsidR="00572203" w:rsidRDefault="00572203" w:rsidP="00572203">
            <w:pPr>
              <w:bidi/>
              <w:rPr>
                <w:rtl/>
                <w:lang w:val="ar-SA"/>
              </w:rPr>
            </w:pPr>
          </w:p>
          <w:p w14:paraId="764D043C" w14:textId="77777777" w:rsidR="00572203" w:rsidRDefault="00572203" w:rsidP="00572203">
            <w:pPr>
              <w:bidi/>
              <w:rPr>
                <w:rtl/>
                <w:lang w:val="ar-SA"/>
              </w:rPr>
            </w:pPr>
          </w:p>
          <w:p w14:paraId="5AF2DDAB" w14:textId="31BB3780" w:rsidR="00116544" w:rsidRDefault="00116544" w:rsidP="00572203">
            <w:pPr>
              <w:bidi/>
              <w:rPr>
                <w:rtl/>
                <w:lang w:val="ar-SA"/>
              </w:rPr>
            </w:pPr>
            <w:r>
              <w:rPr>
                <w:rFonts w:hint="cs"/>
                <w:rtl/>
                <w:lang w:val="ar-SA"/>
              </w:rPr>
              <w:t xml:space="preserve">أبو </w:t>
            </w:r>
            <w:r w:rsidR="00C8722A">
              <w:rPr>
                <w:rFonts w:hint="cs"/>
                <w:rtl/>
                <w:lang w:val="ar-SA"/>
              </w:rPr>
              <w:t xml:space="preserve">ذر الغفاري </w:t>
            </w:r>
            <w:r>
              <w:rPr>
                <w:rFonts w:hint="cs"/>
                <w:rtl/>
                <w:lang w:val="ar-SA"/>
              </w:rPr>
              <w:t xml:space="preserve"> </w:t>
            </w:r>
          </w:p>
        </w:tc>
      </w:tr>
      <w:tr w:rsidR="00116544" w:rsidRPr="0073125C" w14:paraId="335A376C" w14:textId="77777777" w:rsidTr="00E132E6">
        <w:trPr>
          <w:trHeight w:val="792"/>
        </w:trPr>
        <w:sdt>
          <w:sdtPr>
            <w:rPr>
              <w:rtl/>
              <w:lang w:val="ar-SA"/>
            </w:rPr>
            <w:alias w:val="الرابع:"/>
            <w:tag w:val="الرابع:"/>
            <w:id w:val="-192622174"/>
            <w:placeholder>
              <w:docPart w:val="4330DE01F9145345A695624F8513672C"/>
            </w:placeholder>
            <w:temporary/>
            <w:showingPlcHdr/>
            <w15:appearance w15:val="hidden"/>
          </w:sdtPr>
          <w:sdtEndPr/>
          <w:sdtContent>
            <w:tc>
              <w:tcPr>
                <w:tcW w:w="1652" w:type="dxa"/>
                <w:shd w:val="clear" w:color="auto" w:fill="DAEEF3" w:themeFill="accent5" w:themeFillTint="33"/>
                <w:noWrap/>
                <w:vAlign w:val="center"/>
              </w:tcPr>
              <w:p w14:paraId="47677B21" w14:textId="77777777" w:rsidR="00116544" w:rsidRPr="0073125C" w:rsidRDefault="00116544" w:rsidP="00E132E6">
                <w:pPr>
                  <w:pStyle w:val="3f3"/>
                  <w:bidi/>
                  <w:rPr>
                    <w:lang w:val="ar-SA"/>
                  </w:rPr>
                </w:pPr>
                <w:r w:rsidRPr="0073125C">
                  <w:rPr>
                    <w:rtl/>
                    <w:lang w:val="ar-SA" w:eastAsia="ar"/>
                  </w:rPr>
                  <w:t>الرابع</w:t>
                </w:r>
              </w:p>
            </w:tc>
          </w:sdtContent>
        </w:sdt>
        <w:tc>
          <w:tcPr>
            <w:tcW w:w="1842" w:type="dxa"/>
            <w:shd w:val="clear" w:color="auto" w:fill="F2F2F2" w:themeFill="background1" w:themeFillShade="F2"/>
          </w:tcPr>
          <w:p w14:paraId="754E14AE" w14:textId="77777777" w:rsidR="006B39A8" w:rsidRPr="006B39A8" w:rsidRDefault="006B39A8" w:rsidP="006B39A8">
            <w:pPr>
              <w:spacing w:after="100" w:afterAutospacing="1"/>
              <w:jc w:val="both"/>
              <w:outlineLvl w:val="4"/>
              <w:rPr>
                <w:rFonts w:ascii="Times New Roman" w:hAnsi="Times New Roman" w:cs="Times New Roman"/>
                <w:color w:val="555555"/>
                <w:sz w:val="25"/>
                <w:szCs w:val="25"/>
                <w:lang w:eastAsia="en-US"/>
              </w:rPr>
            </w:pPr>
            <w:r w:rsidRPr="006B39A8">
              <w:rPr>
                <w:rFonts w:ascii="Times New Roman" w:hAnsi="Times New Roman" w:cs="Times New Roman"/>
                <w:color w:val="FF0000"/>
                <w:sz w:val="32"/>
                <w:szCs w:val="32"/>
                <w:rtl/>
                <w:lang w:eastAsia="en-US"/>
              </w:rPr>
              <w:t>يَدخُلُ</w:t>
            </w:r>
            <w:r w:rsidRPr="006B39A8">
              <w:rPr>
                <w:rFonts w:ascii="Times New Roman" w:hAnsi="Times New Roman" w:cs="Times New Roman"/>
                <w:color w:val="555555"/>
                <w:sz w:val="25"/>
                <w:szCs w:val="25"/>
                <w:rtl/>
                <w:lang w:eastAsia="en-US"/>
              </w:rPr>
              <w:t> </w:t>
            </w:r>
            <w:r w:rsidRPr="006B39A8">
              <w:rPr>
                <w:rFonts w:ascii="Times New Roman" w:hAnsi="Times New Roman" w:cs="Times New Roman"/>
                <w:color w:val="FF0000"/>
                <w:sz w:val="32"/>
                <w:szCs w:val="32"/>
                <w:rtl/>
                <w:lang w:eastAsia="en-US"/>
              </w:rPr>
              <w:t>الجَنَّةَ</w:t>
            </w:r>
            <w:r w:rsidRPr="006B39A8">
              <w:rPr>
                <w:rFonts w:ascii="Times New Roman" w:hAnsi="Times New Roman" w:cs="Times New Roman"/>
                <w:color w:val="555555"/>
                <w:sz w:val="25"/>
                <w:szCs w:val="25"/>
                <w:rtl/>
                <w:lang w:eastAsia="en-US"/>
              </w:rPr>
              <w:t> مِن </w:t>
            </w:r>
            <w:r w:rsidRPr="006B39A8">
              <w:rPr>
                <w:rFonts w:ascii="Times New Roman" w:hAnsi="Times New Roman" w:cs="Times New Roman"/>
                <w:color w:val="FF0000"/>
                <w:sz w:val="32"/>
                <w:szCs w:val="32"/>
                <w:rtl/>
                <w:lang w:eastAsia="en-US"/>
              </w:rPr>
              <w:t>أُمَّتي</w:t>
            </w:r>
            <w:r w:rsidRPr="006B39A8">
              <w:rPr>
                <w:rFonts w:ascii="Times New Roman" w:hAnsi="Times New Roman" w:cs="Times New Roman"/>
                <w:color w:val="555555"/>
                <w:sz w:val="25"/>
                <w:szCs w:val="25"/>
                <w:rtl/>
                <w:lang w:eastAsia="en-US"/>
              </w:rPr>
              <w:t> </w:t>
            </w:r>
            <w:r w:rsidRPr="006B39A8">
              <w:rPr>
                <w:rFonts w:ascii="Times New Roman" w:hAnsi="Times New Roman" w:cs="Times New Roman"/>
                <w:color w:val="FF0000"/>
                <w:sz w:val="32"/>
                <w:szCs w:val="32"/>
                <w:rtl/>
                <w:lang w:eastAsia="en-US"/>
              </w:rPr>
              <w:t>سَبعونَ</w:t>
            </w:r>
            <w:r w:rsidRPr="006B39A8">
              <w:rPr>
                <w:rFonts w:ascii="Times New Roman" w:hAnsi="Times New Roman" w:cs="Times New Roman"/>
                <w:color w:val="555555"/>
                <w:sz w:val="25"/>
                <w:szCs w:val="25"/>
                <w:rtl/>
                <w:lang w:eastAsia="en-US"/>
              </w:rPr>
              <w:t> ألفًا بغيرِ حِسابٍ، هُمُ الذينَ لا يَستَرْقونَ، ولا يَتَطَيَّرونَ، وعلى رَبِّهم يَتَوكَّلونَ.</w:t>
            </w:r>
          </w:p>
          <w:p w14:paraId="7A50B46A" w14:textId="51278CB6" w:rsidR="00116544" w:rsidRPr="00E95650" w:rsidRDefault="00116544" w:rsidP="00E132E6">
            <w:pPr>
              <w:bidi/>
              <w:rPr>
                <w:sz w:val="24"/>
                <w:szCs w:val="24"/>
                <w:lang w:val="ar-SA"/>
              </w:rPr>
            </w:pPr>
          </w:p>
        </w:tc>
        <w:tc>
          <w:tcPr>
            <w:tcW w:w="1843" w:type="dxa"/>
          </w:tcPr>
          <w:p w14:paraId="05263016" w14:textId="77777777" w:rsidR="00116544" w:rsidRDefault="00116544" w:rsidP="00E132E6">
            <w:pPr>
              <w:bidi/>
              <w:rPr>
                <w:rtl/>
                <w:lang w:val="ar-SA"/>
              </w:rPr>
            </w:pPr>
          </w:p>
          <w:p w14:paraId="250F6CEC" w14:textId="77777777" w:rsidR="00116544" w:rsidRDefault="00116544" w:rsidP="00E132E6">
            <w:pPr>
              <w:bidi/>
              <w:rPr>
                <w:rtl/>
                <w:lang w:val="ar-SA"/>
              </w:rPr>
            </w:pPr>
          </w:p>
          <w:p w14:paraId="5BD264A9" w14:textId="77777777" w:rsidR="00116544" w:rsidRDefault="00116544" w:rsidP="00E132E6">
            <w:pPr>
              <w:bidi/>
              <w:rPr>
                <w:rtl/>
                <w:lang w:val="ar-SA"/>
              </w:rPr>
            </w:pPr>
          </w:p>
          <w:p w14:paraId="316C99D0" w14:textId="77777777" w:rsidR="00116544" w:rsidRDefault="00116544" w:rsidP="00E132E6">
            <w:pPr>
              <w:bidi/>
              <w:rPr>
                <w:rtl/>
                <w:lang w:val="ar-SA"/>
              </w:rPr>
            </w:pPr>
          </w:p>
          <w:p w14:paraId="2E55820D" w14:textId="77777777" w:rsidR="00116544" w:rsidRDefault="00116544" w:rsidP="00E132E6">
            <w:pPr>
              <w:bidi/>
              <w:rPr>
                <w:rtl/>
                <w:lang w:val="ar-SA"/>
              </w:rPr>
            </w:pPr>
          </w:p>
          <w:p w14:paraId="216AFD1F" w14:textId="77777777" w:rsidR="00116544" w:rsidRDefault="00116544" w:rsidP="00E132E6">
            <w:pPr>
              <w:bidi/>
              <w:rPr>
                <w:rtl/>
                <w:lang w:val="ar-SA"/>
              </w:rPr>
            </w:pPr>
          </w:p>
          <w:p w14:paraId="207D6448" w14:textId="77777777" w:rsidR="00116544" w:rsidRDefault="00116544" w:rsidP="00E132E6">
            <w:pPr>
              <w:bidi/>
              <w:rPr>
                <w:rtl/>
                <w:lang w:val="ar-SA"/>
              </w:rPr>
            </w:pPr>
          </w:p>
          <w:p w14:paraId="057CE5B7" w14:textId="77777777" w:rsidR="00116544" w:rsidRPr="0073125C" w:rsidRDefault="00116544" w:rsidP="00E132E6">
            <w:pPr>
              <w:bidi/>
              <w:rPr>
                <w:lang w:val="ar-SA"/>
              </w:rPr>
            </w:pPr>
            <w:r>
              <w:rPr>
                <w:rFonts w:hint="cs"/>
                <w:rtl/>
                <w:lang w:val="ar-SA"/>
              </w:rPr>
              <w:t xml:space="preserve">صحيح </w:t>
            </w:r>
          </w:p>
        </w:tc>
        <w:tc>
          <w:tcPr>
            <w:tcW w:w="1843" w:type="dxa"/>
            <w:shd w:val="clear" w:color="auto" w:fill="F2F2F2" w:themeFill="background1" w:themeFillShade="F2"/>
          </w:tcPr>
          <w:p w14:paraId="238562DE" w14:textId="1457B4CE" w:rsidR="00116544" w:rsidRDefault="00116544" w:rsidP="00E132E6">
            <w:pPr>
              <w:bidi/>
              <w:rPr>
                <w:rtl/>
                <w:lang w:val="ar-SA"/>
              </w:rPr>
            </w:pPr>
          </w:p>
          <w:p w14:paraId="4F2E99C4" w14:textId="77777777" w:rsidR="00116544" w:rsidRDefault="00116544" w:rsidP="00E132E6">
            <w:pPr>
              <w:bidi/>
              <w:rPr>
                <w:rtl/>
                <w:lang w:val="ar-SA"/>
              </w:rPr>
            </w:pPr>
          </w:p>
          <w:p w14:paraId="49CDDA1B" w14:textId="77777777" w:rsidR="00116544" w:rsidRDefault="00116544" w:rsidP="00E132E6">
            <w:pPr>
              <w:bidi/>
              <w:rPr>
                <w:rtl/>
                <w:lang w:val="ar-SA"/>
              </w:rPr>
            </w:pPr>
          </w:p>
          <w:p w14:paraId="793518D8" w14:textId="77777777" w:rsidR="00116544" w:rsidRDefault="00116544" w:rsidP="00E132E6">
            <w:pPr>
              <w:bidi/>
              <w:rPr>
                <w:rtl/>
                <w:lang w:val="ar-SA"/>
              </w:rPr>
            </w:pPr>
          </w:p>
          <w:p w14:paraId="05070AE9" w14:textId="77777777" w:rsidR="00116544" w:rsidRDefault="00116544" w:rsidP="00E132E6">
            <w:pPr>
              <w:bidi/>
              <w:rPr>
                <w:rtl/>
                <w:lang w:val="ar-SA"/>
              </w:rPr>
            </w:pPr>
          </w:p>
          <w:p w14:paraId="7A3A4A75" w14:textId="77777777" w:rsidR="00116544" w:rsidRDefault="00116544" w:rsidP="00E132E6">
            <w:pPr>
              <w:bidi/>
              <w:rPr>
                <w:rtl/>
                <w:lang w:val="ar-SA"/>
              </w:rPr>
            </w:pPr>
          </w:p>
          <w:p w14:paraId="29476517" w14:textId="77777777" w:rsidR="00116544" w:rsidRDefault="00116544" w:rsidP="00E132E6">
            <w:pPr>
              <w:bidi/>
              <w:rPr>
                <w:rtl/>
                <w:lang w:val="ar-SA"/>
              </w:rPr>
            </w:pPr>
          </w:p>
          <w:p w14:paraId="32FDDD20" w14:textId="77777777" w:rsidR="00116544" w:rsidRPr="0073125C" w:rsidRDefault="00116544" w:rsidP="00E132E6">
            <w:pPr>
              <w:bidi/>
              <w:rPr>
                <w:lang w:val="ar-SA"/>
              </w:rPr>
            </w:pPr>
            <w:r>
              <w:rPr>
                <w:rFonts w:hint="cs"/>
                <w:rtl/>
                <w:lang w:val="ar-SA"/>
              </w:rPr>
              <w:t xml:space="preserve">البخاري </w:t>
            </w:r>
          </w:p>
        </w:tc>
        <w:tc>
          <w:tcPr>
            <w:tcW w:w="1843" w:type="dxa"/>
          </w:tcPr>
          <w:p w14:paraId="5018F030" w14:textId="77777777" w:rsidR="00116544" w:rsidRDefault="00116544" w:rsidP="00E132E6">
            <w:pPr>
              <w:bidi/>
              <w:rPr>
                <w:rtl/>
                <w:lang w:val="ar-SA"/>
              </w:rPr>
            </w:pPr>
          </w:p>
          <w:p w14:paraId="67C339ED" w14:textId="77777777" w:rsidR="00116544" w:rsidRDefault="00116544" w:rsidP="00E132E6">
            <w:pPr>
              <w:bidi/>
              <w:rPr>
                <w:rtl/>
                <w:lang w:val="ar-SA"/>
              </w:rPr>
            </w:pPr>
          </w:p>
          <w:p w14:paraId="479226CB" w14:textId="77777777" w:rsidR="00116544" w:rsidRDefault="00116544" w:rsidP="00E132E6">
            <w:pPr>
              <w:bidi/>
              <w:rPr>
                <w:rtl/>
                <w:lang w:val="ar-SA"/>
              </w:rPr>
            </w:pPr>
          </w:p>
          <w:p w14:paraId="4CE71096" w14:textId="77777777" w:rsidR="00116544" w:rsidRDefault="00116544" w:rsidP="00E132E6">
            <w:pPr>
              <w:bidi/>
              <w:rPr>
                <w:rtl/>
                <w:lang w:val="ar-SA"/>
              </w:rPr>
            </w:pPr>
          </w:p>
          <w:p w14:paraId="57743856" w14:textId="77777777" w:rsidR="00116544" w:rsidRDefault="00116544" w:rsidP="00E132E6">
            <w:pPr>
              <w:bidi/>
              <w:rPr>
                <w:rtl/>
                <w:lang w:val="ar-SA"/>
              </w:rPr>
            </w:pPr>
          </w:p>
          <w:p w14:paraId="20A22006" w14:textId="77777777" w:rsidR="00116544" w:rsidRDefault="00116544" w:rsidP="00E132E6">
            <w:pPr>
              <w:bidi/>
              <w:rPr>
                <w:rtl/>
                <w:lang w:val="ar-SA"/>
              </w:rPr>
            </w:pPr>
          </w:p>
          <w:p w14:paraId="57A4CA9D" w14:textId="2399F631" w:rsidR="00116544" w:rsidRPr="0073125C" w:rsidRDefault="00AB20D2" w:rsidP="00E132E6">
            <w:pPr>
              <w:bidi/>
              <w:rPr>
                <w:lang w:val="ar-SA"/>
              </w:rPr>
            </w:pPr>
            <w:r>
              <w:rPr>
                <w:rStyle w:val="primary-text-color"/>
                <w:color w:val="555555"/>
                <w:sz w:val="32"/>
                <w:szCs w:val="32"/>
                <w:rtl/>
              </w:rPr>
              <w:t>صحيح البخاري</w:t>
            </w:r>
            <w:r>
              <w:rPr>
                <w:color w:val="555555"/>
                <w:sz w:val="32"/>
                <w:szCs w:val="32"/>
              </w:rPr>
              <w:br/>
            </w:r>
            <w:r>
              <w:rPr>
                <w:rStyle w:val="afffe"/>
                <w:b w:val="0"/>
                <w:bCs w:val="0"/>
                <w:color w:val="555555"/>
                <w:sz w:val="32"/>
                <w:szCs w:val="32"/>
                <w:rtl/>
              </w:rPr>
              <w:t>الصفحة أو الرقم :</w:t>
            </w:r>
            <w:r>
              <w:rPr>
                <w:rStyle w:val="apple-converted-space"/>
                <w:color w:val="555555"/>
                <w:sz w:val="32"/>
                <w:szCs w:val="32"/>
                <w:rtl/>
              </w:rPr>
              <w:t> </w:t>
            </w:r>
            <w:r>
              <w:rPr>
                <w:rStyle w:val="primary-text-color"/>
                <w:color w:val="555555"/>
                <w:sz w:val="32"/>
                <w:szCs w:val="32"/>
              </w:rPr>
              <w:t>6472</w:t>
            </w:r>
          </w:p>
        </w:tc>
        <w:tc>
          <w:tcPr>
            <w:tcW w:w="2707" w:type="dxa"/>
            <w:shd w:val="clear" w:color="auto" w:fill="F2F2F2" w:themeFill="background1" w:themeFillShade="F2"/>
          </w:tcPr>
          <w:p w14:paraId="67FDCBB7" w14:textId="77777777" w:rsidR="00116544" w:rsidRDefault="00116544" w:rsidP="00E132E6">
            <w:pPr>
              <w:bidi/>
              <w:rPr>
                <w:rtl/>
                <w:lang w:val="ar-SA"/>
              </w:rPr>
            </w:pPr>
          </w:p>
          <w:p w14:paraId="0E7D0DCA" w14:textId="77777777" w:rsidR="00116544" w:rsidRDefault="00116544" w:rsidP="00E132E6">
            <w:pPr>
              <w:bidi/>
              <w:rPr>
                <w:rtl/>
                <w:lang w:val="ar-SA"/>
              </w:rPr>
            </w:pPr>
          </w:p>
          <w:p w14:paraId="6E86BDD8" w14:textId="77777777" w:rsidR="00116544" w:rsidRDefault="00116544" w:rsidP="00E132E6">
            <w:pPr>
              <w:bidi/>
              <w:rPr>
                <w:rtl/>
                <w:lang w:val="ar-SA"/>
              </w:rPr>
            </w:pPr>
          </w:p>
          <w:p w14:paraId="422E01E7" w14:textId="77777777" w:rsidR="00116544" w:rsidRDefault="00116544" w:rsidP="00E132E6">
            <w:pPr>
              <w:bidi/>
              <w:rPr>
                <w:rtl/>
                <w:lang w:val="ar-SA"/>
              </w:rPr>
            </w:pPr>
          </w:p>
          <w:p w14:paraId="7A0BCD1C" w14:textId="77777777" w:rsidR="00116544" w:rsidRDefault="00116544" w:rsidP="00E132E6">
            <w:pPr>
              <w:bidi/>
              <w:rPr>
                <w:rtl/>
                <w:lang w:val="ar-SA"/>
              </w:rPr>
            </w:pPr>
          </w:p>
          <w:p w14:paraId="31C8B557" w14:textId="77777777" w:rsidR="00116544" w:rsidRDefault="00116544" w:rsidP="00E132E6">
            <w:pPr>
              <w:bidi/>
              <w:rPr>
                <w:rtl/>
                <w:lang w:val="ar-SA"/>
              </w:rPr>
            </w:pPr>
          </w:p>
          <w:p w14:paraId="7BE1A258" w14:textId="77777777" w:rsidR="00116544" w:rsidRDefault="00116544" w:rsidP="00E132E6">
            <w:pPr>
              <w:bidi/>
              <w:rPr>
                <w:rtl/>
                <w:lang w:val="ar-SA"/>
              </w:rPr>
            </w:pPr>
          </w:p>
          <w:p w14:paraId="0BC13F72" w14:textId="2FC0D21A" w:rsidR="00116544" w:rsidRPr="0073125C" w:rsidRDefault="00697AED" w:rsidP="00E132E6">
            <w:pPr>
              <w:bidi/>
              <w:rPr>
                <w:lang w:val="ar-SA"/>
              </w:rPr>
            </w:pPr>
            <w:r>
              <w:rPr>
                <w:rStyle w:val="primary-text-color"/>
                <w:color w:val="555555"/>
                <w:sz w:val="32"/>
                <w:szCs w:val="32"/>
                <w:rtl/>
              </w:rPr>
              <w:t>أخرجه مسلم (220) مطولا.</w:t>
            </w:r>
          </w:p>
        </w:tc>
        <w:tc>
          <w:tcPr>
            <w:tcW w:w="1721" w:type="dxa"/>
            <w:shd w:val="clear" w:color="auto" w:fill="F2F2F2" w:themeFill="background1" w:themeFillShade="F2"/>
          </w:tcPr>
          <w:p w14:paraId="0FABBC27" w14:textId="77777777" w:rsidR="00116544" w:rsidRDefault="00116544" w:rsidP="00E132E6">
            <w:pPr>
              <w:bidi/>
              <w:rPr>
                <w:rtl/>
                <w:lang w:val="ar-SA"/>
              </w:rPr>
            </w:pPr>
          </w:p>
          <w:p w14:paraId="4A5DDF70" w14:textId="77777777" w:rsidR="00116544" w:rsidRDefault="00116544" w:rsidP="00E132E6">
            <w:pPr>
              <w:bidi/>
              <w:rPr>
                <w:rtl/>
                <w:lang w:val="ar-SA"/>
              </w:rPr>
            </w:pPr>
          </w:p>
          <w:p w14:paraId="0E51992B" w14:textId="77777777" w:rsidR="00116544" w:rsidRDefault="00116544" w:rsidP="00E132E6">
            <w:pPr>
              <w:bidi/>
              <w:rPr>
                <w:rtl/>
                <w:lang w:val="ar-SA"/>
              </w:rPr>
            </w:pPr>
          </w:p>
          <w:p w14:paraId="6B6DB30D" w14:textId="77777777" w:rsidR="00116544" w:rsidRDefault="00116544" w:rsidP="00E132E6">
            <w:pPr>
              <w:bidi/>
              <w:rPr>
                <w:rtl/>
                <w:lang w:val="ar-SA"/>
              </w:rPr>
            </w:pPr>
          </w:p>
          <w:p w14:paraId="6A7AEEE9" w14:textId="77777777" w:rsidR="00116544" w:rsidRDefault="00116544" w:rsidP="00E132E6">
            <w:pPr>
              <w:bidi/>
              <w:rPr>
                <w:rtl/>
                <w:lang w:val="ar-SA"/>
              </w:rPr>
            </w:pPr>
          </w:p>
          <w:p w14:paraId="092C3DC9" w14:textId="77777777" w:rsidR="00116544" w:rsidRDefault="00116544" w:rsidP="00E132E6">
            <w:pPr>
              <w:bidi/>
              <w:rPr>
                <w:rtl/>
                <w:lang w:val="ar-SA"/>
              </w:rPr>
            </w:pPr>
          </w:p>
          <w:p w14:paraId="014AF308" w14:textId="105D8370" w:rsidR="00116544" w:rsidRDefault="00697AED" w:rsidP="00E132E6">
            <w:pPr>
              <w:bidi/>
              <w:rPr>
                <w:rtl/>
                <w:lang w:val="ar-SA"/>
              </w:rPr>
            </w:pPr>
            <w:r>
              <w:rPr>
                <w:rFonts w:hint="cs"/>
                <w:rtl/>
                <w:lang w:val="ar-SA"/>
              </w:rPr>
              <w:t xml:space="preserve">عبدالله بن عباس </w:t>
            </w:r>
          </w:p>
        </w:tc>
      </w:tr>
    </w:tbl>
    <w:p w14:paraId="154238B8" w14:textId="77777777" w:rsidR="00116544" w:rsidRDefault="00116544" w:rsidP="00E132E6">
      <w:pPr>
        <w:bidi/>
        <w:rPr>
          <w:rtl/>
          <w:lang w:val="ar-SA"/>
        </w:rPr>
      </w:pPr>
    </w:p>
    <w:p w14:paraId="2886B70C" w14:textId="77777777" w:rsidR="00116544" w:rsidRDefault="00116544" w:rsidP="00E132E6">
      <w:pPr>
        <w:bidi/>
        <w:rPr>
          <w:rtl/>
          <w:lang w:val="ar-SA"/>
        </w:rPr>
      </w:pPr>
    </w:p>
    <w:p w14:paraId="532916C8" w14:textId="77777777" w:rsidR="00116544" w:rsidRDefault="00116544" w:rsidP="00E132E6">
      <w:pPr>
        <w:bidi/>
        <w:rPr>
          <w:rtl/>
          <w:lang w:val="ar-SA"/>
        </w:rPr>
      </w:pPr>
    </w:p>
    <w:p w14:paraId="6A5BE52C" w14:textId="77777777" w:rsidR="00116544" w:rsidRDefault="00116544" w:rsidP="00E132E6">
      <w:pPr>
        <w:bidi/>
        <w:rPr>
          <w:rtl/>
          <w:lang w:val="ar-SA"/>
        </w:rPr>
      </w:pPr>
    </w:p>
    <w:p w14:paraId="6273C61D" w14:textId="77777777" w:rsidR="00116544" w:rsidRDefault="00116544" w:rsidP="00E132E6">
      <w:pPr>
        <w:bidi/>
        <w:rPr>
          <w:rtl/>
          <w:lang w:val="ar-SA"/>
        </w:rPr>
      </w:pPr>
    </w:p>
    <w:p w14:paraId="0E842D6A" w14:textId="77777777" w:rsidR="00116544" w:rsidRDefault="00116544" w:rsidP="00E132E6">
      <w:pPr>
        <w:bidi/>
        <w:rPr>
          <w:rtl/>
          <w:lang w:val="ar-SA"/>
        </w:rPr>
      </w:pPr>
    </w:p>
    <w:p w14:paraId="7FCEFE0A" w14:textId="77777777" w:rsidR="00116544" w:rsidRDefault="00116544" w:rsidP="00E132E6">
      <w:pPr>
        <w:bidi/>
        <w:rPr>
          <w:rtl/>
          <w:lang w:val="ar-SA"/>
        </w:rPr>
      </w:pPr>
    </w:p>
    <w:p w14:paraId="082CDCF6" w14:textId="77777777" w:rsidR="00116544" w:rsidRDefault="00116544" w:rsidP="00116544">
      <w:pPr>
        <w:bidi/>
        <w:rPr>
          <w:rtl/>
          <w:lang w:val="ar-SA"/>
        </w:rPr>
      </w:pPr>
    </w:p>
    <w:p w14:paraId="0458C5F9" w14:textId="77777777" w:rsidR="00116544" w:rsidRDefault="00116544" w:rsidP="00116544">
      <w:pPr>
        <w:bidi/>
        <w:rPr>
          <w:rtl/>
          <w:lang w:val="ar-SA"/>
        </w:rPr>
      </w:pPr>
    </w:p>
    <w:p w14:paraId="57D19C68" w14:textId="77777777" w:rsidR="00116544" w:rsidRDefault="00116544" w:rsidP="00116544">
      <w:pPr>
        <w:bidi/>
        <w:rPr>
          <w:rtl/>
          <w:lang w:val="ar-SA"/>
        </w:rPr>
      </w:pPr>
    </w:p>
    <w:p w14:paraId="48334C15" w14:textId="77777777" w:rsidR="00116544" w:rsidRDefault="00116544" w:rsidP="00116544">
      <w:pPr>
        <w:bidi/>
        <w:rPr>
          <w:rtl/>
          <w:lang w:val="ar-SA"/>
        </w:rPr>
      </w:pPr>
    </w:p>
    <w:p w14:paraId="15E2BCF9" w14:textId="77777777" w:rsidR="00116544" w:rsidRDefault="00116544" w:rsidP="00116544">
      <w:pPr>
        <w:bidi/>
        <w:rPr>
          <w:rtl/>
          <w:lang w:val="ar-SA"/>
        </w:rPr>
      </w:pPr>
    </w:p>
    <w:p w14:paraId="4093D603" w14:textId="77777777" w:rsidR="00116544" w:rsidRDefault="00116544" w:rsidP="00116544">
      <w:pPr>
        <w:bidi/>
        <w:rPr>
          <w:rtl/>
          <w:lang w:val="ar-SA"/>
        </w:rPr>
      </w:pPr>
    </w:p>
    <w:p w14:paraId="6DC54274" w14:textId="77777777" w:rsidR="00116544" w:rsidRDefault="00116544" w:rsidP="00116544">
      <w:pPr>
        <w:bidi/>
        <w:rPr>
          <w:rtl/>
          <w:lang w:val="ar-SA"/>
        </w:rPr>
      </w:pPr>
    </w:p>
    <w:p w14:paraId="074A84A6" w14:textId="77777777" w:rsidR="00116544" w:rsidRDefault="00116544" w:rsidP="00116544">
      <w:pPr>
        <w:bidi/>
        <w:rPr>
          <w:rtl/>
          <w:lang w:val="ar-SA"/>
        </w:rPr>
      </w:pPr>
    </w:p>
    <w:p w14:paraId="432BC5C1" w14:textId="77777777" w:rsidR="00116544" w:rsidRPr="0073125C" w:rsidRDefault="00116544" w:rsidP="00116544">
      <w:pPr>
        <w:bidi/>
        <w:rPr>
          <w:lang w:val="ar-SA"/>
        </w:rPr>
      </w:pPr>
    </w:p>
    <w:sectPr w:rsidR="00116544" w:rsidRPr="0073125C" w:rsidSect="00A75B80">
      <w:pgSz w:w="16838" w:h="11906" w:orient="landscape" w:code="9"/>
      <w:pgMar w:top="0"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654E4C" w14:textId="77777777" w:rsidR="00200600" w:rsidRDefault="00200600" w:rsidP="00B9109F">
      <w:r>
        <w:separator/>
      </w:r>
    </w:p>
  </w:endnote>
  <w:endnote w:type="continuationSeparator" w:id="0">
    <w:p w14:paraId="4DA162DC" w14:textId="77777777" w:rsidR="00200600" w:rsidRDefault="00200600" w:rsidP="00B91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YouYuan">
    <w:altName w:val="幼圆"/>
    <w:panose1 w:val="020B0604020202020204"/>
    <w:charset w:val="86"/>
    <w:family w:val="modern"/>
    <w:pitch w:val="fixed"/>
    <w:sig w:usb0="00002A87" w:usb1="080E0000" w:usb2="00000010" w:usb3="00000000" w:csb0="0004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AA5C39" w14:textId="77777777" w:rsidR="00200600" w:rsidRDefault="00200600" w:rsidP="00B9109F">
      <w:r>
        <w:separator/>
      </w:r>
    </w:p>
  </w:footnote>
  <w:footnote w:type="continuationSeparator" w:id="0">
    <w:p w14:paraId="16DCC973" w14:textId="77777777" w:rsidR="00200600" w:rsidRDefault="00200600" w:rsidP="00B91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B564FC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C22824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B6AA1F6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9B8D26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32B8198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5E9B4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C569FC6"/>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A24420"/>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F83D2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62A26ED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322B6B02"/>
    <w:multiLevelType w:val="multilevel"/>
    <w:tmpl w:val="04090023"/>
    <w:styleLink w:val="a1"/>
    <w:lvl w:ilvl="0">
      <w:start w:val="1"/>
      <w:numFmt w:val="upperRoman"/>
      <w:lvlText w:val="Article %1."/>
      <w:lvlJc w:val="left"/>
      <w:pPr>
        <w:ind w:left="0" w:firstLine="0"/>
      </w:pPr>
      <w:rPr>
        <w:rFonts w:ascii="Tahoma" w:hAnsi="Tahoma" w:cs="Tahoma"/>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0A76FF4"/>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CB04A8A"/>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920326">
    <w:abstractNumId w:val="9"/>
  </w:num>
  <w:num w:numId="2" w16cid:durableId="208608887">
    <w:abstractNumId w:val="7"/>
  </w:num>
  <w:num w:numId="3" w16cid:durableId="176775197">
    <w:abstractNumId w:val="6"/>
  </w:num>
  <w:num w:numId="4" w16cid:durableId="1037202283">
    <w:abstractNumId w:val="5"/>
  </w:num>
  <w:num w:numId="5" w16cid:durableId="674771759">
    <w:abstractNumId w:val="4"/>
  </w:num>
  <w:num w:numId="6" w16cid:durableId="393235504">
    <w:abstractNumId w:val="8"/>
  </w:num>
  <w:num w:numId="7" w16cid:durableId="984511419">
    <w:abstractNumId w:val="3"/>
  </w:num>
  <w:num w:numId="8" w16cid:durableId="869606119">
    <w:abstractNumId w:val="2"/>
  </w:num>
  <w:num w:numId="9" w16cid:durableId="284118988">
    <w:abstractNumId w:val="1"/>
  </w:num>
  <w:num w:numId="10" w16cid:durableId="1683631897">
    <w:abstractNumId w:val="0"/>
  </w:num>
  <w:num w:numId="11" w16cid:durableId="467552571">
    <w:abstractNumId w:val="12"/>
  </w:num>
  <w:num w:numId="12" w16cid:durableId="26608090">
    <w:abstractNumId w:val="11"/>
  </w:num>
  <w:num w:numId="13" w16cid:durableId="70340850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removeDateAndTime/>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FD"/>
    <w:rsid w:val="0001065E"/>
    <w:rsid w:val="00010D65"/>
    <w:rsid w:val="00013081"/>
    <w:rsid w:val="00022A54"/>
    <w:rsid w:val="00035F51"/>
    <w:rsid w:val="00040E5F"/>
    <w:rsid w:val="00045C06"/>
    <w:rsid w:val="00072954"/>
    <w:rsid w:val="00081187"/>
    <w:rsid w:val="00084ABE"/>
    <w:rsid w:val="00096F4D"/>
    <w:rsid w:val="000A2503"/>
    <w:rsid w:val="000A2B55"/>
    <w:rsid w:val="000C52AB"/>
    <w:rsid w:val="000D4E45"/>
    <w:rsid w:val="000F531D"/>
    <w:rsid w:val="000F580C"/>
    <w:rsid w:val="00107C2B"/>
    <w:rsid w:val="00112018"/>
    <w:rsid w:val="00116544"/>
    <w:rsid w:val="00117D88"/>
    <w:rsid w:val="001317E3"/>
    <w:rsid w:val="001328A6"/>
    <w:rsid w:val="001338E0"/>
    <w:rsid w:val="00146453"/>
    <w:rsid w:val="00181E5E"/>
    <w:rsid w:val="00185651"/>
    <w:rsid w:val="001950B4"/>
    <w:rsid w:val="001B3C16"/>
    <w:rsid w:val="001C0E32"/>
    <w:rsid w:val="001C70A2"/>
    <w:rsid w:val="001E0505"/>
    <w:rsid w:val="001F55BD"/>
    <w:rsid w:val="00200600"/>
    <w:rsid w:val="00202EFA"/>
    <w:rsid w:val="002273CF"/>
    <w:rsid w:val="00236F2D"/>
    <w:rsid w:val="0024411E"/>
    <w:rsid w:val="00245615"/>
    <w:rsid w:val="00254CEB"/>
    <w:rsid w:val="00260060"/>
    <w:rsid w:val="00262DAD"/>
    <w:rsid w:val="00263FA4"/>
    <w:rsid w:val="002659AC"/>
    <w:rsid w:val="00280100"/>
    <w:rsid w:val="00290E31"/>
    <w:rsid w:val="002A578C"/>
    <w:rsid w:val="002B1AD7"/>
    <w:rsid w:val="002B38BE"/>
    <w:rsid w:val="002F1CE7"/>
    <w:rsid w:val="002F1DFD"/>
    <w:rsid w:val="002F7B79"/>
    <w:rsid w:val="003005C5"/>
    <w:rsid w:val="00301BF4"/>
    <w:rsid w:val="00304440"/>
    <w:rsid w:val="00304479"/>
    <w:rsid w:val="00306B86"/>
    <w:rsid w:val="00306D0C"/>
    <w:rsid w:val="003210E8"/>
    <w:rsid w:val="00330A6A"/>
    <w:rsid w:val="0033656C"/>
    <w:rsid w:val="00337C0C"/>
    <w:rsid w:val="00350D85"/>
    <w:rsid w:val="003560B8"/>
    <w:rsid w:val="00363071"/>
    <w:rsid w:val="0036616F"/>
    <w:rsid w:val="00366D1A"/>
    <w:rsid w:val="003713EF"/>
    <w:rsid w:val="003716AA"/>
    <w:rsid w:val="003741EE"/>
    <w:rsid w:val="00393CD6"/>
    <w:rsid w:val="003A3411"/>
    <w:rsid w:val="003A7DAF"/>
    <w:rsid w:val="003B0578"/>
    <w:rsid w:val="003B60DA"/>
    <w:rsid w:val="003C3298"/>
    <w:rsid w:val="003C6599"/>
    <w:rsid w:val="003C7F16"/>
    <w:rsid w:val="003D0B48"/>
    <w:rsid w:val="003D1FB7"/>
    <w:rsid w:val="003D4411"/>
    <w:rsid w:val="003E097E"/>
    <w:rsid w:val="003E25DA"/>
    <w:rsid w:val="003F77AC"/>
    <w:rsid w:val="00405002"/>
    <w:rsid w:val="00417687"/>
    <w:rsid w:val="004202F9"/>
    <w:rsid w:val="0043183A"/>
    <w:rsid w:val="00431A72"/>
    <w:rsid w:val="004410B4"/>
    <w:rsid w:val="00441DD7"/>
    <w:rsid w:val="0044766B"/>
    <w:rsid w:val="0048197F"/>
    <w:rsid w:val="0048292C"/>
    <w:rsid w:val="00485239"/>
    <w:rsid w:val="004873CF"/>
    <w:rsid w:val="004907F9"/>
    <w:rsid w:val="004970FA"/>
    <w:rsid w:val="004B0FAD"/>
    <w:rsid w:val="004B7A3D"/>
    <w:rsid w:val="004D0013"/>
    <w:rsid w:val="004E0B73"/>
    <w:rsid w:val="004E4712"/>
    <w:rsid w:val="00503B21"/>
    <w:rsid w:val="00506BA8"/>
    <w:rsid w:val="005243B4"/>
    <w:rsid w:val="00544B7B"/>
    <w:rsid w:val="00554133"/>
    <w:rsid w:val="00555C19"/>
    <w:rsid w:val="005607BD"/>
    <w:rsid w:val="005721AC"/>
    <w:rsid w:val="00572203"/>
    <w:rsid w:val="00572548"/>
    <w:rsid w:val="00576C0A"/>
    <w:rsid w:val="005B12AB"/>
    <w:rsid w:val="005C1B64"/>
    <w:rsid w:val="005C24DB"/>
    <w:rsid w:val="005C3F50"/>
    <w:rsid w:val="005D7011"/>
    <w:rsid w:val="005E48EC"/>
    <w:rsid w:val="005E7C68"/>
    <w:rsid w:val="005F5736"/>
    <w:rsid w:val="006018C6"/>
    <w:rsid w:val="00627240"/>
    <w:rsid w:val="00632D2F"/>
    <w:rsid w:val="00662391"/>
    <w:rsid w:val="00663398"/>
    <w:rsid w:val="00673B03"/>
    <w:rsid w:val="00674FF9"/>
    <w:rsid w:val="00681E4C"/>
    <w:rsid w:val="00695A78"/>
    <w:rsid w:val="00697AED"/>
    <w:rsid w:val="006B39A8"/>
    <w:rsid w:val="006C0320"/>
    <w:rsid w:val="006E2746"/>
    <w:rsid w:val="006E3D3C"/>
    <w:rsid w:val="006E6F7E"/>
    <w:rsid w:val="0071256D"/>
    <w:rsid w:val="00717254"/>
    <w:rsid w:val="0073125C"/>
    <w:rsid w:val="00734F7B"/>
    <w:rsid w:val="00735A09"/>
    <w:rsid w:val="007418FD"/>
    <w:rsid w:val="0074376E"/>
    <w:rsid w:val="00745595"/>
    <w:rsid w:val="007504BB"/>
    <w:rsid w:val="00757091"/>
    <w:rsid w:val="00766280"/>
    <w:rsid w:val="007745C4"/>
    <w:rsid w:val="0078287A"/>
    <w:rsid w:val="00787B33"/>
    <w:rsid w:val="007A4A8F"/>
    <w:rsid w:val="007B5483"/>
    <w:rsid w:val="007C2697"/>
    <w:rsid w:val="007D10D8"/>
    <w:rsid w:val="007D2FC4"/>
    <w:rsid w:val="007D6B9C"/>
    <w:rsid w:val="007F242B"/>
    <w:rsid w:val="007F2A0F"/>
    <w:rsid w:val="007F60AA"/>
    <w:rsid w:val="00812167"/>
    <w:rsid w:val="008156AD"/>
    <w:rsid w:val="00821911"/>
    <w:rsid w:val="008458D7"/>
    <w:rsid w:val="008600F6"/>
    <w:rsid w:val="00864B65"/>
    <w:rsid w:val="00866A86"/>
    <w:rsid w:val="008670A0"/>
    <w:rsid w:val="008730A5"/>
    <w:rsid w:val="00886AAE"/>
    <w:rsid w:val="008966BD"/>
    <w:rsid w:val="008A0EAC"/>
    <w:rsid w:val="008A44B5"/>
    <w:rsid w:val="008A5709"/>
    <w:rsid w:val="008B1275"/>
    <w:rsid w:val="008B19BB"/>
    <w:rsid w:val="008B2E9F"/>
    <w:rsid w:val="008C0EAA"/>
    <w:rsid w:val="008C3AEF"/>
    <w:rsid w:val="008D4383"/>
    <w:rsid w:val="008E3958"/>
    <w:rsid w:val="00911C6E"/>
    <w:rsid w:val="0091227C"/>
    <w:rsid w:val="0091634C"/>
    <w:rsid w:val="0091719B"/>
    <w:rsid w:val="00917EAB"/>
    <w:rsid w:val="00956BE4"/>
    <w:rsid w:val="00961F64"/>
    <w:rsid w:val="00964F89"/>
    <w:rsid w:val="00982E91"/>
    <w:rsid w:val="00983725"/>
    <w:rsid w:val="00991C5A"/>
    <w:rsid w:val="009A6CE0"/>
    <w:rsid w:val="009B04B8"/>
    <w:rsid w:val="009B23C4"/>
    <w:rsid w:val="009B380F"/>
    <w:rsid w:val="009C1AAF"/>
    <w:rsid w:val="009D2031"/>
    <w:rsid w:val="009D6A6E"/>
    <w:rsid w:val="009D6DFC"/>
    <w:rsid w:val="009E59D1"/>
    <w:rsid w:val="009F1E54"/>
    <w:rsid w:val="009F28AA"/>
    <w:rsid w:val="00A1052D"/>
    <w:rsid w:val="00A44151"/>
    <w:rsid w:val="00A61C25"/>
    <w:rsid w:val="00A732FC"/>
    <w:rsid w:val="00A75B80"/>
    <w:rsid w:val="00A85691"/>
    <w:rsid w:val="00A85CC5"/>
    <w:rsid w:val="00A94303"/>
    <w:rsid w:val="00AB0B16"/>
    <w:rsid w:val="00AB1692"/>
    <w:rsid w:val="00AB1F5C"/>
    <w:rsid w:val="00AB20D2"/>
    <w:rsid w:val="00AC51C3"/>
    <w:rsid w:val="00AE23E5"/>
    <w:rsid w:val="00AE2720"/>
    <w:rsid w:val="00B14B42"/>
    <w:rsid w:val="00B203D0"/>
    <w:rsid w:val="00B7497B"/>
    <w:rsid w:val="00B86222"/>
    <w:rsid w:val="00B87D4F"/>
    <w:rsid w:val="00B9109F"/>
    <w:rsid w:val="00BA5E2E"/>
    <w:rsid w:val="00BA720A"/>
    <w:rsid w:val="00BB4AE3"/>
    <w:rsid w:val="00BC6536"/>
    <w:rsid w:val="00BD3FD0"/>
    <w:rsid w:val="00BD5E01"/>
    <w:rsid w:val="00BE472A"/>
    <w:rsid w:val="00C02FD1"/>
    <w:rsid w:val="00C21DF9"/>
    <w:rsid w:val="00C22695"/>
    <w:rsid w:val="00C50841"/>
    <w:rsid w:val="00C70BE9"/>
    <w:rsid w:val="00C73BF1"/>
    <w:rsid w:val="00C86BED"/>
    <w:rsid w:val="00C8722A"/>
    <w:rsid w:val="00C970E0"/>
    <w:rsid w:val="00CB35E5"/>
    <w:rsid w:val="00CB6A51"/>
    <w:rsid w:val="00CC599B"/>
    <w:rsid w:val="00CD24E4"/>
    <w:rsid w:val="00CE1A30"/>
    <w:rsid w:val="00CE3754"/>
    <w:rsid w:val="00CE699A"/>
    <w:rsid w:val="00D10689"/>
    <w:rsid w:val="00D15EB1"/>
    <w:rsid w:val="00D24222"/>
    <w:rsid w:val="00D25EA1"/>
    <w:rsid w:val="00D324AF"/>
    <w:rsid w:val="00D34BE6"/>
    <w:rsid w:val="00D53AF0"/>
    <w:rsid w:val="00D57376"/>
    <w:rsid w:val="00D67BC2"/>
    <w:rsid w:val="00D81521"/>
    <w:rsid w:val="00D826C2"/>
    <w:rsid w:val="00DA1FB7"/>
    <w:rsid w:val="00DA4D61"/>
    <w:rsid w:val="00DA62FD"/>
    <w:rsid w:val="00DB2668"/>
    <w:rsid w:val="00DB3757"/>
    <w:rsid w:val="00DD33A4"/>
    <w:rsid w:val="00DD61C0"/>
    <w:rsid w:val="00DE1795"/>
    <w:rsid w:val="00DE5EE6"/>
    <w:rsid w:val="00DF655E"/>
    <w:rsid w:val="00E01388"/>
    <w:rsid w:val="00E05A33"/>
    <w:rsid w:val="00E06223"/>
    <w:rsid w:val="00E40545"/>
    <w:rsid w:val="00E4447F"/>
    <w:rsid w:val="00E45530"/>
    <w:rsid w:val="00E45BED"/>
    <w:rsid w:val="00E47C20"/>
    <w:rsid w:val="00E52FE1"/>
    <w:rsid w:val="00E54F4B"/>
    <w:rsid w:val="00E6288F"/>
    <w:rsid w:val="00E63809"/>
    <w:rsid w:val="00E74A85"/>
    <w:rsid w:val="00E809AE"/>
    <w:rsid w:val="00E80A20"/>
    <w:rsid w:val="00E85F83"/>
    <w:rsid w:val="00E87AD9"/>
    <w:rsid w:val="00E95650"/>
    <w:rsid w:val="00EB0739"/>
    <w:rsid w:val="00EB3AA4"/>
    <w:rsid w:val="00EC256D"/>
    <w:rsid w:val="00EC67C5"/>
    <w:rsid w:val="00EC7789"/>
    <w:rsid w:val="00EE1CC7"/>
    <w:rsid w:val="00EE3EC6"/>
    <w:rsid w:val="00EF2B8B"/>
    <w:rsid w:val="00F14B1F"/>
    <w:rsid w:val="00F158A4"/>
    <w:rsid w:val="00F25FEA"/>
    <w:rsid w:val="00F27739"/>
    <w:rsid w:val="00F32AB2"/>
    <w:rsid w:val="00F34D8F"/>
    <w:rsid w:val="00F36145"/>
    <w:rsid w:val="00F36BCD"/>
    <w:rsid w:val="00F52EE8"/>
    <w:rsid w:val="00F671D1"/>
    <w:rsid w:val="00F72085"/>
    <w:rsid w:val="00F73B7C"/>
    <w:rsid w:val="00F83E46"/>
    <w:rsid w:val="00F86D2B"/>
    <w:rsid w:val="00F87E29"/>
    <w:rsid w:val="00F94A67"/>
    <w:rsid w:val="00FA2689"/>
    <w:rsid w:val="00FC11E7"/>
    <w:rsid w:val="00FC5A52"/>
    <w:rsid w:val="00FD1D10"/>
    <w:rsid w:val="00FD2C23"/>
    <w:rsid w:val="00FE75FD"/>
    <w:rsid w:val="00FF125D"/>
    <w:rsid w:val="00FF31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D89C"/>
  <w15:docId w15:val="{4166B816-E661-9747-A1F0-1EBDBEB7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imes New Roman"/>
        <w:sz w:val="22"/>
        <w:szCs w:val="22"/>
        <w:lang w:val="en-US"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73125C"/>
    <w:rPr>
      <w:rFonts w:ascii="Tahoma" w:hAnsi="Tahoma" w:cs="Tahoma"/>
    </w:rPr>
  </w:style>
  <w:style w:type="paragraph" w:styleId="1">
    <w:name w:val="heading 1"/>
    <w:basedOn w:val="a2"/>
    <w:next w:val="a2"/>
    <w:link w:val="1Char"/>
    <w:qFormat/>
    <w:rsid w:val="0073125C"/>
    <w:pPr>
      <w:outlineLvl w:val="0"/>
    </w:pPr>
    <w:rPr>
      <w:b/>
      <w:sz w:val="32"/>
      <w:szCs w:val="32"/>
    </w:rPr>
  </w:style>
  <w:style w:type="paragraph" w:styleId="21">
    <w:name w:val="heading 2"/>
    <w:basedOn w:val="1"/>
    <w:next w:val="a2"/>
    <w:link w:val="2Char"/>
    <w:qFormat/>
    <w:rsid w:val="0073125C"/>
    <w:pPr>
      <w:jc w:val="right"/>
      <w:outlineLvl w:val="1"/>
    </w:pPr>
    <w:rPr>
      <w:color w:val="595959" w:themeColor="text1" w:themeTint="A6"/>
    </w:rPr>
  </w:style>
  <w:style w:type="paragraph" w:styleId="31">
    <w:name w:val="heading 3"/>
    <w:basedOn w:val="a2"/>
    <w:next w:val="a2"/>
    <w:link w:val="3Char"/>
    <w:qFormat/>
    <w:rsid w:val="0073125C"/>
    <w:pPr>
      <w:jc w:val="center"/>
      <w:outlineLvl w:val="2"/>
    </w:pPr>
    <w:rPr>
      <w:sz w:val="32"/>
      <w:szCs w:val="32"/>
    </w:rPr>
  </w:style>
  <w:style w:type="paragraph" w:styleId="41">
    <w:name w:val="heading 4"/>
    <w:basedOn w:val="a2"/>
    <w:next w:val="a2"/>
    <w:link w:val="4Char"/>
    <w:semiHidden/>
    <w:unhideWhenUsed/>
    <w:qFormat/>
    <w:rsid w:val="0073125C"/>
    <w:pPr>
      <w:keepNext/>
      <w:keepLines/>
      <w:spacing w:before="40"/>
      <w:outlineLvl w:val="3"/>
    </w:pPr>
    <w:rPr>
      <w:rFonts w:eastAsiaTheme="majorEastAsia"/>
      <w:i/>
      <w:iCs/>
      <w:color w:val="365F91" w:themeColor="accent1" w:themeShade="BF"/>
    </w:rPr>
  </w:style>
  <w:style w:type="paragraph" w:styleId="51">
    <w:name w:val="heading 5"/>
    <w:basedOn w:val="a2"/>
    <w:next w:val="a2"/>
    <w:link w:val="5Char"/>
    <w:uiPriority w:val="9"/>
    <w:unhideWhenUsed/>
    <w:qFormat/>
    <w:rsid w:val="0073125C"/>
    <w:pPr>
      <w:keepNext/>
      <w:keepLines/>
      <w:spacing w:before="40"/>
      <w:outlineLvl w:val="4"/>
    </w:pPr>
    <w:rPr>
      <w:rFonts w:eastAsiaTheme="majorEastAsia"/>
      <w:color w:val="365F91" w:themeColor="accent1" w:themeShade="BF"/>
    </w:rPr>
  </w:style>
  <w:style w:type="paragraph" w:styleId="6">
    <w:name w:val="heading 6"/>
    <w:basedOn w:val="a2"/>
    <w:next w:val="a2"/>
    <w:link w:val="6Char"/>
    <w:semiHidden/>
    <w:unhideWhenUsed/>
    <w:qFormat/>
    <w:rsid w:val="0073125C"/>
    <w:pPr>
      <w:keepNext/>
      <w:keepLines/>
      <w:spacing w:before="40"/>
      <w:outlineLvl w:val="5"/>
    </w:pPr>
    <w:rPr>
      <w:rFonts w:eastAsiaTheme="majorEastAsia"/>
      <w:color w:val="243F60" w:themeColor="accent1" w:themeShade="7F"/>
    </w:rPr>
  </w:style>
  <w:style w:type="paragraph" w:styleId="7">
    <w:name w:val="heading 7"/>
    <w:basedOn w:val="a2"/>
    <w:next w:val="a2"/>
    <w:link w:val="7Char"/>
    <w:semiHidden/>
    <w:unhideWhenUsed/>
    <w:qFormat/>
    <w:rsid w:val="0073125C"/>
    <w:pPr>
      <w:keepNext/>
      <w:keepLines/>
      <w:spacing w:before="40"/>
      <w:outlineLvl w:val="6"/>
    </w:pPr>
    <w:rPr>
      <w:rFonts w:eastAsiaTheme="majorEastAsia"/>
      <w:i/>
      <w:iCs/>
      <w:color w:val="243F60" w:themeColor="accent1" w:themeShade="7F"/>
    </w:rPr>
  </w:style>
  <w:style w:type="paragraph" w:styleId="8">
    <w:name w:val="heading 8"/>
    <w:basedOn w:val="a2"/>
    <w:next w:val="a2"/>
    <w:link w:val="8Char"/>
    <w:semiHidden/>
    <w:unhideWhenUsed/>
    <w:qFormat/>
    <w:rsid w:val="0073125C"/>
    <w:pPr>
      <w:keepNext/>
      <w:keepLines/>
      <w:spacing w:before="40"/>
      <w:outlineLvl w:val="7"/>
    </w:pPr>
    <w:rPr>
      <w:rFonts w:eastAsiaTheme="majorEastAsia"/>
      <w:color w:val="272727" w:themeColor="text1" w:themeTint="D8"/>
      <w:szCs w:val="21"/>
    </w:rPr>
  </w:style>
  <w:style w:type="paragraph" w:styleId="9">
    <w:name w:val="heading 9"/>
    <w:basedOn w:val="a2"/>
    <w:next w:val="a2"/>
    <w:link w:val="9Char"/>
    <w:semiHidden/>
    <w:unhideWhenUsed/>
    <w:qFormat/>
    <w:rsid w:val="0073125C"/>
    <w:pPr>
      <w:keepNext/>
      <w:keepLines/>
      <w:spacing w:before="40"/>
      <w:outlineLvl w:val="8"/>
    </w:pPr>
    <w:rPr>
      <w:rFonts w:eastAsiaTheme="majorEastAsia"/>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3Char">
    <w:name w:val="عنوان 3 Char"/>
    <w:basedOn w:val="1Char"/>
    <w:link w:val="31"/>
    <w:rsid w:val="0073125C"/>
    <w:rPr>
      <w:rFonts w:ascii="Tahoma" w:hAnsi="Tahoma" w:cs="Tahoma"/>
      <w:b w:val="0"/>
      <w:sz w:val="32"/>
      <w:szCs w:val="32"/>
    </w:rPr>
  </w:style>
  <w:style w:type="character" w:customStyle="1" w:styleId="1Char">
    <w:name w:val="العنوان 1 Char"/>
    <w:basedOn w:val="a3"/>
    <w:link w:val="1"/>
    <w:rsid w:val="0073125C"/>
    <w:rPr>
      <w:rFonts w:ascii="Tahoma" w:hAnsi="Tahoma" w:cs="Tahoma"/>
      <w:b/>
      <w:sz w:val="32"/>
      <w:szCs w:val="32"/>
    </w:rPr>
  </w:style>
  <w:style w:type="character" w:customStyle="1" w:styleId="2Char">
    <w:name w:val="عنوان 2 Char"/>
    <w:basedOn w:val="a3"/>
    <w:link w:val="21"/>
    <w:rsid w:val="0073125C"/>
    <w:rPr>
      <w:rFonts w:ascii="Tahoma" w:hAnsi="Tahoma" w:cs="Tahoma"/>
      <w:b/>
      <w:color w:val="595959" w:themeColor="text1" w:themeTint="A6"/>
      <w:sz w:val="32"/>
      <w:szCs w:val="32"/>
    </w:rPr>
  </w:style>
  <w:style w:type="paragraph" w:styleId="a6">
    <w:name w:val="Balloon Text"/>
    <w:basedOn w:val="a2"/>
    <w:semiHidden/>
    <w:unhideWhenUsed/>
    <w:rsid w:val="0073125C"/>
    <w:rPr>
      <w:szCs w:val="16"/>
    </w:rPr>
  </w:style>
  <w:style w:type="character" w:styleId="a7">
    <w:name w:val="Placeholder Text"/>
    <w:basedOn w:val="a3"/>
    <w:uiPriority w:val="99"/>
    <w:semiHidden/>
    <w:rsid w:val="0073125C"/>
    <w:rPr>
      <w:rFonts w:ascii="Tahoma" w:hAnsi="Tahoma" w:cs="Tahoma"/>
      <w:color w:val="595959" w:themeColor="text1" w:themeTint="A6"/>
    </w:rPr>
  </w:style>
  <w:style w:type="table" w:styleId="a8">
    <w:name w:val="Table Grid"/>
    <w:basedOn w:val="a4"/>
    <w:rsid w:val="00731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2"/>
    <w:link w:val="Char"/>
    <w:unhideWhenUsed/>
    <w:rsid w:val="0073125C"/>
    <w:pPr>
      <w:tabs>
        <w:tab w:val="center" w:pos="4513"/>
        <w:tab w:val="right" w:pos="9026"/>
      </w:tabs>
    </w:pPr>
  </w:style>
  <w:style w:type="character" w:customStyle="1" w:styleId="Char">
    <w:name w:val="رأس الصفحة Char"/>
    <w:basedOn w:val="a3"/>
    <w:link w:val="a9"/>
    <w:rsid w:val="0073125C"/>
    <w:rPr>
      <w:rFonts w:ascii="Tahoma" w:hAnsi="Tahoma" w:cs="Tahoma"/>
    </w:rPr>
  </w:style>
  <w:style w:type="paragraph" w:styleId="aa">
    <w:name w:val="footer"/>
    <w:basedOn w:val="a2"/>
    <w:link w:val="Char0"/>
    <w:unhideWhenUsed/>
    <w:rsid w:val="0073125C"/>
    <w:pPr>
      <w:tabs>
        <w:tab w:val="center" w:pos="4513"/>
        <w:tab w:val="right" w:pos="9026"/>
      </w:tabs>
    </w:pPr>
  </w:style>
  <w:style w:type="character" w:customStyle="1" w:styleId="Char0">
    <w:name w:val="تذييل الصفحة Char"/>
    <w:basedOn w:val="a3"/>
    <w:link w:val="aa"/>
    <w:rsid w:val="0073125C"/>
    <w:rPr>
      <w:rFonts w:ascii="Tahoma" w:hAnsi="Tahoma" w:cs="Tahoma"/>
    </w:rPr>
  </w:style>
  <w:style w:type="paragraph" w:styleId="ab">
    <w:name w:val="Bibliography"/>
    <w:basedOn w:val="a2"/>
    <w:next w:val="a2"/>
    <w:uiPriority w:val="37"/>
    <w:semiHidden/>
    <w:unhideWhenUsed/>
    <w:rsid w:val="0073125C"/>
  </w:style>
  <w:style w:type="paragraph" w:styleId="ac">
    <w:name w:val="Block Text"/>
    <w:basedOn w:val="a2"/>
    <w:semiHidden/>
    <w:unhideWhenUsed/>
    <w:rsid w:val="0073125C"/>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eastAsiaTheme="minorEastAsia"/>
      <w:i/>
      <w:iCs/>
      <w:color w:val="365F91" w:themeColor="accent1" w:themeShade="BF"/>
    </w:rPr>
  </w:style>
  <w:style w:type="paragraph" w:styleId="ad">
    <w:name w:val="Body Text"/>
    <w:basedOn w:val="a2"/>
    <w:link w:val="Char1"/>
    <w:semiHidden/>
    <w:unhideWhenUsed/>
    <w:rsid w:val="0073125C"/>
    <w:pPr>
      <w:spacing w:after="120"/>
    </w:pPr>
  </w:style>
  <w:style w:type="character" w:customStyle="1" w:styleId="Char1">
    <w:name w:val="نص أساسي Char"/>
    <w:basedOn w:val="a3"/>
    <w:link w:val="ad"/>
    <w:semiHidden/>
    <w:rsid w:val="0073125C"/>
    <w:rPr>
      <w:rFonts w:ascii="Tahoma" w:hAnsi="Tahoma" w:cs="Tahoma"/>
    </w:rPr>
  </w:style>
  <w:style w:type="paragraph" w:styleId="22">
    <w:name w:val="Body Text 2"/>
    <w:basedOn w:val="a2"/>
    <w:link w:val="2Char0"/>
    <w:semiHidden/>
    <w:unhideWhenUsed/>
    <w:rsid w:val="0073125C"/>
    <w:pPr>
      <w:spacing w:after="120" w:line="480" w:lineRule="auto"/>
    </w:pPr>
  </w:style>
  <w:style w:type="character" w:customStyle="1" w:styleId="2Char0">
    <w:name w:val="نص أساسي 2 Char"/>
    <w:basedOn w:val="a3"/>
    <w:link w:val="22"/>
    <w:semiHidden/>
    <w:rsid w:val="0073125C"/>
    <w:rPr>
      <w:rFonts w:ascii="Tahoma" w:hAnsi="Tahoma" w:cs="Tahoma"/>
    </w:rPr>
  </w:style>
  <w:style w:type="paragraph" w:styleId="32">
    <w:name w:val="Body Text 3"/>
    <w:basedOn w:val="a2"/>
    <w:link w:val="3Char0"/>
    <w:semiHidden/>
    <w:unhideWhenUsed/>
    <w:rsid w:val="0073125C"/>
    <w:pPr>
      <w:spacing w:after="120"/>
    </w:pPr>
    <w:rPr>
      <w:szCs w:val="16"/>
    </w:rPr>
  </w:style>
  <w:style w:type="character" w:customStyle="1" w:styleId="3Char0">
    <w:name w:val="نص أساسي 3 Char"/>
    <w:basedOn w:val="a3"/>
    <w:link w:val="32"/>
    <w:semiHidden/>
    <w:rsid w:val="0073125C"/>
    <w:rPr>
      <w:rFonts w:ascii="Tahoma" w:hAnsi="Tahoma" w:cs="Tahoma"/>
      <w:szCs w:val="16"/>
    </w:rPr>
  </w:style>
  <w:style w:type="paragraph" w:styleId="ae">
    <w:name w:val="Body Text First Indent"/>
    <w:basedOn w:val="ad"/>
    <w:link w:val="Char2"/>
    <w:semiHidden/>
    <w:unhideWhenUsed/>
    <w:rsid w:val="0073125C"/>
    <w:pPr>
      <w:spacing w:after="0"/>
      <w:ind w:firstLine="360"/>
    </w:pPr>
  </w:style>
  <w:style w:type="character" w:customStyle="1" w:styleId="Char2">
    <w:name w:val="نص أساسي بمسافة بادئة للسطر الأول Char"/>
    <w:basedOn w:val="Char1"/>
    <w:link w:val="ae"/>
    <w:semiHidden/>
    <w:rsid w:val="0073125C"/>
    <w:rPr>
      <w:rFonts w:ascii="Tahoma" w:hAnsi="Tahoma" w:cs="Tahoma"/>
    </w:rPr>
  </w:style>
  <w:style w:type="paragraph" w:styleId="af">
    <w:name w:val="Body Text Indent"/>
    <w:basedOn w:val="a2"/>
    <w:link w:val="Char3"/>
    <w:semiHidden/>
    <w:unhideWhenUsed/>
    <w:rsid w:val="0073125C"/>
    <w:pPr>
      <w:spacing w:after="120"/>
      <w:ind w:left="283"/>
    </w:pPr>
  </w:style>
  <w:style w:type="character" w:customStyle="1" w:styleId="Char3">
    <w:name w:val="نص أساسي بمسافة بادئة Char"/>
    <w:basedOn w:val="a3"/>
    <w:link w:val="af"/>
    <w:semiHidden/>
    <w:rsid w:val="0073125C"/>
    <w:rPr>
      <w:rFonts w:ascii="Tahoma" w:hAnsi="Tahoma" w:cs="Tahoma"/>
    </w:rPr>
  </w:style>
  <w:style w:type="paragraph" w:styleId="23">
    <w:name w:val="Body Text First Indent 2"/>
    <w:basedOn w:val="af"/>
    <w:link w:val="2Char1"/>
    <w:semiHidden/>
    <w:unhideWhenUsed/>
    <w:rsid w:val="0073125C"/>
    <w:pPr>
      <w:spacing w:after="0"/>
      <w:ind w:left="360" w:firstLine="360"/>
    </w:pPr>
  </w:style>
  <w:style w:type="character" w:customStyle="1" w:styleId="2Char1">
    <w:name w:val="نص أساسي بمسافة بادئة للسطر الأول 2 Char"/>
    <w:basedOn w:val="Char3"/>
    <w:link w:val="23"/>
    <w:semiHidden/>
    <w:rsid w:val="0073125C"/>
    <w:rPr>
      <w:rFonts w:ascii="Tahoma" w:hAnsi="Tahoma" w:cs="Tahoma"/>
    </w:rPr>
  </w:style>
  <w:style w:type="paragraph" w:styleId="24">
    <w:name w:val="Body Text Indent 2"/>
    <w:basedOn w:val="a2"/>
    <w:link w:val="2Char2"/>
    <w:semiHidden/>
    <w:unhideWhenUsed/>
    <w:rsid w:val="0073125C"/>
    <w:pPr>
      <w:spacing w:after="120" w:line="480" w:lineRule="auto"/>
      <w:ind w:left="283"/>
    </w:pPr>
  </w:style>
  <w:style w:type="character" w:customStyle="1" w:styleId="2Char2">
    <w:name w:val="نص أساسي بمسافة بادئة 2 Char"/>
    <w:basedOn w:val="a3"/>
    <w:link w:val="24"/>
    <w:semiHidden/>
    <w:rsid w:val="0073125C"/>
    <w:rPr>
      <w:rFonts w:ascii="Tahoma" w:hAnsi="Tahoma" w:cs="Tahoma"/>
    </w:rPr>
  </w:style>
  <w:style w:type="paragraph" w:styleId="33">
    <w:name w:val="Body Text Indent 3"/>
    <w:basedOn w:val="a2"/>
    <w:link w:val="3Char1"/>
    <w:semiHidden/>
    <w:unhideWhenUsed/>
    <w:rsid w:val="0073125C"/>
    <w:pPr>
      <w:spacing w:after="120"/>
      <w:ind w:left="283"/>
    </w:pPr>
    <w:rPr>
      <w:szCs w:val="16"/>
    </w:rPr>
  </w:style>
  <w:style w:type="character" w:customStyle="1" w:styleId="3Char1">
    <w:name w:val="نص أساسي بمسافة بادئة 3 Char"/>
    <w:basedOn w:val="a3"/>
    <w:link w:val="33"/>
    <w:semiHidden/>
    <w:rsid w:val="0073125C"/>
    <w:rPr>
      <w:rFonts w:ascii="Tahoma" w:hAnsi="Tahoma" w:cs="Tahoma"/>
      <w:szCs w:val="16"/>
    </w:rPr>
  </w:style>
  <w:style w:type="character" w:styleId="af0">
    <w:name w:val="Book Title"/>
    <w:basedOn w:val="a3"/>
    <w:uiPriority w:val="33"/>
    <w:semiHidden/>
    <w:unhideWhenUsed/>
    <w:qFormat/>
    <w:rsid w:val="0073125C"/>
    <w:rPr>
      <w:rFonts w:ascii="Tahoma" w:hAnsi="Tahoma" w:cs="Tahoma"/>
      <w:b/>
      <w:bCs/>
      <w:i/>
      <w:iCs/>
      <w:spacing w:val="5"/>
    </w:rPr>
  </w:style>
  <w:style w:type="paragraph" w:styleId="af1">
    <w:name w:val="caption"/>
    <w:basedOn w:val="a2"/>
    <w:next w:val="a2"/>
    <w:semiHidden/>
    <w:unhideWhenUsed/>
    <w:qFormat/>
    <w:rsid w:val="0073125C"/>
    <w:pPr>
      <w:spacing w:after="200"/>
    </w:pPr>
    <w:rPr>
      <w:i/>
      <w:iCs/>
      <w:color w:val="1F497D" w:themeColor="text2"/>
      <w:szCs w:val="18"/>
    </w:rPr>
  </w:style>
  <w:style w:type="paragraph" w:styleId="af2">
    <w:name w:val="Closing"/>
    <w:basedOn w:val="a2"/>
    <w:link w:val="Char4"/>
    <w:semiHidden/>
    <w:unhideWhenUsed/>
    <w:rsid w:val="0073125C"/>
    <w:pPr>
      <w:ind w:left="4252"/>
    </w:pPr>
  </w:style>
  <w:style w:type="character" w:customStyle="1" w:styleId="Char4">
    <w:name w:val="خاتمة Char"/>
    <w:basedOn w:val="a3"/>
    <w:link w:val="af2"/>
    <w:semiHidden/>
    <w:rsid w:val="0073125C"/>
    <w:rPr>
      <w:rFonts w:ascii="Tahoma" w:hAnsi="Tahoma" w:cs="Tahoma"/>
    </w:rPr>
  </w:style>
  <w:style w:type="table" w:styleId="af3">
    <w:name w:val="Colorful Grid"/>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73125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4">
    <w:name w:val="Colorful List"/>
    <w:basedOn w:val="a4"/>
    <w:uiPriority w:val="72"/>
    <w:semiHidden/>
    <w:unhideWhenUsed/>
    <w:rsid w:val="0073125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73125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73125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73125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73125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73125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73125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5">
    <w:name w:val="Colorful Shading"/>
    <w:basedOn w:val="a4"/>
    <w:uiPriority w:val="71"/>
    <w:semiHidden/>
    <w:unhideWhenUsed/>
    <w:rsid w:val="0073125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73125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73125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73125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73125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73125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73125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6">
    <w:name w:val="annotation reference"/>
    <w:basedOn w:val="a3"/>
    <w:semiHidden/>
    <w:unhideWhenUsed/>
    <w:rsid w:val="0073125C"/>
    <w:rPr>
      <w:rFonts w:ascii="Tahoma" w:hAnsi="Tahoma" w:cs="Tahoma"/>
      <w:sz w:val="22"/>
      <w:szCs w:val="16"/>
    </w:rPr>
  </w:style>
  <w:style w:type="paragraph" w:styleId="af7">
    <w:name w:val="annotation text"/>
    <w:basedOn w:val="a2"/>
    <w:link w:val="Char5"/>
    <w:semiHidden/>
    <w:unhideWhenUsed/>
    <w:rsid w:val="0073125C"/>
    <w:rPr>
      <w:szCs w:val="20"/>
    </w:rPr>
  </w:style>
  <w:style w:type="character" w:customStyle="1" w:styleId="Char5">
    <w:name w:val="نص تعليق Char"/>
    <w:basedOn w:val="a3"/>
    <w:link w:val="af7"/>
    <w:semiHidden/>
    <w:rsid w:val="0073125C"/>
    <w:rPr>
      <w:rFonts w:ascii="Tahoma" w:hAnsi="Tahoma" w:cs="Tahoma"/>
      <w:szCs w:val="20"/>
    </w:rPr>
  </w:style>
  <w:style w:type="paragraph" w:styleId="af8">
    <w:name w:val="annotation subject"/>
    <w:basedOn w:val="af7"/>
    <w:next w:val="af7"/>
    <w:link w:val="Char6"/>
    <w:semiHidden/>
    <w:unhideWhenUsed/>
    <w:rsid w:val="0073125C"/>
    <w:rPr>
      <w:b/>
      <w:bCs/>
    </w:rPr>
  </w:style>
  <w:style w:type="character" w:customStyle="1" w:styleId="Char6">
    <w:name w:val="موضوع تعليق Char"/>
    <w:basedOn w:val="Char5"/>
    <w:link w:val="af8"/>
    <w:semiHidden/>
    <w:rsid w:val="0073125C"/>
    <w:rPr>
      <w:rFonts w:ascii="Tahoma" w:hAnsi="Tahoma" w:cs="Tahoma"/>
      <w:b/>
      <w:bCs/>
      <w:szCs w:val="20"/>
    </w:rPr>
  </w:style>
  <w:style w:type="table" w:styleId="af9">
    <w:name w:val="Dark List"/>
    <w:basedOn w:val="a4"/>
    <w:uiPriority w:val="70"/>
    <w:semiHidden/>
    <w:unhideWhenUsed/>
    <w:rsid w:val="0073125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73125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73125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73125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73125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73125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73125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a">
    <w:name w:val="Date"/>
    <w:basedOn w:val="a2"/>
    <w:next w:val="a2"/>
    <w:link w:val="Char7"/>
    <w:semiHidden/>
    <w:unhideWhenUsed/>
    <w:rsid w:val="0073125C"/>
  </w:style>
  <w:style w:type="character" w:customStyle="1" w:styleId="Char7">
    <w:name w:val="تاريخ Char"/>
    <w:basedOn w:val="a3"/>
    <w:link w:val="afa"/>
    <w:semiHidden/>
    <w:rsid w:val="0073125C"/>
    <w:rPr>
      <w:rFonts w:ascii="Tahoma" w:hAnsi="Tahoma" w:cs="Tahoma"/>
    </w:rPr>
  </w:style>
  <w:style w:type="paragraph" w:styleId="afb">
    <w:name w:val="Document Map"/>
    <w:basedOn w:val="a2"/>
    <w:link w:val="Char8"/>
    <w:semiHidden/>
    <w:unhideWhenUsed/>
    <w:rsid w:val="0073125C"/>
    <w:rPr>
      <w:szCs w:val="16"/>
    </w:rPr>
  </w:style>
  <w:style w:type="character" w:customStyle="1" w:styleId="Char8">
    <w:name w:val="خريطة المستند Char"/>
    <w:basedOn w:val="a3"/>
    <w:link w:val="afb"/>
    <w:semiHidden/>
    <w:rsid w:val="0073125C"/>
    <w:rPr>
      <w:rFonts w:ascii="Tahoma" w:hAnsi="Tahoma" w:cs="Tahoma"/>
      <w:szCs w:val="16"/>
    </w:rPr>
  </w:style>
  <w:style w:type="paragraph" w:styleId="afc">
    <w:name w:val="E-mail Signature"/>
    <w:basedOn w:val="a2"/>
    <w:link w:val="Char9"/>
    <w:semiHidden/>
    <w:unhideWhenUsed/>
    <w:rsid w:val="0073125C"/>
  </w:style>
  <w:style w:type="character" w:customStyle="1" w:styleId="Char9">
    <w:name w:val="توقيع البريد الإلكتروني Char"/>
    <w:basedOn w:val="a3"/>
    <w:link w:val="afc"/>
    <w:semiHidden/>
    <w:rsid w:val="0073125C"/>
    <w:rPr>
      <w:rFonts w:ascii="Tahoma" w:hAnsi="Tahoma" w:cs="Tahoma"/>
    </w:rPr>
  </w:style>
  <w:style w:type="character" w:styleId="afd">
    <w:name w:val="Emphasis"/>
    <w:basedOn w:val="a3"/>
    <w:semiHidden/>
    <w:unhideWhenUsed/>
    <w:qFormat/>
    <w:rsid w:val="0073125C"/>
    <w:rPr>
      <w:rFonts w:ascii="Tahoma" w:hAnsi="Tahoma" w:cs="Tahoma"/>
      <w:i/>
      <w:iCs/>
    </w:rPr>
  </w:style>
  <w:style w:type="character" w:styleId="afe">
    <w:name w:val="endnote reference"/>
    <w:basedOn w:val="a3"/>
    <w:semiHidden/>
    <w:unhideWhenUsed/>
    <w:rsid w:val="0073125C"/>
    <w:rPr>
      <w:rFonts w:ascii="Tahoma" w:hAnsi="Tahoma" w:cs="Tahoma"/>
      <w:vertAlign w:val="superscript"/>
    </w:rPr>
  </w:style>
  <w:style w:type="paragraph" w:styleId="aff">
    <w:name w:val="endnote text"/>
    <w:basedOn w:val="a2"/>
    <w:link w:val="Chara"/>
    <w:semiHidden/>
    <w:unhideWhenUsed/>
    <w:rsid w:val="0073125C"/>
    <w:rPr>
      <w:szCs w:val="20"/>
    </w:rPr>
  </w:style>
  <w:style w:type="character" w:customStyle="1" w:styleId="Chara">
    <w:name w:val="نص تعليق ختامي Char"/>
    <w:basedOn w:val="a3"/>
    <w:link w:val="aff"/>
    <w:semiHidden/>
    <w:rsid w:val="0073125C"/>
    <w:rPr>
      <w:rFonts w:ascii="Tahoma" w:hAnsi="Tahoma" w:cs="Tahoma"/>
      <w:szCs w:val="20"/>
    </w:rPr>
  </w:style>
  <w:style w:type="paragraph" w:styleId="aff0">
    <w:name w:val="envelope address"/>
    <w:basedOn w:val="a2"/>
    <w:semiHidden/>
    <w:unhideWhenUsed/>
    <w:rsid w:val="0073125C"/>
    <w:pPr>
      <w:framePr w:w="7920" w:h="1980" w:hRule="exact" w:hSpace="180" w:wrap="auto" w:hAnchor="page" w:xAlign="center" w:yAlign="bottom"/>
      <w:ind w:left="2880"/>
    </w:pPr>
    <w:rPr>
      <w:rFonts w:eastAsiaTheme="majorEastAsia"/>
      <w:sz w:val="24"/>
      <w:szCs w:val="24"/>
    </w:rPr>
  </w:style>
  <w:style w:type="paragraph" w:styleId="aff1">
    <w:name w:val="envelope return"/>
    <w:basedOn w:val="a2"/>
    <w:semiHidden/>
    <w:unhideWhenUsed/>
    <w:rsid w:val="0073125C"/>
    <w:rPr>
      <w:rFonts w:eastAsiaTheme="majorEastAsia"/>
      <w:szCs w:val="20"/>
    </w:rPr>
  </w:style>
  <w:style w:type="character" w:styleId="aff2">
    <w:name w:val="FollowedHyperlink"/>
    <w:basedOn w:val="a3"/>
    <w:semiHidden/>
    <w:unhideWhenUsed/>
    <w:rsid w:val="0073125C"/>
    <w:rPr>
      <w:rFonts w:ascii="Tahoma" w:hAnsi="Tahoma" w:cs="Tahoma"/>
      <w:color w:val="800080" w:themeColor="followedHyperlink"/>
      <w:u w:val="single"/>
    </w:rPr>
  </w:style>
  <w:style w:type="character" w:styleId="aff3">
    <w:name w:val="footnote reference"/>
    <w:basedOn w:val="a3"/>
    <w:semiHidden/>
    <w:unhideWhenUsed/>
    <w:rsid w:val="0073125C"/>
    <w:rPr>
      <w:rFonts w:ascii="Tahoma" w:hAnsi="Tahoma" w:cs="Tahoma"/>
      <w:vertAlign w:val="superscript"/>
    </w:rPr>
  </w:style>
  <w:style w:type="paragraph" w:styleId="aff4">
    <w:name w:val="footnote text"/>
    <w:basedOn w:val="a2"/>
    <w:link w:val="Charb"/>
    <w:semiHidden/>
    <w:unhideWhenUsed/>
    <w:rsid w:val="0073125C"/>
    <w:rPr>
      <w:szCs w:val="20"/>
    </w:rPr>
  </w:style>
  <w:style w:type="character" w:customStyle="1" w:styleId="Charb">
    <w:name w:val="نص حاشية سفلية Char"/>
    <w:basedOn w:val="a3"/>
    <w:link w:val="aff4"/>
    <w:semiHidden/>
    <w:rsid w:val="0073125C"/>
    <w:rPr>
      <w:rFonts w:ascii="Tahoma" w:hAnsi="Tahoma" w:cs="Tahoma"/>
      <w:szCs w:val="20"/>
    </w:rPr>
  </w:style>
  <w:style w:type="table" w:styleId="10">
    <w:name w:val="Grid Table 1 Light"/>
    <w:basedOn w:val="a4"/>
    <w:uiPriority w:val="46"/>
    <w:rsid w:val="007312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73125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73125C"/>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73125C"/>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73125C"/>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73125C"/>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73125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5">
    <w:name w:val="Grid Table 2"/>
    <w:basedOn w:val="a4"/>
    <w:uiPriority w:val="47"/>
    <w:rsid w:val="0073125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7312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
    <w:name w:val="Grid Table 2 Accent 2"/>
    <w:basedOn w:val="a4"/>
    <w:uiPriority w:val="47"/>
    <w:rsid w:val="0073125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
    <w:name w:val="Grid Table 2 Accent 3"/>
    <w:basedOn w:val="a4"/>
    <w:uiPriority w:val="47"/>
    <w:rsid w:val="0073125C"/>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
    <w:name w:val="Grid Table 2 Accent 4"/>
    <w:basedOn w:val="a4"/>
    <w:uiPriority w:val="47"/>
    <w:rsid w:val="0073125C"/>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
    <w:name w:val="Grid Table 2 Accent 5"/>
    <w:basedOn w:val="a4"/>
    <w:uiPriority w:val="47"/>
    <w:rsid w:val="0073125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
    <w:name w:val="Grid Table 2 Accent 6"/>
    <w:basedOn w:val="a4"/>
    <w:uiPriority w:val="47"/>
    <w:rsid w:val="0073125C"/>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4">
    <w:name w:val="Grid Table 3"/>
    <w:basedOn w:val="a4"/>
    <w:uiPriority w:val="48"/>
    <w:rsid w:val="0073125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73125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4"/>
    <w:uiPriority w:val="48"/>
    <w:rsid w:val="0073125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4"/>
    <w:uiPriority w:val="48"/>
    <w:rsid w:val="0073125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
    <w:name w:val="Grid Table 3 Accent 4"/>
    <w:basedOn w:val="a4"/>
    <w:uiPriority w:val="48"/>
    <w:rsid w:val="0073125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
    <w:name w:val="Grid Table 3 Accent 5"/>
    <w:basedOn w:val="a4"/>
    <w:uiPriority w:val="48"/>
    <w:rsid w:val="0073125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
    <w:name w:val="Grid Table 3 Accent 6"/>
    <w:basedOn w:val="a4"/>
    <w:uiPriority w:val="48"/>
    <w:rsid w:val="0073125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2">
    <w:name w:val="Grid Table 4"/>
    <w:basedOn w:val="a4"/>
    <w:uiPriority w:val="49"/>
    <w:rsid w:val="0073125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73125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4"/>
    <w:uiPriority w:val="49"/>
    <w:rsid w:val="0073125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4"/>
    <w:uiPriority w:val="49"/>
    <w:rsid w:val="0073125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4"/>
    <w:uiPriority w:val="49"/>
    <w:rsid w:val="0073125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73125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4"/>
    <w:uiPriority w:val="49"/>
    <w:rsid w:val="0073125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2">
    <w:name w:val="Grid Table 5 Dark"/>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4"/>
    <w:uiPriority w:val="50"/>
    <w:rsid w:val="007312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0">
    <w:name w:val="Grid Table 6 Colorful"/>
    <w:basedOn w:val="a4"/>
    <w:uiPriority w:val="51"/>
    <w:rsid w:val="0073125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73125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4"/>
    <w:uiPriority w:val="51"/>
    <w:rsid w:val="0073125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4"/>
    <w:uiPriority w:val="51"/>
    <w:rsid w:val="0073125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73125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4"/>
    <w:uiPriority w:val="51"/>
    <w:rsid w:val="0073125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4"/>
    <w:uiPriority w:val="51"/>
    <w:rsid w:val="0073125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0">
    <w:name w:val="Grid Table 7 Colorful"/>
    <w:basedOn w:val="a4"/>
    <w:uiPriority w:val="52"/>
    <w:rsid w:val="0073125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73125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4"/>
    <w:uiPriority w:val="52"/>
    <w:rsid w:val="0073125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4"/>
    <w:uiPriority w:val="52"/>
    <w:rsid w:val="0073125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4"/>
    <w:uiPriority w:val="52"/>
    <w:rsid w:val="0073125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4"/>
    <w:uiPriority w:val="52"/>
    <w:rsid w:val="0073125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4"/>
    <w:uiPriority w:val="52"/>
    <w:rsid w:val="0073125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aff5">
    <w:name w:val="Hashtag"/>
    <w:basedOn w:val="a3"/>
    <w:uiPriority w:val="99"/>
    <w:semiHidden/>
    <w:unhideWhenUsed/>
    <w:rsid w:val="0073125C"/>
    <w:rPr>
      <w:rFonts w:ascii="Tahoma" w:hAnsi="Tahoma" w:cs="Tahoma"/>
      <w:color w:val="2B579A"/>
      <w:shd w:val="clear" w:color="auto" w:fill="E6E6E6"/>
    </w:rPr>
  </w:style>
  <w:style w:type="character" w:customStyle="1" w:styleId="4Char">
    <w:name w:val="عنوان 4 Char"/>
    <w:basedOn w:val="a3"/>
    <w:link w:val="41"/>
    <w:semiHidden/>
    <w:rsid w:val="0073125C"/>
    <w:rPr>
      <w:rFonts w:ascii="Tahoma" w:eastAsiaTheme="majorEastAsia" w:hAnsi="Tahoma" w:cs="Tahoma"/>
      <w:i/>
      <w:iCs/>
      <w:color w:val="365F91" w:themeColor="accent1" w:themeShade="BF"/>
    </w:rPr>
  </w:style>
  <w:style w:type="character" w:customStyle="1" w:styleId="5Char">
    <w:name w:val="عنوان 5 Char"/>
    <w:basedOn w:val="a3"/>
    <w:link w:val="51"/>
    <w:uiPriority w:val="9"/>
    <w:semiHidden/>
    <w:rsid w:val="0073125C"/>
    <w:rPr>
      <w:rFonts w:ascii="Tahoma" w:eastAsiaTheme="majorEastAsia" w:hAnsi="Tahoma" w:cs="Tahoma"/>
      <w:color w:val="365F91" w:themeColor="accent1" w:themeShade="BF"/>
    </w:rPr>
  </w:style>
  <w:style w:type="character" w:customStyle="1" w:styleId="6Char">
    <w:name w:val="عنوان 6 Char"/>
    <w:basedOn w:val="a3"/>
    <w:link w:val="6"/>
    <w:semiHidden/>
    <w:rsid w:val="0073125C"/>
    <w:rPr>
      <w:rFonts w:ascii="Tahoma" w:eastAsiaTheme="majorEastAsia" w:hAnsi="Tahoma" w:cs="Tahoma"/>
      <w:color w:val="243F60" w:themeColor="accent1" w:themeShade="7F"/>
    </w:rPr>
  </w:style>
  <w:style w:type="character" w:customStyle="1" w:styleId="7Char">
    <w:name w:val="عنوان 7 Char"/>
    <w:basedOn w:val="a3"/>
    <w:link w:val="7"/>
    <w:semiHidden/>
    <w:rsid w:val="0073125C"/>
    <w:rPr>
      <w:rFonts w:ascii="Tahoma" w:eastAsiaTheme="majorEastAsia" w:hAnsi="Tahoma" w:cs="Tahoma"/>
      <w:i/>
      <w:iCs/>
      <w:color w:val="243F60" w:themeColor="accent1" w:themeShade="7F"/>
    </w:rPr>
  </w:style>
  <w:style w:type="character" w:customStyle="1" w:styleId="8Char">
    <w:name w:val="عنوان 8 Char"/>
    <w:basedOn w:val="a3"/>
    <w:link w:val="8"/>
    <w:semiHidden/>
    <w:rsid w:val="0073125C"/>
    <w:rPr>
      <w:rFonts w:ascii="Tahoma" w:eastAsiaTheme="majorEastAsia" w:hAnsi="Tahoma" w:cs="Tahoma"/>
      <w:color w:val="272727" w:themeColor="text1" w:themeTint="D8"/>
      <w:szCs w:val="21"/>
    </w:rPr>
  </w:style>
  <w:style w:type="character" w:customStyle="1" w:styleId="9Char">
    <w:name w:val="عنوان 9 Char"/>
    <w:basedOn w:val="a3"/>
    <w:link w:val="9"/>
    <w:semiHidden/>
    <w:rsid w:val="0073125C"/>
    <w:rPr>
      <w:rFonts w:ascii="Tahoma" w:eastAsiaTheme="majorEastAsia" w:hAnsi="Tahoma" w:cs="Tahoma"/>
      <w:i/>
      <w:iCs/>
      <w:color w:val="272727" w:themeColor="text1" w:themeTint="D8"/>
      <w:szCs w:val="21"/>
    </w:rPr>
  </w:style>
  <w:style w:type="character" w:styleId="HTML">
    <w:name w:val="HTML Acronym"/>
    <w:basedOn w:val="a3"/>
    <w:semiHidden/>
    <w:unhideWhenUsed/>
    <w:rsid w:val="0073125C"/>
    <w:rPr>
      <w:rFonts w:ascii="Tahoma" w:hAnsi="Tahoma" w:cs="Tahoma"/>
    </w:rPr>
  </w:style>
  <w:style w:type="paragraph" w:styleId="HTML0">
    <w:name w:val="HTML Address"/>
    <w:basedOn w:val="a2"/>
    <w:link w:val="HTMLChar"/>
    <w:semiHidden/>
    <w:unhideWhenUsed/>
    <w:rsid w:val="0073125C"/>
    <w:rPr>
      <w:i/>
      <w:iCs/>
    </w:rPr>
  </w:style>
  <w:style w:type="character" w:customStyle="1" w:styleId="HTMLChar">
    <w:name w:val="عنوان HTML Char"/>
    <w:basedOn w:val="a3"/>
    <w:link w:val="HTML0"/>
    <w:semiHidden/>
    <w:rsid w:val="0073125C"/>
    <w:rPr>
      <w:rFonts w:ascii="Tahoma" w:hAnsi="Tahoma" w:cs="Tahoma"/>
      <w:i/>
      <w:iCs/>
    </w:rPr>
  </w:style>
  <w:style w:type="character" w:styleId="HTML1">
    <w:name w:val="HTML Cite"/>
    <w:basedOn w:val="a3"/>
    <w:semiHidden/>
    <w:unhideWhenUsed/>
    <w:rsid w:val="0073125C"/>
    <w:rPr>
      <w:rFonts w:ascii="Tahoma" w:hAnsi="Tahoma" w:cs="Tahoma"/>
      <w:i/>
      <w:iCs/>
    </w:rPr>
  </w:style>
  <w:style w:type="character" w:styleId="HTMLCode">
    <w:name w:val="HTML Code"/>
    <w:basedOn w:val="a3"/>
    <w:semiHidden/>
    <w:unhideWhenUsed/>
    <w:rsid w:val="0073125C"/>
    <w:rPr>
      <w:rFonts w:ascii="Tahoma" w:hAnsi="Tahoma" w:cs="Tahoma"/>
      <w:sz w:val="22"/>
      <w:szCs w:val="20"/>
    </w:rPr>
  </w:style>
  <w:style w:type="character" w:styleId="HTMLDefinition">
    <w:name w:val="HTML Definition"/>
    <w:basedOn w:val="a3"/>
    <w:semiHidden/>
    <w:unhideWhenUsed/>
    <w:rsid w:val="0073125C"/>
    <w:rPr>
      <w:rFonts w:ascii="Tahoma" w:hAnsi="Tahoma" w:cs="Tahoma"/>
      <w:i/>
      <w:iCs/>
    </w:rPr>
  </w:style>
  <w:style w:type="character" w:styleId="HTML2">
    <w:name w:val="HTML Keyboard"/>
    <w:basedOn w:val="a3"/>
    <w:semiHidden/>
    <w:unhideWhenUsed/>
    <w:rsid w:val="0073125C"/>
    <w:rPr>
      <w:rFonts w:ascii="Tahoma" w:hAnsi="Tahoma" w:cs="Tahoma"/>
      <w:sz w:val="22"/>
      <w:szCs w:val="20"/>
    </w:rPr>
  </w:style>
  <w:style w:type="paragraph" w:styleId="HTML3">
    <w:name w:val="HTML Preformatted"/>
    <w:basedOn w:val="a2"/>
    <w:link w:val="HTMLChar0"/>
    <w:semiHidden/>
    <w:unhideWhenUsed/>
    <w:rsid w:val="0073125C"/>
    <w:rPr>
      <w:szCs w:val="20"/>
    </w:rPr>
  </w:style>
  <w:style w:type="character" w:customStyle="1" w:styleId="HTMLChar0">
    <w:name w:val="بتنسيق HTML مسبق Char"/>
    <w:basedOn w:val="a3"/>
    <w:link w:val="HTML3"/>
    <w:semiHidden/>
    <w:rsid w:val="0073125C"/>
    <w:rPr>
      <w:rFonts w:ascii="Tahoma" w:hAnsi="Tahoma" w:cs="Tahoma"/>
      <w:szCs w:val="20"/>
    </w:rPr>
  </w:style>
  <w:style w:type="character" w:styleId="HTML4">
    <w:name w:val="HTML Sample"/>
    <w:basedOn w:val="a3"/>
    <w:semiHidden/>
    <w:unhideWhenUsed/>
    <w:rsid w:val="0073125C"/>
    <w:rPr>
      <w:rFonts w:ascii="Tahoma" w:hAnsi="Tahoma" w:cs="Tahoma"/>
      <w:sz w:val="24"/>
      <w:szCs w:val="24"/>
    </w:rPr>
  </w:style>
  <w:style w:type="character" w:styleId="HTML5">
    <w:name w:val="HTML Typewriter"/>
    <w:basedOn w:val="a3"/>
    <w:semiHidden/>
    <w:unhideWhenUsed/>
    <w:rsid w:val="0073125C"/>
    <w:rPr>
      <w:rFonts w:ascii="Tahoma" w:hAnsi="Tahoma" w:cs="Tahoma"/>
      <w:sz w:val="22"/>
      <w:szCs w:val="20"/>
    </w:rPr>
  </w:style>
  <w:style w:type="character" w:styleId="HTMLVariable">
    <w:name w:val="HTML Variable"/>
    <w:basedOn w:val="a3"/>
    <w:semiHidden/>
    <w:unhideWhenUsed/>
    <w:rsid w:val="0073125C"/>
    <w:rPr>
      <w:rFonts w:ascii="Tahoma" w:hAnsi="Tahoma" w:cs="Tahoma"/>
      <w:i/>
      <w:iCs/>
    </w:rPr>
  </w:style>
  <w:style w:type="character" w:styleId="Hyperlink">
    <w:name w:val="Hyperlink"/>
    <w:basedOn w:val="a3"/>
    <w:semiHidden/>
    <w:unhideWhenUsed/>
    <w:rsid w:val="0073125C"/>
    <w:rPr>
      <w:rFonts w:ascii="Tahoma" w:hAnsi="Tahoma" w:cs="Tahoma"/>
      <w:color w:val="0000FF" w:themeColor="hyperlink"/>
      <w:u w:val="single"/>
    </w:rPr>
  </w:style>
  <w:style w:type="paragraph" w:styleId="Index1">
    <w:name w:val="index 1"/>
    <w:basedOn w:val="a2"/>
    <w:next w:val="a2"/>
    <w:autoRedefine/>
    <w:semiHidden/>
    <w:unhideWhenUsed/>
    <w:rsid w:val="0073125C"/>
    <w:pPr>
      <w:ind w:left="220" w:hanging="220"/>
    </w:pPr>
  </w:style>
  <w:style w:type="paragraph" w:styleId="Index2">
    <w:name w:val="index 2"/>
    <w:basedOn w:val="a2"/>
    <w:next w:val="a2"/>
    <w:autoRedefine/>
    <w:semiHidden/>
    <w:unhideWhenUsed/>
    <w:rsid w:val="0073125C"/>
    <w:pPr>
      <w:ind w:left="440" w:hanging="220"/>
    </w:pPr>
  </w:style>
  <w:style w:type="paragraph" w:styleId="Index3">
    <w:name w:val="index 3"/>
    <w:basedOn w:val="a2"/>
    <w:next w:val="a2"/>
    <w:autoRedefine/>
    <w:semiHidden/>
    <w:unhideWhenUsed/>
    <w:rsid w:val="0073125C"/>
    <w:pPr>
      <w:ind w:left="660" w:hanging="220"/>
    </w:pPr>
  </w:style>
  <w:style w:type="paragraph" w:styleId="Index4">
    <w:name w:val="index 4"/>
    <w:basedOn w:val="a2"/>
    <w:next w:val="a2"/>
    <w:autoRedefine/>
    <w:semiHidden/>
    <w:unhideWhenUsed/>
    <w:rsid w:val="0073125C"/>
    <w:pPr>
      <w:ind w:left="880" w:hanging="220"/>
    </w:pPr>
  </w:style>
  <w:style w:type="paragraph" w:styleId="Index5">
    <w:name w:val="index 5"/>
    <w:basedOn w:val="a2"/>
    <w:next w:val="a2"/>
    <w:autoRedefine/>
    <w:semiHidden/>
    <w:unhideWhenUsed/>
    <w:rsid w:val="0073125C"/>
    <w:pPr>
      <w:ind w:left="1100" w:hanging="220"/>
    </w:pPr>
  </w:style>
  <w:style w:type="paragraph" w:styleId="Index6">
    <w:name w:val="index 6"/>
    <w:basedOn w:val="a2"/>
    <w:next w:val="a2"/>
    <w:autoRedefine/>
    <w:semiHidden/>
    <w:unhideWhenUsed/>
    <w:rsid w:val="0073125C"/>
    <w:pPr>
      <w:ind w:left="1320" w:hanging="220"/>
    </w:pPr>
  </w:style>
  <w:style w:type="paragraph" w:styleId="Index7">
    <w:name w:val="index 7"/>
    <w:basedOn w:val="a2"/>
    <w:next w:val="a2"/>
    <w:autoRedefine/>
    <w:semiHidden/>
    <w:unhideWhenUsed/>
    <w:rsid w:val="0073125C"/>
    <w:pPr>
      <w:ind w:left="1540" w:hanging="220"/>
    </w:pPr>
  </w:style>
  <w:style w:type="paragraph" w:styleId="Index8">
    <w:name w:val="index 8"/>
    <w:basedOn w:val="a2"/>
    <w:next w:val="a2"/>
    <w:autoRedefine/>
    <w:semiHidden/>
    <w:unhideWhenUsed/>
    <w:rsid w:val="0073125C"/>
    <w:pPr>
      <w:ind w:left="1760" w:hanging="220"/>
    </w:pPr>
  </w:style>
  <w:style w:type="paragraph" w:styleId="Index9">
    <w:name w:val="index 9"/>
    <w:basedOn w:val="a2"/>
    <w:next w:val="a2"/>
    <w:autoRedefine/>
    <w:semiHidden/>
    <w:unhideWhenUsed/>
    <w:rsid w:val="0073125C"/>
    <w:pPr>
      <w:ind w:left="1980" w:hanging="220"/>
    </w:pPr>
  </w:style>
  <w:style w:type="paragraph" w:styleId="aff6">
    <w:name w:val="index heading"/>
    <w:basedOn w:val="a2"/>
    <w:next w:val="Index1"/>
    <w:semiHidden/>
    <w:unhideWhenUsed/>
    <w:rsid w:val="0073125C"/>
    <w:rPr>
      <w:rFonts w:eastAsiaTheme="majorEastAsia"/>
      <w:b/>
      <w:bCs/>
    </w:rPr>
  </w:style>
  <w:style w:type="character" w:styleId="aff7">
    <w:name w:val="Intense Emphasis"/>
    <w:basedOn w:val="a3"/>
    <w:uiPriority w:val="21"/>
    <w:semiHidden/>
    <w:unhideWhenUsed/>
    <w:qFormat/>
    <w:rsid w:val="0073125C"/>
    <w:rPr>
      <w:rFonts w:ascii="Tahoma" w:hAnsi="Tahoma" w:cs="Tahoma"/>
      <w:i/>
      <w:iCs/>
      <w:color w:val="365F91" w:themeColor="accent1" w:themeShade="BF"/>
    </w:rPr>
  </w:style>
  <w:style w:type="paragraph" w:styleId="aff8">
    <w:name w:val="Intense Quote"/>
    <w:basedOn w:val="a2"/>
    <w:next w:val="a2"/>
    <w:link w:val="Charc"/>
    <w:uiPriority w:val="30"/>
    <w:semiHidden/>
    <w:unhideWhenUsed/>
    <w:qFormat/>
    <w:rsid w:val="0073125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c">
    <w:name w:val="اقتباس مكثف Char"/>
    <w:basedOn w:val="a3"/>
    <w:link w:val="aff8"/>
    <w:uiPriority w:val="30"/>
    <w:semiHidden/>
    <w:rsid w:val="0073125C"/>
    <w:rPr>
      <w:rFonts w:ascii="Tahoma" w:hAnsi="Tahoma" w:cs="Tahoma"/>
      <w:i/>
      <w:iCs/>
      <w:color w:val="365F91" w:themeColor="accent1" w:themeShade="BF"/>
    </w:rPr>
  </w:style>
  <w:style w:type="character" w:styleId="aff9">
    <w:name w:val="Intense Reference"/>
    <w:basedOn w:val="a3"/>
    <w:uiPriority w:val="32"/>
    <w:semiHidden/>
    <w:unhideWhenUsed/>
    <w:qFormat/>
    <w:rsid w:val="0073125C"/>
    <w:rPr>
      <w:rFonts w:ascii="Tahoma" w:hAnsi="Tahoma" w:cs="Tahoma"/>
      <w:b/>
      <w:bCs/>
      <w:caps w:val="0"/>
      <w:smallCaps/>
      <w:color w:val="365F91" w:themeColor="accent1" w:themeShade="BF"/>
      <w:spacing w:val="5"/>
    </w:rPr>
  </w:style>
  <w:style w:type="table" w:styleId="affa">
    <w:name w:val="Light Grid"/>
    <w:basedOn w:val="a4"/>
    <w:uiPriority w:val="62"/>
    <w:semiHidden/>
    <w:unhideWhenUsed/>
    <w:rsid w:val="0073125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7312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7312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73125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73125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73125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73125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b">
    <w:name w:val="Light List"/>
    <w:basedOn w:val="a4"/>
    <w:uiPriority w:val="61"/>
    <w:semiHidden/>
    <w:unhideWhenUsed/>
    <w:rsid w:val="0073125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7312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7312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73125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73125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73125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73125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Shading"/>
    <w:basedOn w:val="a4"/>
    <w:uiPriority w:val="60"/>
    <w:rsid w:val="0073125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73125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73125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7312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73125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73125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73125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d">
    <w:name w:val="line number"/>
    <w:basedOn w:val="a3"/>
    <w:semiHidden/>
    <w:unhideWhenUsed/>
    <w:rsid w:val="0073125C"/>
    <w:rPr>
      <w:rFonts w:ascii="Tahoma" w:hAnsi="Tahoma" w:cs="Tahoma"/>
    </w:rPr>
  </w:style>
  <w:style w:type="paragraph" w:styleId="affe">
    <w:name w:val="List"/>
    <w:basedOn w:val="a2"/>
    <w:semiHidden/>
    <w:unhideWhenUsed/>
    <w:rsid w:val="0073125C"/>
    <w:pPr>
      <w:ind w:left="283" w:hanging="283"/>
      <w:contextualSpacing/>
    </w:pPr>
  </w:style>
  <w:style w:type="paragraph" w:styleId="26">
    <w:name w:val="List 2"/>
    <w:basedOn w:val="a2"/>
    <w:semiHidden/>
    <w:unhideWhenUsed/>
    <w:rsid w:val="0073125C"/>
    <w:pPr>
      <w:ind w:left="566" w:hanging="283"/>
      <w:contextualSpacing/>
    </w:pPr>
  </w:style>
  <w:style w:type="paragraph" w:styleId="35">
    <w:name w:val="List 3"/>
    <w:basedOn w:val="a2"/>
    <w:semiHidden/>
    <w:unhideWhenUsed/>
    <w:rsid w:val="0073125C"/>
    <w:pPr>
      <w:ind w:left="849" w:hanging="283"/>
      <w:contextualSpacing/>
    </w:pPr>
  </w:style>
  <w:style w:type="paragraph" w:styleId="43">
    <w:name w:val="List 4"/>
    <w:basedOn w:val="a2"/>
    <w:semiHidden/>
    <w:unhideWhenUsed/>
    <w:rsid w:val="0073125C"/>
    <w:pPr>
      <w:ind w:left="1132" w:hanging="283"/>
      <w:contextualSpacing/>
    </w:pPr>
  </w:style>
  <w:style w:type="paragraph" w:styleId="53">
    <w:name w:val="List 5"/>
    <w:basedOn w:val="a2"/>
    <w:semiHidden/>
    <w:unhideWhenUsed/>
    <w:rsid w:val="0073125C"/>
    <w:pPr>
      <w:ind w:left="1415" w:hanging="283"/>
      <w:contextualSpacing/>
    </w:pPr>
  </w:style>
  <w:style w:type="paragraph" w:styleId="a0">
    <w:name w:val="List Bullet"/>
    <w:basedOn w:val="a2"/>
    <w:semiHidden/>
    <w:unhideWhenUsed/>
    <w:rsid w:val="0073125C"/>
    <w:pPr>
      <w:numPr>
        <w:numId w:val="1"/>
      </w:numPr>
      <w:contextualSpacing/>
    </w:pPr>
  </w:style>
  <w:style w:type="paragraph" w:styleId="20">
    <w:name w:val="List Bullet 2"/>
    <w:basedOn w:val="a2"/>
    <w:semiHidden/>
    <w:unhideWhenUsed/>
    <w:rsid w:val="0073125C"/>
    <w:pPr>
      <w:numPr>
        <w:numId w:val="2"/>
      </w:numPr>
      <w:contextualSpacing/>
    </w:pPr>
  </w:style>
  <w:style w:type="paragraph" w:styleId="30">
    <w:name w:val="List Bullet 3"/>
    <w:basedOn w:val="a2"/>
    <w:semiHidden/>
    <w:unhideWhenUsed/>
    <w:rsid w:val="0073125C"/>
    <w:pPr>
      <w:numPr>
        <w:numId w:val="3"/>
      </w:numPr>
      <w:contextualSpacing/>
    </w:pPr>
  </w:style>
  <w:style w:type="paragraph" w:styleId="40">
    <w:name w:val="List Bullet 4"/>
    <w:basedOn w:val="a2"/>
    <w:semiHidden/>
    <w:unhideWhenUsed/>
    <w:rsid w:val="0073125C"/>
    <w:pPr>
      <w:numPr>
        <w:numId w:val="4"/>
      </w:numPr>
      <w:contextualSpacing/>
    </w:pPr>
  </w:style>
  <w:style w:type="paragraph" w:styleId="50">
    <w:name w:val="List Bullet 5"/>
    <w:basedOn w:val="a2"/>
    <w:semiHidden/>
    <w:unhideWhenUsed/>
    <w:rsid w:val="0073125C"/>
    <w:pPr>
      <w:numPr>
        <w:numId w:val="5"/>
      </w:numPr>
      <w:contextualSpacing/>
    </w:pPr>
  </w:style>
  <w:style w:type="paragraph" w:styleId="afff">
    <w:name w:val="List Continue"/>
    <w:basedOn w:val="a2"/>
    <w:semiHidden/>
    <w:unhideWhenUsed/>
    <w:rsid w:val="0073125C"/>
    <w:pPr>
      <w:spacing w:after="120"/>
      <w:ind w:left="283"/>
      <w:contextualSpacing/>
    </w:pPr>
  </w:style>
  <w:style w:type="paragraph" w:styleId="27">
    <w:name w:val="List Continue 2"/>
    <w:basedOn w:val="a2"/>
    <w:semiHidden/>
    <w:unhideWhenUsed/>
    <w:rsid w:val="0073125C"/>
    <w:pPr>
      <w:spacing w:after="120"/>
      <w:ind w:left="566"/>
      <w:contextualSpacing/>
    </w:pPr>
  </w:style>
  <w:style w:type="paragraph" w:styleId="36">
    <w:name w:val="List Continue 3"/>
    <w:basedOn w:val="a2"/>
    <w:semiHidden/>
    <w:unhideWhenUsed/>
    <w:rsid w:val="0073125C"/>
    <w:pPr>
      <w:spacing w:after="120"/>
      <w:ind w:left="849"/>
      <w:contextualSpacing/>
    </w:pPr>
  </w:style>
  <w:style w:type="paragraph" w:styleId="44">
    <w:name w:val="List Continue 4"/>
    <w:basedOn w:val="a2"/>
    <w:semiHidden/>
    <w:unhideWhenUsed/>
    <w:rsid w:val="0073125C"/>
    <w:pPr>
      <w:spacing w:after="120"/>
      <w:ind w:left="1132"/>
      <w:contextualSpacing/>
    </w:pPr>
  </w:style>
  <w:style w:type="paragraph" w:styleId="54">
    <w:name w:val="List Continue 5"/>
    <w:basedOn w:val="a2"/>
    <w:semiHidden/>
    <w:unhideWhenUsed/>
    <w:rsid w:val="0073125C"/>
    <w:pPr>
      <w:spacing w:after="120"/>
      <w:ind w:left="1415"/>
      <w:contextualSpacing/>
    </w:pPr>
  </w:style>
  <w:style w:type="paragraph" w:styleId="a">
    <w:name w:val="List Number"/>
    <w:basedOn w:val="a2"/>
    <w:semiHidden/>
    <w:unhideWhenUsed/>
    <w:rsid w:val="0073125C"/>
    <w:pPr>
      <w:numPr>
        <w:numId w:val="6"/>
      </w:numPr>
      <w:contextualSpacing/>
    </w:pPr>
  </w:style>
  <w:style w:type="paragraph" w:styleId="2">
    <w:name w:val="List Number 2"/>
    <w:basedOn w:val="a2"/>
    <w:semiHidden/>
    <w:unhideWhenUsed/>
    <w:rsid w:val="0073125C"/>
    <w:pPr>
      <w:numPr>
        <w:numId w:val="7"/>
      </w:numPr>
      <w:contextualSpacing/>
    </w:pPr>
  </w:style>
  <w:style w:type="paragraph" w:styleId="3">
    <w:name w:val="List Number 3"/>
    <w:basedOn w:val="a2"/>
    <w:semiHidden/>
    <w:unhideWhenUsed/>
    <w:rsid w:val="0073125C"/>
    <w:pPr>
      <w:numPr>
        <w:numId w:val="8"/>
      </w:numPr>
      <w:contextualSpacing/>
    </w:pPr>
  </w:style>
  <w:style w:type="paragraph" w:styleId="4">
    <w:name w:val="List Number 4"/>
    <w:basedOn w:val="a2"/>
    <w:semiHidden/>
    <w:unhideWhenUsed/>
    <w:rsid w:val="0073125C"/>
    <w:pPr>
      <w:numPr>
        <w:numId w:val="9"/>
      </w:numPr>
      <w:contextualSpacing/>
    </w:pPr>
  </w:style>
  <w:style w:type="paragraph" w:styleId="5">
    <w:name w:val="List Number 5"/>
    <w:basedOn w:val="a2"/>
    <w:semiHidden/>
    <w:unhideWhenUsed/>
    <w:rsid w:val="0073125C"/>
    <w:pPr>
      <w:numPr>
        <w:numId w:val="10"/>
      </w:numPr>
      <w:contextualSpacing/>
    </w:pPr>
  </w:style>
  <w:style w:type="paragraph" w:styleId="afff0">
    <w:name w:val="List Paragraph"/>
    <w:basedOn w:val="a2"/>
    <w:uiPriority w:val="34"/>
    <w:semiHidden/>
    <w:unhideWhenUsed/>
    <w:qFormat/>
    <w:rsid w:val="0073125C"/>
    <w:pPr>
      <w:ind w:left="720"/>
      <w:contextualSpacing/>
    </w:pPr>
  </w:style>
  <w:style w:type="table" w:styleId="11">
    <w:name w:val="List Table 1 Light"/>
    <w:basedOn w:val="a4"/>
    <w:uiPriority w:val="46"/>
    <w:rsid w:val="0073125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73125C"/>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4"/>
    <w:uiPriority w:val="46"/>
    <w:rsid w:val="0073125C"/>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4"/>
    <w:uiPriority w:val="46"/>
    <w:rsid w:val="0073125C"/>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4"/>
    <w:uiPriority w:val="46"/>
    <w:rsid w:val="0073125C"/>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4"/>
    <w:uiPriority w:val="46"/>
    <w:rsid w:val="0073125C"/>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4"/>
    <w:uiPriority w:val="46"/>
    <w:rsid w:val="0073125C"/>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8">
    <w:name w:val="List Table 2"/>
    <w:basedOn w:val="a4"/>
    <w:uiPriority w:val="47"/>
    <w:rsid w:val="0073125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73125C"/>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4"/>
    <w:uiPriority w:val="47"/>
    <w:rsid w:val="0073125C"/>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4"/>
    <w:uiPriority w:val="47"/>
    <w:rsid w:val="0073125C"/>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4"/>
    <w:uiPriority w:val="47"/>
    <w:rsid w:val="0073125C"/>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4"/>
    <w:uiPriority w:val="47"/>
    <w:rsid w:val="0073125C"/>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4"/>
    <w:uiPriority w:val="47"/>
    <w:rsid w:val="0073125C"/>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7">
    <w:name w:val="List Table 3"/>
    <w:basedOn w:val="a4"/>
    <w:uiPriority w:val="48"/>
    <w:rsid w:val="0073125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73125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4"/>
    <w:uiPriority w:val="48"/>
    <w:rsid w:val="0073125C"/>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4"/>
    <w:uiPriority w:val="48"/>
    <w:rsid w:val="0073125C"/>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4"/>
    <w:uiPriority w:val="48"/>
    <w:rsid w:val="0073125C"/>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4"/>
    <w:uiPriority w:val="48"/>
    <w:rsid w:val="0073125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4"/>
    <w:uiPriority w:val="48"/>
    <w:rsid w:val="0073125C"/>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5">
    <w:name w:val="List Table 4"/>
    <w:basedOn w:val="a4"/>
    <w:uiPriority w:val="49"/>
    <w:rsid w:val="0073125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73125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4"/>
    <w:uiPriority w:val="49"/>
    <w:rsid w:val="0073125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4"/>
    <w:uiPriority w:val="49"/>
    <w:rsid w:val="0073125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4"/>
    <w:uiPriority w:val="49"/>
    <w:rsid w:val="0073125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4"/>
    <w:uiPriority w:val="49"/>
    <w:rsid w:val="0073125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4"/>
    <w:uiPriority w:val="49"/>
    <w:rsid w:val="0073125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5">
    <w:name w:val="List Table 5 Dark"/>
    <w:basedOn w:val="a4"/>
    <w:uiPriority w:val="50"/>
    <w:rsid w:val="0073125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73125C"/>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73125C"/>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73125C"/>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73125C"/>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73125C"/>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73125C"/>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73125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73125C"/>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4"/>
    <w:uiPriority w:val="51"/>
    <w:rsid w:val="0073125C"/>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4"/>
    <w:uiPriority w:val="51"/>
    <w:rsid w:val="0073125C"/>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4"/>
    <w:uiPriority w:val="51"/>
    <w:rsid w:val="0073125C"/>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4"/>
    <w:uiPriority w:val="51"/>
    <w:rsid w:val="0073125C"/>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4"/>
    <w:uiPriority w:val="51"/>
    <w:rsid w:val="0073125C"/>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List Table 7 Colorful"/>
    <w:basedOn w:val="a4"/>
    <w:uiPriority w:val="52"/>
    <w:rsid w:val="0073125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73125C"/>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73125C"/>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73125C"/>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73125C"/>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73125C"/>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73125C"/>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d"/>
    <w:semiHidden/>
    <w:unhideWhenUsed/>
    <w:rsid w:val="0073125C"/>
    <w:pPr>
      <w:tabs>
        <w:tab w:val="left" w:pos="480"/>
        <w:tab w:val="left" w:pos="960"/>
        <w:tab w:val="left" w:pos="1440"/>
        <w:tab w:val="left" w:pos="1920"/>
        <w:tab w:val="left" w:pos="2400"/>
        <w:tab w:val="left" w:pos="2880"/>
        <w:tab w:val="left" w:pos="3360"/>
        <w:tab w:val="left" w:pos="3840"/>
        <w:tab w:val="left" w:pos="4320"/>
      </w:tabs>
    </w:pPr>
    <w:rPr>
      <w:rFonts w:ascii="Tahoma" w:hAnsi="Tahoma" w:cs="Tahoma"/>
      <w:szCs w:val="20"/>
    </w:rPr>
  </w:style>
  <w:style w:type="character" w:customStyle="1" w:styleId="Chard">
    <w:name w:val="نص ماكرو Char"/>
    <w:basedOn w:val="a3"/>
    <w:link w:val="afff1"/>
    <w:semiHidden/>
    <w:rsid w:val="0073125C"/>
    <w:rPr>
      <w:rFonts w:ascii="Tahoma" w:hAnsi="Tahoma" w:cs="Tahoma"/>
      <w:szCs w:val="20"/>
    </w:rPr>
  </w:style>
  <w:style w:type="table" w:styleId="12">
    <w:name w:val="Medium Grid 1"/>
    <w:basedOn w:val="a4"/>
    <w:uiPriority w:val="67"/>
    <w:semiHidden/>
    <w:unhideWhenUsed/>
    <w:rsid w:val="0073125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73125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semiHidden/>
    <w:unhideWhenUsed/>
    <w:rsid w:val="0073125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semiHidden/>
    <w:unhideWhenUsed/>
    <w:rsid w:val="0073125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semiHidden/>
    <w:unhideWhenUsed/>
    <w:rsid w:val="0073125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semiHidden/>
    <w:unhideWhenUsed/>
    <w:rsid w:val="0073125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semiHidden/>
    <w:unhideWhenUsed/>
    <w:rsid w:val="0073125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semiHidden/>
    <w:unhideWhenUsed/>
    <w:rsid w:val="0073125C"/>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73125C"/>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73125C"/>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73125C"/>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73125C"/>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73125C"/>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73125C"/>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1">
    <w:name w:val="Medium Grid 3 Accent 2"/>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1">
    <w:name w:val="Medium Grid 3 Accent 3"/>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1">
    <w:name w:val="Medium Grid 3 Accent 4"/>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1">
    <w:name w:val="Medium Grid 3 Accent 5"/>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1">
    <w:name w:val="Medium Grid 3 Accent 6"/>
    <w:basedOn w:val="a4"/>
    <w:uiPriority w:val="69"/>
    <w:semiHidden/>
    <w:unhideWhenUsed/>
    <w:rsid w:val="0073125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3">
    <w:name w:val="Medium List 1"/>
    <w:basedOn w:val="a4"/>
    <w:uiPriority w:val="65"/>
    <w:semiHidden/>
    <w:unhideWhenUsed/>
    <w:rsid w:val="0073125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73125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2">
    <w:name w:val="Medium List 1 Accent 2"/>
    <w:basedOn w:val="a4"/>
    <w:uiPriority w:val="65"/>
    <w:semiHidden/>
    <w:unhideWhenUsed/>
    <w:rsid w:val="0073125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2">
    <w:name w:val="Medium List 1 Accent 3"/>
    <w:basedOn w:val="a4"/>
    <w:uiPriority w:val="65"/>
    <w:semiHidden/>
    <w:unhideWhenUsed/>
    <w:rsid w:val="0073125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2">
    <w:name w:val="Medium List 1 Accent 4"/>
    <w:basedOn w:val="a4"/>
    <w:uiPriority w:val="65"/>
    <w:semiHidden/>
    <w:unhideWhenUsed/>
    <w:rsid w:val="0073125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2">
    <w:name w:val="Medium List 1 Accent 5"/>
    <w:basedOn w:val="a4"/>
    <w:uiPriority w:val="65"/>
    <w:semiHidden/>
    <w:unhideWhenUsed/>
    <w:rsid w:val="0073125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2">
    <w:name w:val="Medium List 1 Accent 6"/>
    <w:basedOn w:val="a4"/>
    <w:uiPriority w:val="65"/>
    <w:semiHidden/>
    <w:unhideWhenUsed/>
    <w:rsid w:val="0073125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4"/>
    <w:uiPriority w:val="66"/>
    <w:semiHidden/>
    <w:unhideWhenUsed/>
    <w:rsid w:val="0073125C"/>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73125C"/>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73125C"/>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73125C"/>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73125C"/>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73125C"/>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73125C"/>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73125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73125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73125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73125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73125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73125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73125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4"/>
    <w:uiPriority w:val="64"/>
    <w:semiHidden/>
    <w:unhideWhenUsed/>
    <w:rsid w:val="0073125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afff2">
    <w:name w:val="Mention"/>
    <w:basedOn w:val="a3"/>
    <w:uiPriority w:val="99"/>
    <w:semiHidden/>
    <w:unhideWhenUsed/>
    <w:rsid w:val="0073125C"/>
    <w:rPr>
      <w:rFonts w:ascii="Tahoma" w:hAnsi="Tahoma" w:cs="Tahoma"/>
      <w:color w:val="2B579A"/>
      <w:shd w:val="clear" w:color="auto" w:fill="E6E6E6"/>
    </w:rPr>
  </w:style>
  <w:style w:type="paragraph" w:styleId="afff3">
    <w:name w:val="Message Header"/>
    <w:basedOn w:val="a2"/>
    <w:link w:val="Chare"/>
    <w:semiHidden/>
    <w:unhideWhenUsed/>
    <w:rsid w:val="0073125C"/>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 w:val="24"/>
      <w:szCs w:val="24"/>
    </w:rPr>
  </w:style>
  <w:style w:type="character" w:customStyle="1" w:styleId="Chare">
    <w:name w:val="رأس رسالة Char"/>
    <w:basedOn w:val="a3"/>
    <w:link w:val="afff3"/>
    <w:semiHidden/>
    <w:rsid w:val="0073125C"/>
    <w:rPr>
      <w:rFonts w:ascii="Tahoma" w:eastAsiaTheme="majorEastAsia" w:hAnsi="Tahoma" w:cs="Tahoma"/>
      <w:sz w:val="24"/>
      <w:szCs w:val="24"/>
      <w:shd w:val="pct20" w:color="auto" w:fill="auto"/>
    </w:rPr>
  </w:style>
  <w:style w:type="paragraph" w:styleId="afff4">
    <w:name w:val="No Spacing"/>
    <w:uiPriority w:val="1"/>
    <w:semiHidden/>
    <w:unhideWhenUsed/>
    <w:qFormat/>
    <w:rsid w:val="0073125C"/>
    <w:rPr>
      <w:rFonts w:ascii="Tahoma" w:hAnsi="Tahoma" w:cs="Tahoma"/>
    </w:rPr>
  </w:style>
  <w:style w:type="paragraph" w:styleId="afff5">
    <w:name w:val="Normal (Web)"/>
    <w:basedOn w:val="a2"/>
    <w:semiHidden/>
    <w:unhideWhenUsed/>
    <w:rsid w:val="0073125C"/>
    <w:rPr>
      <w:sz w:val="24"/>
      <w:szCs w:val="24"/>
    </w:rPr>
  </w:style>
  <w:style w:type="paragraph" w:styleId="afff6">
    <w:name w:val="Normal Indent"/>
    <w:basedOn w:val="a2"/>
    <w:semiHidden/>
    <w:unhideWhenUsed/>
    <w:rsid w:val="0073125C"/>
    <w:pPr>
      <w:ind w:left="720"/>
    </w:pPr>
  </w:style>
  <w:style w:type="paragraph" w:styleId="afff7">
    <w:name w:val="Note Heading"/>
    <w:basedOn w:val="a2"/>
    <w:next w:val="a2"/>
    <w:link w:val="Charf"/>
    <w:semiHidden/>
    <w:unhideWhenUsed/>
    <w:rsid w:val="0073125C"/>
  </w:style>
  <w:style w:type="character" w:customStyle="1" w:styleId="Charf">
    <w:name w:val="عنوان ملاحظة Char"/>
    <w:basedOn w:val="a3"/>
    <w:link w:val="afff7"/>
    <w:semiHidden/>
    <w:rsid w:val="0073125C"/>
    <w:rPr>
      <w:rFonts w:ascii="Tahoma" w:hAnsi="Tahoma" w:cs="Tahoma"/>
    </w:rPr>
  </w:style>
  <w:style w:type="character" w:styleId="afff8">
    <w:name w:val="page number"/>
    <w:basedOn w:val="a3"/>
    <w:semiHidden/>
    <w:unhideWhenUsed/>
    <w:rsid w:val="0073125C"/>
    <w:rPr>
      <w:rFonts w:ascii="Tahoma" w:hAnsi="Tahoma" w:cs="Tahoma"/>
    </w:rPr>
  </w:style>
  <w:style w:type="table" w:styleId="15">
    <w:name w:val="Plain Table 1"/>
    <w:basedOn w:val="a4"/>
    <w:uiPriority w:val="41"/>
    <w:rsid w:val="0073125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c">
    <w:name w:val="Plain Table 2"/>
    <w:basedOn w:val="a4"/>
    <w:uiPriority w:val="42"/>
    <w:rsid w:val="007312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4"/>
    <w:uiPriority w:val="43"/>
    <w:rsid w:val="007312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6">
    <w:name w:val="Plain Table 4"/>
    <w:basedOn w:val="a4"/>
    <w:uiPriority w:val="44"/>
    <w:rsid w:val="0073125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7312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9">
    <w:name w:val="Plain Text"/>
    <w:basedOn w:val="a2"/>
    <w:link w:val="Charf0"/>
    <w:semiHidden/>
    <w:unhideWhenUsed/>
    <w:rsid w:val="0073125C"/>
    <w:rPr>
      <w:szCs w:val="21"/>
    </w:rPr>
  </w:style>
  <w:style w:type="character" w:customStyle="1" w:styleId="Charf0">
    <w:name w:val="نص عادي Char"/>
    <w:basedOn w:val="a3"/>
    <w:link w:val="afff9"/>
    <w:semiHidden/>
    <w:rsid w:val="0073125C"/>
    <w:rPr>
      <w:rFonts w:ascii="Tahoma" w:hAnsi="Tahoma" w:cs="Tahoma"/>
      <w:szCs w:val="21"/>
    </w:rPr>
  </w:style>
  <w:style w:type="paragraph" w:styleId="afffa">
    <w:name w:val="Quote"/>
    <w:basedOn w:val="a2"/>
    <w:next w:val="a2"/>
    <w:link w:val="Charf1"/>
    <w:uiPriority w:val="29"/>
    <w:semiHidden/>
    <w:unhideWhenUsed/>
    <w:qFormat/>
    <w:rsid w:val="0073125C"/>
    <w:pPr>
      <w:spacing w:before="200" w:after="160"/>
      <w:ind w:left="864" w:right="864"/>
      <w:jc w:val="center"/>
    </w:pPr>
    <w:rPr>
      <w:i/>
      <w:iCs/>
      <w:color w:val="404040" w:themeColor="text1" w:themeTint="BF"/>
    </w:rPr>
  </w:style>
  <w:style w:type="character" w:customStyle="1" w:styleId="Charf1">
    <w:name w:val="اقتباس Char"/>
    <w:basedOn w:val="a3"/>
    <w:link w:val="afffa"/>
    <w:uiPriority w:val="29"/>
    <w:semiHidden/>
    <w:rsid w:val="0073125C"/>
    <w:rPr>
      <w:rFonts w:ascii="Tahoma" w:hAnsi="Tahoma" w:cs="Tahoma"/>
      <w:i/>
      <w:iCs/>
      <w:color w:val="404040" w:themeColor="text1" w:themeTint="BF"/>
    </w:rPr>
  </w:style>
  <w:style w:type="paragraph" w:styleId="afffb">
    <w:name w:val="Salutation"/>
    <w:basedOn w:val="a2"/>
    <w:next w:val="a2"/>
    <w:link w:val="Charf2"/>
    <w:semiHidden/>
    <w:unhideWhenUsed/>
    <w:rsid w:val="0073125C"/>
  </w:style>
  <w:style w:type="character" w:customStyle="1" w:styleId="Charf2">
    <w:name w:val="تحية Char"/>
    <w:basedOn w:val="a3"/>
    <w:link w:val="afffb"/>
    <w:semiHidden/>
    <w:rsid w:val="0073125C"/>
    <w:rPr>
      <w:rFonts w:ascii="Tahoma" w:hAnsi="Tahoma" w:cs="Tahoma"/>
    </w:rPr>
  </w:style>
  <w:style w:type="paragraph" w:styleId="afffc">
    <w:name w:val="Signature"/>
    <w:basedOn w:val="a2"/>
    <w:link w:val="Charf3"/>
    <w:semiHidden/>
    <w:unhideWhenUsed/>
    <w:rsid w:val="0073125C"/>
    <w:pPr>
      <w:ind w:left="4252"/>
    </w:pPr>
  </w:style>
  <w:style w:type="character" w:customStyle="1" w:styleId="Charf3">
    <w:name w:val="توقيع Char"/>
    <w:basedOn w:val="a3"/>
    <w:link w:val="afffc"/>
    <w:semiHidden/>
    <w:rsid w:val="0073125C"/>
    <w:rPr>
      <w:rFonts w:ascii="Tahoma" w:hAnsi="Tahoma" w:cs="Tahoma"/>
    </w:rPr>
  </w:style>
  <w:style w:type="character" w:styleId="afffd">
    <w:name w:val="Smart Hyperlink"/>
    <w:basedOn w:val="a3"/>
    <w:uiPriority w:val="99"/>
    <w:semiHidden/>
    <w:unhideWhenUsed/>
    <w:rsid w:val="0073125C"/>
    <w:rPr>
      <w:rFonts w:ascii="Tahoma" w:hAnsi="Tahoma" w:cs="Tahoma"/>
      <w:u w:val="dotted"/>
    </w:rPr>
  </w:style>
  <w:style w:type="character" w:styleId="afffe">
    <w:name w:val="Strong"/>
    <w:basedOn w:val="a3"/>
    <w:uiPriority w:val="22"/>
    <w:unhideWhenUsed/>
    <w:qFormat/>
    <w:rsid w:val="0073125C"/>
    <w:rPr>
      <w:rFonts w:ascii="Tahoma" w:hAnsi="Tahoma" w:cs="Tahoma"/>
      <w:b/>
      <w:bCs/>
    </w:rPr>
  </w:style>
  <w:style w:type="paragraph" w:styleId="affff">
    <w:name w:val="Subtitle"/>
    <w:basedOn w:val="a2"/>
    <w:next w:val="a2"/>
    <w:link w:val="Charf4"/>
    <w:semiHidden/>
    <w:unhideWhenUsed/>
    <w:qFormat/>
    <w:rsid w:val="0073125C"/>
    <w:pPr>
      <w:numPr>
        <w:ilvl w:val="1"/>
      </w:numPr>
      <w:spacing w:after="160"/>
    </w:pPr>
    <w:rPr>
      <w:rFonts w:eastAsiaTheme="minorEastAsia"/>
      <w:color w:val="5A5A5A" w:themeColor="text1" w:themeTint="A5"/>
      <w:spacing w:val="15"/>
    </w:rPr>
  </w:style>
  <w:style w:type="character" w:customStyle="1" w:styleId="Charf4">
    <w:name w:val="عنوان فرعي Char"/>
    <w:basedOn w:val="a3"/>
    <w:link w:val="affff"/>
    <w:semiHidden/>
    <w:rsid w:val="0073125C"/>
    <w:rPr>
      <w:rFonts w:ascii="Tahoma" w:eastAsiaTheme="minorEastAsia" w:hAnsi="Tahoma" w:cs="Tahoma"/>
      <w:color w:val="5A5A5A" w:themeColor="text1" w:themeTint="A5"/>
      <w:spacing w:val="15"/>
    </w:rPr>
  </w:style>
  <w:style w:type="character" w:styleId="affff0">
    <w:name w:val="Subtle Emphasis"/>
    <w:basedOn w:val="a3"/>
    <w:uiPriority w:val="19"/>
    <w:semiHidden/>
    <w:unhideWhenUsed/>
    <w:qFormat/>
    <w:rsid w:val="0073125C"/>
    <w:rPr>
      <w:rFonts w:ascii="Tahoma" w:hAnsi="Tahoma" w:cs="Tahoma"/>
      <w:i/>
      <w:iCs/>
      <w:color w:val="404040" w:themeColor="text1" w:themeTint="BF"/>
    </w:rPr>
  </w:style>
  <w:style w:type="character" w:styleId="affff1">
    <w:name w:val="Subtle Reference"/>
    <w:basedOn w:val="a3"/>
    <w:uiPriority w:val="31"/>
    <w:semiHidden/>
    <w:unhideWhenUsed/>
    <w:qFormat/>
    <w:rsid w:val="0073125C"/>
    <w:rPr>
      <w:rFonts w:ascii="Tahoma" w:hAnsi="Tahoma" w:cs="Tahoma"/>
      <w:smallCaps/>
      <w:color w:val="5A5A5A" w:themeColor="text1" w:themeTint="A5"/>
    </w:rPr>
  </w:style>
  <w:style w:type="table" w:styleId="16">
    <w:name w:val="Table 3D effects 1"/>
    <w:basedOn w:val="a4"/>
    <w:semiHidden/>
    <w:unhideWhenUsed/>
    <w:rsid w:val="0073125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d">
    <w:name w:val="Table 3D effects 2"/>
    <w:basedOn w:val="a4"/>
    <w:semiHidden/>
    <w:unhideWhenUsed/>
    <w:rsid w:val="0073125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73125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semiHidden/>
    <w:unhideWhenUsed/>
    <w:rsid w:val="0073125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4"/>
    <w:semiHidden/>
    <w:unhideWhenUsed/>
    <w:rsid w:val="0073125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73125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unhideWhenUsed/>
    <w:rsid w:val="0073125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semiHidden/>
    <w:unhideWhenUsed/>
    <w:rsid w:val="0073125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semiHidden/>
    <w:unhideWhenUsed/>
    <w:rsid w:val="007312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73125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unhideWhenUsed/>
    <w:rsid w:val="007312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semiHidden/>
    <w:unhideWhenUsed/>
    <w:rsid w:val="0073125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73125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unhideWhenUsed/>
    <w:rsid w:val="0073125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unhideWhenUsed/>
    <w:rsid w:val="0073125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2">
    <w:name w:val="Table Contemporary"/>
    <w:basedOn w:val="a4"/>
    <w:semiHidden/>
    <w:unhideWhenUsed/>
    <w:rsid w:val="0073125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3">
    <w:name w:val="Table Elegant"/>
    <w:basedOn w:val="a4"/>
    <w:semiHidden/>
    <w:unhideWhenUsed/>
    <w:rsid w:val="0073125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semiHidden/>
    <w:unhideWhenUsed/>
    <w:rsid w:val="0073125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4"/>
    <w:semiHidden/>
    <w:unhideWhenUsed/>
    <w:rsid w:val="0073125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73125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unhideWhenUsed/>
    <w:rsid w:val="0073125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unhideWhenUsed/>
    <w:rsid w:val="0073125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73125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73125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4"/>
    <w:semiHidden/>
    <w:unhideWhenUsed/>
    <w:rsid w:val="0073125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731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semiHidden/>
    <w:unhideWhenUsed/>
    <w:rsid w:val="0073125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semiHidden/>
    <w:unhideWhenUsed/>
    <w:rsid w:val="0073125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73125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unhideWhenUsed/>
    <w:rsid w:val="0073125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4"/>
    <w:semiHidden/>
    <w:unhideWhenUsed/>
    <w:rsid w:val="0073125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73125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73125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unhideWhenUsed/>
    <w:rsid w:val="0073125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5">
    <w:name w:val="table of authorities"/>
    <w:basedOn w:val="a2"/>
    <w:next w:val="a2"/>
    <w:semiHidden/>
    <w:unhideWhenUsed/>
    <w:rsid w:val="0073125C"/>
    <w:pPr>
      <w:ind w:left="220" w:hanging="220"/>
    </w:pPr>
  </w:style>
  <w:style w:type="paragraph" w:styleId="affff6">
    <w:name w:val="table of figures"/>
    <w:basedOn w:val="a2"/>
    <w:next w:val="a2"/>
    <w:semiHidden/>
    <w:unhideWhenUsed/>
    <w:rsid w:val="0073125C"/>
  </w:style>
  <w:style w:type="table" w:styleId="affff7">
    <w:name w:val="Table Professional"/>
    <w:basedOn w:val="a4"/>
    <w:semiHidden/>
    <w:unhideWhenUsed/>
    <w:rsid w:val="0073125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semiHidden/>
    <w:unhideWhenUsed/>
    <w:rsid w:val="0073125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4"/>
    <w:semiHidden/>
    <w:unhideWhenUsed/>
    <w:rsid w:val="0073125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73125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semiHidden/>
    <w:unhideWhenUsed/>
    <w:rsid w:val="0073125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4"/>
    <w:semiHidden/>
    <w:unhideWhenUsed/>
    <w:rsid w:val="0073125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Theme"/>
    <w:basedOn w:val="a4"/>
    <w:rsid w:val="00731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semiHidden/>
    <w:unhideWhenUsed/>
    <w:rsid w:val="0073125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semiHidden/>
    <w:unhideWhenUsed/>
    <w:rsid w:val="0073125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rsid w:val="0073125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9">
    <w:name w:val="Title"/>
    <w:basedOn w:val="a2"/>
    <w:next w:val="a2"/>
    <w:link w:val="Charf5"/>
    <w:semiHidden/>
    <w:unhideWhenUsed/>
    <w:qFormat/>
    <w:rsid w:val="0073125C"/>
    <w:pPr>
      <w:contextualSpacing/>
    </w:pPr>
    <w:rPr>
      <w:rFonts w:eastAsiaTheme="majorEastAsia"/>
      <w:spacing w:val="-10"/>
      <w:kern w:val="28"/>
      <w:sz w:val="56"/>
      <w:szCs w:val="56"/>
    </w:rPr>
  </w:style>
  <w:style w:type="character" w:customStyle="1" w:styleId="Charf5">
    <w:name w:val="العنوان Char"/>
    <w:basedOn w:val="a3"/>
    <w:link w:val="affff9"/>
    <w:semiHidden/>
    <w:rsid w:val="0073125C"/>
    <w:rPr>
      <w:rFonts w:ascii="Tahoma" w:eastAsiaTheme="majorEastAsia" w:hAnsi="Tahoma" w:cs="Tahoma"/>
      <w:spacing w:val="-10"/>
      <w:kern w:val="28"/>
      <w:sz w:val="56"/>
      <w:szCs w:val="56"/>
    </w:rPr>
  </w:style>
  <w:style w:type="paragraph" w:styleId="affffa">
    <w:name w:val="toa heading"/>
    <w:basedOn w:val="a2"/>
    <w:next w:val="a2"/>
    <w:semiHidden/>
    <w:unhideWhenUsed/>
    <w:rsid w:val="0073125C"/>
    <w:pPr>
      <w:spacing w:before="120"/>
    </w:pPr>
    <w:rPr>
      <w:rFonts w:eastAsiaTheme="majorEastAsia"/>
      <w:b/>
      <w:bCs/>
      <w:sz w:val="24"/>
      <w:szCs w:val="24"/>
    </w:rPr>
  </w:style>
  <w:style w:type="paragraph" w:styleId="1f">
    <w:name w:val="toc 1"/>
    <w:basedOn w:val="a2"/>
    <w:next w:val="a2"/>
    <w:autoRedefine/>
    <w:semiHidden/>
    <w:unhideWhenUsed/>
    <w:rsid w:val="0073125C"/>
    <w:pPr>
      <w:spacing w:after="100"/>
    </w:pPr>
  </w:style>
  <w:style w:type="paragraph" w:styleId="2f6">
    <w:name w:val="toc 2"/>
    <w:basedOn w:val="a2"/>
    <w:next w:val="a2"/>
    <w:autoRedefine/>
    <w:semiHidden/>
    <w:unhideWhenUsed/>
    <w:rsid w:val="0073125C"/>
    <w:pPr>
      <w:spacing w:after="100"/>
      <w:ind w:left="220"/>
    </w:pPr>
  </w:style>
  <w:style w:type="paragraph" w:styleId="3f2">
    <w:name w:val="toc 3"/>
    <w:basedOn w:val="a2"/>
    <w:next w:val="a2"/>
    <w:autoRedefine/>
    <w:semiHidden/>
    <w:unhideWhenUsed/>
    <w:rsid w:val="0073125C"/>
    <w:pPr>
      <w:spacing w:after="100"/>
      <w:ind w:left="440"/>
    </w:pPr>
  </w:style>
  <w:style w:type="paragraph" w:styleId="4b">
    <w:name w:val="toc 4"/>
    <w:basedOn w:val="a2"/>
    <w:next w:val="a2"/>
    <w:autoRedefine/>
    <w:semiHidden/>
    <w:unhideWhenUsed/>
    <w:rsid w:val="0073125C"/>
    <w:pPr>
      <w:spacing w:after="100"/>
      <w:ind w:left="660"/>
    </w:pPr>
  </w:style>
  <w:style w:type="paragraph" w:styleId="5a">
    <w:name w:val="toc 5"/>
    <w:basedOn w:val="a2"/>
    <w:next w:val="a2"/>
    <w:autoRedefine/>
    <w:semiHidden/>
    <w:unhideWhenUsed/>
    <w:rsid w:val="0073125C"/>
    <w:pPr>
      <w:spacing w:after="100"/>
      <w:ind w:left="880"/>
    </w:pPr>
  </w:style>
  <w:style w:type="paragraph" w:styleId="64">
    <w:name w:val="toc 6"/>
    <w:basedOn w:val="a2"/>
    <w:next w:val="a2"/>
    <w:autoRedefine/>
    <w:semiHidden/>
    <w:unhideWhenUsed/>
    <w:rsid w:val="0073125C"/>
    <w:pPr>
      <w:spacing w:after="100"/>
      <w:ind w:left="1100"/>
    </w:pPr>
  </w:style>
  <w:style w:type="paragraph" w:styleId="74">
    <w:name w:val="toc 7"/>
    <w:basedOn w:val="a2"/>
    <w:next w:val="a2"/>
    <w:autoRedefine/>
    <w:semiHidden/>
    <w:unhideWhenUsed/>
    <w:rsid w:val="0073125C"/>
    <w:pPr>
      <w:spacing w:after="100"/>
      <w:ind w:left="1320"/>
    </w:pPr>
  </w:style>
  <w:style w:type="paragraph" w:styleId="82">
    <w:name w:val="toc 8"/>
    <w:basedOn w:val="a2"/>
    <w:next w:val="a2"/>
    <w:autoRedefine/>
    <w:semiHidden/>
    <w:unhideWhenUsed/>
    <w:rsid w:val="0073125C"/>
    <w:pPr>
      <w:spacing w:after="100"/>
      <w:ind w:left="1540"/>
    </w:pPr>
  </w:style>
  <w:style w:type="paragraph" w:styleId="90">
    <w:name w:val="toc 9"/>
    <w:basedOn w:val="a2"/>
    <w:next w:val="a2"/>
    <w:autoRedefine/>
    <w:semiHidden/>
    <w:unhideWhenUsed/>
    <w:rsid w:val="0073125C"/>
    <w:pPr>
      <w:spacing w:after="100"/>
      <w:ind w:left="1760"/>
    </w:pPr>
  </w:style>
  <w:style w:type="paragraph" w:styleId="affffb">
    <w:name w:val="TOC Heading"/>
    <w:basedOn w:val="1"/>
    <w:next w:val="a2"/>
    <w:uiPriority w:val="39"/>
    <w:semiHidden/>
    <w:unhideWhenUsed/>
    <w:qFormat/>
    <w:rsid w:val="0073125C"/>
    <w:pPr>
      <w:keepNext/>
      <w:keepLines/>
      <w:spacing w:before="240"/>
      <w:outlineLvl w:val="9"/>
    </w:pPr>
    <w:rPr>
      <w:rFonts w:eastAsiaTheme="majorEastAsia"/>
      <w:b w:val="0"/>
      <w:color w:val="365F91" w:themeColor="accent1" w:themeShade="BF"/>
    </w:rPr>
  </w:style>
  <w:style w:type="character" w:styleId="affffc">
    <w:name w:val="Unresolved Mention"/>
    <w:basedOn w:val="a3"/>
    <w:uiPriority w:val="99"/>
    <w:semiHidden/>
    <w:unhideWhenUsed/>
    <w:rsid w:val="0073125C"/>
    <w:rPr>
      <w:rFonts w:ascii="Tahoma" w:hAnsi="Tahoma" w:cs="Tahoma"/>
      <w:color w:val="595959" w:themeColor="text1" w:themeTint="A6"/>
      <w:shd w:val="clear" w:color="auto" w:fill="E6E6E6"/>
    </w:rPr>
  </w:style>
  <w:style w:type="numbering" w:styleId="111111">
    <w:name w:val="Outline List 2"/>
    <w:basedOn w:val="a5"/>
    <w:semiHidden/>
    <w:unhideWhenUsed/>
    <w:rsid w:val="0073125C"/>
    <w:pPr>
      <w:numPr>
        <w:numId w:val="11"/>
      </w:numPr>
    </w:pPr>
  </w:style>
  <w:style w:type="numbering" w:styleId="1ai">
    <w:name w:val="Outline List 1"/>
    <w:basedOn w:val="a5"/>
    <w:semiHidden/>
    <w:unhideWhenUsed/>
    <w:rsid w:val="0073125C"/>
    <w:pPr>
      <w:numPr>
        <w:numId w:val="12"/>
      </w:numPr>
    </w:pPr>
  </w:style>
  <w:style w:type="numbering" w:styleId="a1">
    <w:name w:val="Outline List 3"/>
    <w:basedOn w:val="a5"/>
    <w:semiHidden/>
    <w:unhideWhenUsed/>
    <w:rsid w:val="0073125C"/>
    <w:pPr>
      <w:numPr>
        <w:numId w:val="13"/>
      </w:numPr>
    </w:pPr>
  </w:style>
  <w:style w:type="paragraph" w:customStyle="1" w:styleId="1f0">
    <w:name w:val="نمط العنوان 1 +"/>
    <w:basedOn w:val="1"/>
    <w:rsid w:val="00330A6A"/>
    <w:rPr>
      <w:bCs/>
    </w:rPr>
  </w:style>
  <w:style w:type="paragraph" w:customStyle="1" w:styleId="2f7">
    <w:name w:val="نمط عنوان 2 +"/>
    <w:basedOn w:val="21"/>
    <w:rsid w:val="00330A6A"/>
    <w:rPr>
      <w:bCs/>
    </w:rPr>
  </w:style>
  <w:style w:type="paragraph" w:customStyle="1" w:styleId="3f3">
    <w:name w:val="نمط عنوان 3 +"/>
    <w:basedOn w:val="31"/>
    <w:rsid w:val="0074376E"/>
    <w:rPr>
      <w:szCs w:val="22"/>
    </w:rPr>
  </w:style>
  <w:style w:type="paragraph" w:customStyle="1" w:styleId="p1">
    <w:name w:val="p1"/>
    <w:basedOn w:val="a2"/>
    <w:rsid w:val="007418FD"/>
    <w:rPr>
      <w:rFonts w:ascii=".AppleSystemUIFont" w:eastAsiaTheme="minorEastAsia" w:hAnsi=".AppleSystemUIFont" w:cs="Times New Roman"/>
      <w:sz w:val="28"/>
      <w:szCs w:val="28"/>
      <w:lang w:eastAsia="en-US"/>
    </w:rPr>
  </w:style>
  <w:style w:type="character" w:customStyle="1" w:styleId="s1">
    <w:name w:val="s1"/>
    <w:basedOn w:val="a3"/>
    <w:rsid w:val="007418FD"/>
    <w:rPr>
      <w:rFonts w:ascii="UICTFontTextStyleBody" w:hAnsi="UICTFontTextStyleBody" w:hint="default"/>
      <w:b w:val="0"/>
      <w:bCs w:val="0"/>
      <w:i w:val="0"/>
      <w:iCs w:val="0"/>
      <w:sz w:val="28"/>
      <w:szCs w:val="28"/>
    </w:rPr>
  </w:style>
  <w:style w:type="character" w:customStyle="1" w:styleId="s2">
    <w:name w:val="s2"/>
    <w:basedOn w:val="a3"/>
    <w:rsid w:val="007418FD"/>
    <w:rPr>
      <w:rFonts w:ascii="UICTFontTextStyleEmphasizedBody" w:hAnsi="UICTFontTextStyleEmphasizedBody" w:hint="default"/>
      <w:b/>
      <w:bCs/>
      <w:i w:val="0"/>
      <w:iCs w:val="0"/>
      <w:sz w:val="28"/>
      <w:szCs w:val="28"/>
    </w:rPr>
  </w:style>
  <w:style w:type="character" w:customStyle="1" w:styleId="apple-converted-space">
    <w:name w:val="apple-converted-space"/>
    <w:basedOn w:val="a3"/>
    <w:rsid w:val="00757091"/>
  </w:style>
  <w:style w:type="character" w:customStyle="1" w:styleId="primary-text-color">
    <w:name w:val="primary-text-color"/>
    <w:basedOn w:val="a3"/>
    <w:rsid w:val="00280100"/>
  </w:style>
  <w:style w:type="paragraph" w:customStyle="1" w:styleId="p2">
    <w:name w:val="p2"/>
    <w:basedOn w:val="a2"/>
    <w:rsid w:val="00263FA4"/>
    <w:rPr>
      <w:rFonts w:ascii=".AppleSystemUIFont" w:eastAsiaTheme="minorEastAsia" w:hAnsi=".AppleSystemUIFont" w:cs="Times New Roman"/>
      <w:sz w:val="28"/>
      <w:szCs w:val="28"/>
      <w:lang w:eastAsia="en-US"/>
    </w:rPr>
  </w:style>
  <w:style w:type="character" w:customStyle="1" w:styleId="search-keys">
    <w:name w:val="search-keys"/>
    <w:basedOn w:val="a3"/>
    <w:rsid w:val="003C7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1063545">
      <w:bodyDiv w:val="1"/>
      <w:marLeft w:val="0"/>
      <w:marRight w:val="0"/>
      <w:marTop w:val="0"/>
      <w:marBottom w:val="0"/>
      <w:divBdr>
        <w:top w:val="none" w:sz="0" w:space="0" w:color="auto"/>
        <w:left w:val="none" w:sz="0" w:space="0" w:color="auto"/>
        <w:bottom w:val="none" w:sz="0" w:space="0" w:color="auto"/>
        <w:right w:val="none" w:sz="0" w:space="0" w:color="auto"/>
      </w:divBdr>
    </w:div>
    <w:div w:id="170139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7b7845AA28-074C-5A4D-973C-C52432AFCEC7%7dtf02807074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D9209F8606B374893FD70A14661FF09"/>
        <w:category>
          <w:name w:val="عام"/>
          <w:gallery w:val="placeholder"/>
        </w:category>
        <w:types>
          <w:type w:val="bbPlcHdr"/>
        </w:types>
        <w:behaviors>
          <w:behavior w:val="content"/>
        </w:behaviors>
        <w:guid w:val="{4DF7A073-8BCC-E043-96A7-8457ECA34892}"/>
      </w:docPartPr>
      <w:docPartBody>
        <w:p w:rsidR="00011148" w:rsidRDefault="00011148">
          <w:pPr>
            <w:pStyle w:val="ED9209F8606B374893FD70A14661FF09"/>
          </w:pPr>
          <w:r w:rsidRPr="0073125C">
            <w:rPr>
              <w:rtl/>
              <w:lang w:val="ar-SA" w:eastAsia="ar"/>
            </w:rPr>
            <w:t>الواجب المنزلي ل</w:t>
          </w:r>
        </w:p>
      </w:docPartBody>
    </w:docPart>
    <w:docPart>
      <w:docPartPr>
        <w:name w:val="E9122166FC0F78418A8CDAC2C439B760"/>
        <w:category>
          <w:name w:val="عام"/>
          <w:gallery w:val="placeholder"/>
        </w:category>
        <w:types>
          <w:type w:val="bbPlcHdr"/>
        </w:types>
        <w:behaviors>
          <w:behavior w:val="content"/>
        </w:behaviors>
        <w:guid w:val="{8A2E906D-8F2F-8449-97FA-DCAA7BEF627B}"/>
      </w:docPartPr>
      <w:docPartBody>
        <w:p w:rsidR="00011148" w:rsidRDefault="00011148">
          <w:pPr>
            <w:pStyle w:val="E9122166FC0F78418A8CDAC2C439B760"/>
          </w:pPr>
          <w:r w:rsidRPr="0073125C">
            <w:rPr>
              <w:rtl/>
              <w:lang w:val="ar-SA" w:eastAsia="ar"/>
            </w:rPr>
            <w:t>الاسم الخاص بك</w:t>
          </w:r>
        </w:p>
      </w:docPartBody>
    </w:docPart>
    <w:docPart>
      <w:docPartPr>
        <w:name w:val="CE10886BE72A314E99BDA86217F16A75"/>
        <w:category>
          <w:name w:val="عام"/>
          <w:gallery w:val="placeholder"/>
        </w:category>
        <w:types>
          <w:type w:val="bbPlcHdr"/>
        </w:types>
        <w:behaviors>
          <w:behavior w:val="content"/>
        </w:behaviors>
        <w:guid w:val="{A454A4D8-D0B8-1D42-9BE8-4648192C2939}"/>
      </w:docPartPr>
      <w:docPartBody>
        <w:p w:rsidR="00011148" w:rsidRDefault="00011148">
          <w:pPr>
            <w:pStyle w:val="CE10886BE72A314E99BDA86217F16A75"/>
          </w:pPr>
          <w:r w:rsidRPr="0073125C">
            <w:rPr>
              <w:rtl/>
              <w:lang w:val="ar-SA" w:eastAsia="ar"/>
            </w:rPr>
            <w:t>الأسبوع الذي يبدأ في</w:t>
          </w:r>
        </w:p>
      </w:docPartBody>
    </w:docPart>
    <w:docPart>
      <w:docPartPr>
        <w:name w:val="FB33236F5745D342A44634DB6ACA1215"/>
        <w:category>
          <w:name w:val="عام"/>
          <w:gallery w:val="placeholder"/>
        </w:category>
        <w:types>
          <w:type w:val="bbPlcHdr"/>
        </w:types>
        <w:behaviors>
          <w:behavior w:val="content"/>
        </w:behaviors>
        <w:guid w:val="{EEF8063F-47FA-D043-AF13-EBD9E3CBFB16}"/>
      </w:docPartPr>
      <w:docPartBody>
        <w:p w:rsidR="00011148" w:rsidRDefault="00011148">
          <w:pPr>
            <w:pStyle w:val="FB33236F5745D342A44634DB6ACA1215"/>
          </w:pPr>
          <w:r w:rsidRPr="0073125C">
            <w:rPr>
              <w:rtl/>
              <w:lang w:val="ar-SA" w:eastAsia="ar"/>
            </w:rPr>
            <w:t>تاريخ</w:t>
          </w:r>
        </w:p>
      </w:docPartBody>
    </w:docPart>
    <w:docPart>
      <w:docPartPr>
        <w:name w:val="0C7103681DFB76458D0C19566405CEEA"/>
        <w:category>
          <w:name w:val="عام"/>
          <w:gallery w:val="placeholder"/>
        </w:category>
        <w:types>
          <w:type w:val="bbPlcHdr"/>
        </w:types>
        <w:behaviors>
          <w:behavior w:val="content"/>
        </w:behaviors>
        <w:guid w:val="{9E87A8D6-16BB-FD42-A8E5-2E1C6A56BD22}"/>
      </w:docPartPr>
      <w:docPartBody>
        <w:p w:rsidR="00011148" w:rsidRDefault="00011148" w:rsidP="00011148">
          <w:pPr>
            <w:pStyle w:val="0C7103681DFB76458D0C19566405CEEA"/>
          </w:pPr>
          <w:r w:rsidRPr="0073125C">
            <w:rPr>
              <w:rtl/>
              <w:lang w:val="ar-SA" w:eastAsia="ar"/>
            </w:rPr>
            <w:t>الأول</w:t>
          </w:r>
        </w:p>
      </w:docPartBody>
    </w:docPart>
    <w:docPart>
      <w:docPartPr>
        <w:name w:val="451379C24661D94AA5440DE66D8AC4DE"/>
        <w:category>
          <w:name w:val="عام"/>
          <w:gallery w:val="placeholder"/>
        </w:category>
        <w:types>
          <w:type w:val="bbPlcHdr"/>
        </w:types>
        <w:behaviors>
          <w:behavior w:val="content"/>
        </w:behaviors>
        <w:guid w:val="{F111A8D5-B2C2-354B-BFFB-C4E3A4D3517E}"/>
      </w:docPartPr>
      <w:docPartBody>
        <w:p w:rsidR="00011148" w:rsidRDefault="00011148" w:rsidP="00011148">
          <w:pPr>
            <w:pStyle w:val="451379C24661D94AA5440DE66D8AC4DE"/>
          </w:pPr>
          <w:r w:rsidRPr="0073125C">
            <w:rPr>
              <w:rtl/>
              <w:lang w:val="ar-SA" w:eastAsia="ar"/>
            </w:rPr>
            <w:t>الثاني</w:t>
          </w:r>
        </w:p>
      </w:docPartBody>
    </w:docPart>
    <w:docPart>
      <w:docPartPr>
        <w:name w:val="89227C9A2658EE4CA95638BE531B5702"/>
        <w:category>
          <w:name w:val="عام"/>
          <w:gallery w:val="placeholder"/>
        </w:category>
        <w:types>
          <w:type w:val="bbPlcHdr"/>
        </w:types>
        <w:behaviors>
          <w:behavior w:val="content"/>
        </w:behaviors>
        <w:guid w:val="{20945564-E744-614F-9645-1CEB770A035C}"/>
      </w:docPartPr>
      <w:docPartBody>
        <w:p w:rsidR="00011148" w:rsidRDefault="00011148" w:rsidP="00011148">
          <w:pPr>
            <w:pStyle w:val="89227C9A2658EE4CA95638BE531B5702"/>
          </w:pPr>
          <w:r w:rsidRPr="0073125C">
            <w:rPr>
              <w:rtl/>
              <w:lang w:val="ar-SA" w:eastAsia="ar"/>
            </w:rPr>
            <w:t>الثالث</w:t>
          </w:r>
        </w:p>
      </w:docPartBody>
    </w:docPart>
    <w:docPart>
      <w:docPartPr>
        <w:name w:val="EF1BFA2DC26027428D7334A9D6344407"/>
        <w:category>
          <w:name w:val="عام"/>
          <w:gallery w:val="placeholder"/>
        </w:category>
        <w:types>
          <w:type w:val="bbPlcHdr"/>
        </w:types>
        <w:behaviors>
          <w:behavior w:val="content"/>
        </w:behaviors>
        <w:guid w:val="{30ABDD36-21F8-5E41-B787-28FA160C9EDF}"/>
      </w:docPartPr>
      <w:docPartBody>
        <w:p w:rsidR="00011148" w:rsidRDefault="00011148" w:rsidP="00011148">
          <w:pPr>
            <w:pStyle w:val="EF1BFA2DC26027428D7334A9D6344407"/>
          </w:pPr>
          <w:r w:rsidRPr="0073125C">
            <w:rPr>
              <w:rtl/>
              <w:lang w:val="ar-SA" w:eastAsia="ar"/>
            </w:rPr>
            <w:t>الرابع</w:t>
          </w:r>
        </w:p>
      </w:docPartBody>
    </w:docPart>
    <w:docPart>
      <w:docPartPr>
        <w:name w:val="0933CC84E154B44AAE56AAC5A04E843D"/>
        <w:category>
          <w:name w:val="عام"/>
          <w:gallery w:val="placeholder"/>
        </w:category>
        <w:types>
          <w:type w:val="bbPlcHdr"/>
        </w:types>
        <w:behaviors>
          <w:behavior w:val="content"/>
        </w:behaviors>
        <w:guid w:val="{64EA3854-FA62-C048-8348-6CA6F1493C70}"/>
      </w:docPartPr>
      <w:docPartBody>
        <w:p w:rsidR="00011148" w:rsidRDefault="00011148" w:rsidP="00011148">
          <w:pPr>
            <w:pStyle w:val="0933CC84E154B44AAE56AAC5A04E843D"/>
          </w:pPr>
          <w:r w:rsidRPr="0073125C">
            <w:rPr>
              <w:rtl/>
              <w:lang w:val="ar-SA" w:eastAsia="ar"/>
            </w:rPr>
            <w:t>الخامس</w:t>
          </w:r>
        </w:p>
      </w:docPartBody>
    </w:docPart>
    <w:docPart>
      <w:docPartPr>
        <w:name w:val="A66B975E5C48BD4C8FA58CF328E07228"/>
        <w:category>
          <w:name w:val="عام"/>
          <w:gallery w:val="placeholder"/>
        </w:category>
        <w:types>
          <w:type w:val="bbPlcHdr"/>
        </w:types>
        <w:behaviors>
          <w:behavior w:val="content"/>
        </w:behaviors>
        <w:guid w:val="{CDBDBC30-EA26-0842-884C-951FE7515C3C}"/>
      </w:docPartPr>
      <w:docPartBody>
        <w:p w:rsidR="00011148" w:rsidRDefault="00011148" w:rsidP="00011148">
          <w:pPr>
            <w:pStyle w:val="A66B975E5C48BD4C8FA58CF328E07228"/>
          </w:pPr>
          <w:r w:rsidRPr="0073125C">
            <w:rPr>
              <w:rtl/>
              <w:lang w:val="ar-SA" w:eastAsia="ar"/>
            </w:rPr>
            <w:t>السادس</w:t>
          </w:r>
        </w:p>
      </w:docPartBody>
    </w:docPart>
    <w:docPart>
      <w:docPartPr>
        <w:name w:val="82A011D0816CD247B5077A06145363CE"/>
        <w:category>
          <w:name w:val="عام"/>
          <w:gallery w:val="placeholder"/>
        </w:category>
        <w:types>
          <w:type w:val="bbPlcHdr"/>
        </w:types>
        <w:behaviors>
          <w:behavior w:val="content"/>
        </w:behaviors>
        <w:guid w:val="{24C204EF-3F6D-F74D-AABD-CCC783AE7BB1}"/>
      </w:docPartPr>
      <w:docPartBody>
        <w:p w:rsidR="00011148" w:rsidRDefault="00011148" w:rsidP="00011148">
          <w:pPr>
            <w:pStyle w:val="82A011D0816CD247B5077A06145363CE"/>
          </w:pPr>
          <w:r w:rsidRPr="0073125C">
            <w:rPr>
              <w:rtl/>
              <w:lang w:val="ar-SA" w:eastAsia="ar"/>
            </w:rPr>
            <w:t>السابع</w:t>
          </w:r>
        </w:p>
      </w:docPartBody>
    </w:docPart>
    <w:docPart>
      <w:docPartPr>
        <w:name w:val="9381394790BC064C8F1A0C5A729CE6C2"/>
        <w:category>
          <w:name w:val="عام"/>
          <w:gallery w:val="placeholder"/>
        </w:category>
        <w:types>
          <w:type w:val="bbPlcHdr"/>
        </w:types>
        <w:behaviors>
          <w:behavior w:val="content"/>
        </w:behaviors>
        <w:guid w:val="{DFD17EE5-E4FF-EA4B-87DF-96F0A7574DF3}"/>
      </w:docPartPr>
      <w:docPartBody>
        <w:p w:rsidR="00011148" w:rsidRDefault="00011148" w:rsidP="00011148">
          <w:pPr>
            <w:pStyle w:val="9381394790BC064C8F1A0C5A729CE6C2"/>
          </w:pPr>
          <w:r w:rsidRPr="0073125C">
            <w:rPr>
              <w:rtl/>
              <w:lang w:val="ar-SA" w:eastAsia="ar"/>
            </w:rPr>
            <w:t>الثامن</w:t>
          </w:r>
        </w:p>
      </w:docPartBody>
    </w:docPart>
    <w:docPart>
      <w:docPartPr>
        <w:name w:val="C10B169E3D46BD4CA4E9AC760FBFDE4E"/>
        <w:category>
          <w:name w:val="عام"/>
          <w:gallery w:val="placeholder"/>
        </w:category>
        <w:types>
          <w:type w:val="bbPlcHdr"/>
        </w:types>
        <w:behaviors>
          <w:behavior w:val="content"/>
        </w:behaviors>
        <w:guid w:val="{E2A85955-13D0-CB43-9356-DDA0189F1C85}"/>
      </w:docPartPr>
      <w:docPartBody>
        <w:p w:rsidR="00507440" w:rsidRDefault="007C0F87" w:rsidP="007C0F87">
          <w:pPr>
            <w:pStyle w:val="C10B169E3D46BD4CA4E9AC760FBFDE4E"/>
          </w:pPr>
          <w:r w:rsidRPr="0073125C">
            <w:rPr>
              <w:rtl/>
              <w:lang w:val="ar-SA" w:eastAsia="ar"/>
            </w:rPr>
            <w:t>الواجب المنزلي ل</w:t>
          </w:r>
        </w:p>
      </w:docPartBody>
    </w:docPart>
    <w:docPart>
      <w:docPartPr>
        <w:name w:val="0AD10E9070823C46ABF242C237F8E12F"/>
        <w:category>
          <w:name w:val="عام"/>
          <w:gallery w:val="placeholder"/>
        </w:category>
        <w:types>
          <w:type w:val="bbPlcHdr"/>
        </w:types>
        <w:behaviors>
          <w:behavior w:val="content"/>
        </w:behaviors>
        <w:guid w:val="{85759C49-E19F-D74C-9A59-C1C6C9CDF7DA}"/>
      </w:docPartPr>
      <w:docPartBody>
        <w:p w:rsidR="00507440" w:rsidRDefault="007C0F87" w:rsidP="007C0F87">
          <w:pPr>
            <w:pStyle w:val="0AD10E9070823C46ABF242C237F8E12F"/>
          </w:pPr>
          <w:r w:rsidRPr="0073125C">
            <w:rPr>
              <w:rtl/>
              <w:lang w:val="ar-SA" w:eastAsia="ar"/>
            </w:rPr>
            <w:t>الاسم الخاص بك</w:t>
          </w:r>
        </w:p>
      </w:docPartBody>
    </w:docPart>
    <w:docPart>
      <w:docPartPr>
        <w:name w:val="A81B9934A55A4B458FFE51B785C83DDF"/>
        <w:category>
          <w:name w:val="عام"/>
          <w:gallery w:val="placeholder"/>
        </w:category>
        <w:types>
          <w:type w:val="bbPlcHdr"/>
        </w:types>
        <w:behaviors>
          <w:behavior w:val="content"/>
        </w:behaviors>
        <w:guid w:val="{7ACCC5AD-9C7E-4F45-8582-39C72143B61D}"/>
      </w:docPartPr>
      <w:docPartBody>
        <w:p w:rsidR="00507440" w:rsidRDefault="007C0F87" w:rsidP="007C0F87">
          <w:pPr>
            <w:pStyle w:val="A81B9934A55A4B458FFE51B785C83DDF"/>
          </w:pPr>
          <w:r w:rsidRPr="0073125C">
            <w:rPr>
              <w:rtl/>
              <w:lang w:val="ar-SA" w:eastAsia="ar"/>
            </w:rPr>
            <w:t>الأسبوع الذي يبدأ في</w:t>
          </w:r>
        </w:p>
      </w:docPartBody>
    </w:docPart>
    <w:docPart>
      <w:docPartPr>
        <w:name w:val="E636AC73FE8F8F4C83350EEEE8985CE1"/>
        <w:category>
          <w:name w:val="عام"/>
          <w:gallery w:val="placeholder"/>
        </w:category>
        <w:types>
          <w:type w:val="bbPlcHdr"/>
        </w:types>
        <w:behaviors>
          <w:behavior w:val="content"/>
        </w:behaviors>
        <w:guid w:val="{67101785-9517-3841-A85D-741C480A0537}"/>
      </w:docPartPr>
      <w:docPartBody>
        <w:p w:rsidR="00507440" w:rsidRDefault="007C0F87" w:rsidP="007C0F87">
          <w:pPr>
            <w:pStyle w:val="E636AC73FE8F8F4C83350EEEE8985CE1"/>
          </w:pPr>
          <w:r w:rsidRPr="0073125C">
            <w:rPr>
              <w:rtl/>
              <w:lang w:val="ar-SA" w:eastAsia="ar"/>
            </w:rPr>
            <w:t>تاريخ</w:t>
          </w:r>
        </w:p>
      </w:docPartBody>
    </w:docPart>
    <w:docPart>
      <w:docPartPr>
        <w:name w:val="D045A564567E5D43A771208C4B1C9538"/>
        <w:category>
          <w:name w:val="عام"/>
          <w:gallery w:val="placeholder"/>
        </w:category>
        <w:types>
          <w:type w:val="bbPlcHdr"/>
        </w:types>
        <w:behaviors>
          <w:behavior w:val="content"/>
        </w:behaviors>
        <w:guid w:val="{A849B724-7EAA-B541-9F15-847FB6D1804F}"/>
      </w:docPartPr>
      <w:docPartBody>
        <w:p w:rsidR="00507440" w:rsidRDefault="007C0F87" w:rsidP="007C0F87">
          <w:pPr>
            <w:pStyle w:val="D045A564567E5D43A771208C4B1C9538"/>
          </w:pPr>
          <w:r w:rsidRPr="0073125C">
            <w:rPr>
              <w:rtl/>
              <w:lang w:val="ar-SA" w:eastAsia="ar"/>
            </w:rPr>
            <w:t>الفترة</w:t>
          </w:r>
        </w:p>
      </w:docPartBody>
    </w:docPart>
    <w:docPart>
      <w:docPartPr>
        <w:name w:val="A357ECA34501484289D39BE9DD48C23F"/>
        <w:category>
          <w:name w:val="عام"/>
          <w:gallery w:val="placeholder"/>
        </w:category>
        <w:types>
          <w:type w:val="bbPlcHdr"/>
        </w:types>
        <w:behaviors>
          <w:behavior w:val="content"/>
        </w:behaviors>
        <w:guid w:val="{F0A01397-6D59-F54D-A028-A42C8F0FF150}"/>
      </w:docPartPr>
      <w:docPartBody>
        <w:p w:rsidR="00507440" w:rsidRDefault="007C0F87" w:rsidP="007C0F87">
          <w:pPr>
            <w:pStyle w:val="A357ECA34501484289D39BE9DD48C23F"/>
          </w:pPr>
          <w:r w:rsidRPr="0073125C">
            <w:rPr>
              <w:rtl/>
              <w:lang w:val="ar-SA" w:eastAsia="ar"/>
            </w:rPr>
            <w:t>الأول</w:t>
          </w:r>
        </w:p>
      </w:docPartBody>
    </w:docPart>
    <w:docPart>
      <w:docPartPr>
        <w:name w:val="A7F72D77B0E00A4A87FF071660AFB169"/>
        <w:category>
          <w:name w:val="عام"/>
          <w:gallery w:val="placeholder"/>
        </w:category>
        <w:types>
          <w:type w:val="bbPlcHdr"/>
        </w:types>
        <w:behaviors>
          <w:behavior w:val="content"/>
        </w:behaviors>
        <w:guid w:val="{AD549868-D44C-1F4D-AE5E-1E4770D8267B}"/>
      </w:docPartPr>
      <w:docPartBody>
        <w:p w:rsidR="00507440" w:rsidRDefault="007C0F87" w:rsidP="007C0F87">
          <w:pPr>
            <w:pStyle w:val="A7F72D77B0E00A4A87FF071660AFB169"/>
          </w:pPr>
          <w:r w:rsidRPr="0073125C">
            <w:rPr>
              <w:rtl/>
              <w:lang w:val="ar-SA" w:eastAsia="ar"/>
            </w:rPr>
            <w:t>الثاني</w:t>
          </w:r>
        </w:p>
      </w:docPartBody>
    </w:docPart>
    <w:docPart>
      <w:docPartPr>
        <w:name w:val="8C90EB73D992FF4ABF199E86091EA084"/>
        <w:category>
          <w:name w:val="عام"/>
          <w:gallery w:val="placeholder"/>
        </w:category>
        <w:types>
          <w:type w:val="bbPlcHdr"/>
        </w:types>
        <w:behaviors>
          <w:behavior w:val="content"/>
        </w:behaviors>
        <w:guid w:val="{8D51E5B8-BB2F-F145-AC72-C1F0C46E34A8}"/>
      </w:docPartPr>
      <w:docPartBody>
        <w:p w:rsidR="00507440" w:rsidRDefault="007C0F87" w:rsidP="007C0F87">
          <w:pPr>
            <w:pStyle w:val="8C90EB73D992FF4ABF199E86091EA084"/>
          </w:pPr>
          <w:r w:rsidRPr="0073125C">
            <w:rPr>
              <w:rtl/>
              <w:lang w:val="ar-SA" w:eastAsia="ar"/>
            </w:rPr>
            <w:t>الثالث</w:t>
          </w:r>
        </w:p>
      </w:docPartBody>
    </w:docPart>
    <w:docPart>
      <w:docPartPr>
        <w:name w:val="B068193D5C6F224E96295CCEDBA221C3"/>
        <w:category>
          <w:name w:val="عام"/>
          <w:gallery w:val="placeholder"/>
        </w:category>
        <w:types>
          <w:type w:val="bbPlcHdr"/>
        </w:types>
        <w:behaviors>
          <w:behavior w:val="content"/>
        </w:behaviors>
        <w:guid w:val="{806DDEE7-50BE-4A42-96DA-C4F5DA2A238D}"/>
      </w:docPartPr>
      <w:docPartBody>
        <w:p w:rsidR="00507440" w:rsidRDefault="007C0F87" w:rsidP="007C0F87">
          <w:pPr>
            <w:pStyle w:val="B068193D5C6F224E96295CCEDBA221C3"/>
          </w:pPr>
          <w:r w:rsidRPr="0073125C">
            <w:rPr>
              <w:rtl/>
              <w:lang w:val="ar-SA" w:eastAsia="ar"/>
            </w:rPr>
            <w:t>الرابع</w:t>
          </w:r>
        </w:p>
      </w:docPartBody>
    </w:docPart>
    <w:docPart>
      <w:docPartPr>
        <w:name w:val="0FB3EBFBD504424783D104620708DACD"/>
        <w:category>
          <w:name w:val="عام"/>
          <w:gallery w:val="placeholder"/>
        </w:category>
        <w:types>
          <w:type w:val="bbPlcHdr"/>
        </w:types>
        <w:behaviors>
          <w:behavior w:val="content"/>
        </w:behaviors>
        <w:guid w:val="{6E61F482-1805-514D-986D-4E830AE5E167}"/>
      </w:docPartPr>
      <w:docPartBody>
        <w:p w:rsidR="00507440" w:rsidRDefault="007C0F87" w:rsidP="007C0F87">
          <w:pPr>
            <w:pStyle w:val="0FB3EBFBD504424783D104620708DACD"/>
          </w:pPr>
          <w:r w:rsidRPr="0073125C">
            <w:rPr>
              <w:rtl/>
              <w:lang w:val="ar-SA" w:eastAsia="ar"/>
            </w:rPr>
            <w:t>الثالث</w:t>
          </w:r>
        </w:p>
      </w:docPartBody>
    </w:docPart>
    <w:docPart>
      <w:docPartPr>
        <w:name w:val="6466726320DA6C4EB349C304E6306420"/>
        <w:category>
          <w:name w:val="عام"/>
          <w:gallery w:val="placeholder"/>
        </w:category>
        <w:types>
          <w:type w:val="bbPlcHdr"/>
        </w:types>
        <w:behaviors>
          <w:behavior w:val="content"/>
        </w:behaviors>
        <w:guid w:val="{10CF25CD-BD00-FF4C-B8FF-B297E3176B02}"/>
      </w:docPartPr>
      <w:docPartBody>
        <w:p w:rsidR="00507440" w:rsidRDefault="007C0F87" w:rsidP="007C0F87">
          <w:pPr>
            <w:pStyle w:val="6466726320DA6C4EB349C304E6306420"/>
          </w:pPr>
          <w:r w:rsidRPr="0073125C">
            <w:rPr>
              <w:rtl/>
              <w:lang w:val="ar-SA" w:eastAsia="ar"/>
            </w:rPr>
            <w:t>الرابع</w:t>
          </w:r>
        </w:p>
      </w:docPartBody>
    </w:docPart>
    <w:docPart>
      <w:docPartPr>
        <w:name w:val="3C801AC58D501D48B4157E19358DA160"/>
        <w:category>
          <w:name w:val="عام"/>
          <w:gallery w:val="placeholder"/>
        </w:category>
        <w:types>
          <w:type w:val="bbPlcHdr"/>
        </w:types>
        <w:behaviors>
          <w:behavior w:val="content"/>
        </w:behaviors>
        <w:guid w:val="{7A8BB6AE-D222-DF4D-8735-C94C43AF0428}"/>
      </w:docPartPr>
      <w:docPartBody>
        <w:p w:rsidR="00507440" w:rsidRDefault="007C0F87" w:rsidP="007C0F87">
          <w:pPr>
            <w:pStyle w:val="3C801AC58D501D48B4157E19358DA160"/>
          </w:pPr>
          <w:r w:rsidRPr="0073125C">
            <w:rPr>
              <w:rtl/>
              <w:lang w:val="ar-SA" w:eastAsia="ar"/>
            </w:rPr>
            <w:t>الخامس</w:t>
          </w:r>
        </w:p>
      </w:docPartBody>
    </w:docPart>
    <w:docPart>
      <w:docPartPr>
        <w:name w:val="3305A9C427F5FA48A617FD22425484FE"/>
        <w:category>
          <w:name w:val="عام"/>
          <w:gallery w:val="placeholder"/>
        </w:category>
        <w:types>
          <w:type w:val="bbPlcHdr"/>
        </w:types>
        <w:behaviors>
          <w:behavior w:val="content"/>
        </w:behaviors>
        <w:guid w:val="{51244252-F40A-A246-8DF5-0674D73A911A}"/>
      </w:docPartPr>
      <w:docPartBody>
        <w:p w:rsidR="00507440" w:rsidRDefault="007C0F87" w:rsidP="007C0F87">
          <w:pPr>
            <w:pStyle w:val="3305A9C427F5FA48A617FD22425484FE"/>
          </w:pPr>
          <w:r w:rsidRPr="0073125C">
            <w:rPr>
              <w:rtl/>
              <w:lang w:val="ar-SA" w:eastAsia="ar"/>
            </w:rPr>
            <w:t>السادس</w:t>
          </w:r>
        </w:p>
      </w:docPartBody>
    </w:docPart>
    <w:docPart>
      <w:docPartPr>
        <w:name w:val="92138FD4C3FBCB478CEE7B92B41F40E5"/>
        <w:category>
          <w:name w:val="عام"/>
          <w:gallery w:val="placeholder"/>
        </w:category>
        <w:types>
          <w:type w:val="bbPlcHdr"/>
        </w:types>
        <w:behaviors>
          <w:behavior w:val="content"/>
        </w:behaviors>
        <w:guid w:val="{DE69696C-DB0E-EC4B-8853-DA677B5ED7A2}"/>
      </w:docPartPr>
      <w:docPartBody>
        <w:p w:rsidR="00507440" w:rsidRDefault="007C0F87" w:rsidP="007C0F87">
          <w:pPr>
            <w:pStyle w:val="92138FD4C3FBCB478CEE7B92B41F40E5"/>
          </w:pPr>
          <w:r w:rsidRPr="0073125C">
            <w:rPr>
              <w:rtl/>
              <w:lang w:val="ar-SA" w:eastAsia="ar"/>
            </w:rPr>
            <w:t>السابع</w:t>
          </w:r>
        </w:p>
      </w:docPartBody>
    </w:docPart>
    <w:docPart>
      <w:docPartPr>
        <w:name w:val="8D085B58FB7661439A2F72667BD6A340"/>
        <w:category>
          <w:name w:val="عام"/>
          <w:gallery w:val="placeholder"/>
        </w:category>
        <w:types>
          <w:type w:val="bbPlcHdr"/>
        </w:types>
        <w:behaviors>
          <w:behavior w:val="content"/>
        </w:behaviors>
        <w:guid w:val="{2B96D789-EA82-FD44-967E-629760A57334}"/>
      </w:docPartPr>
      <w:docPartBody>
        <w:p w:rsidR="00507440" w:rsidRDefault="007C0F87" w:rsidP="007C0F87">
          <w:pPr>
            <w:pStyle w:val="8D085B58FB7661439A2F72667BD6A340"/>
          </w:pPr>
          <w:r w:rsidRPr="0073125C">
            <w:rPr>
              <w:rtl/>
              <w:lang w:val="ar-SA" w:eastAsia="ar"/>
            </w:rPr>
            <w:t>الثامن</w:t>
          </w:r>
        </w:p>
      </w:docPartBody>
    </w:docPart>
    <w:docPart>
      <w:docPartPr>
        <w:name w:val="0B1183C64697074B92E508F63EAAB902"/>
        <w:category>
          <w:name w:val="عام"/>
          <w:gallery w:val="placeholder"/>
        </w:category>
        <w:types>
          <w:type w:val="bbPlcHdr"/>
        </w:types>
        <w:behaviors>
          <w:behavior w:val="content"/>
        </w:behaviors>
        <w:guid w:val="{48FB5F1A-2069-5544-B715-23EA51BE45F0}"/>
      </w:docPartPr>
      <w:docPartBody>
        <w:p w:rsidR="00507440" w:rsidRDefault="007C0F87" w:rsidP="007C0F87">
          <w:pPr>
            <w:pStyle w:val="0B1183C64697074B92E508F63EAAB902"/>
          </w:pPr>
          <w:r w:rsidRPr="0073125C">
            <w:rPr>
              <w:rtl/>
              <w:lang w:val="ar-SA" w:eastAsia="ar"/>
            </w:rPr>
            <w:t>الواجب المنزلي ل</w:t>
          </w:r>
        </w:p>
      </w:docPartBody>
    </w:docPart>
    <w:docPart>
      <w:docPartPr>
        <w:name w:val="90FC5889165D4E4BB5A5C6EFA1847736"/>
        <w:category>
          <w:name w:val="عام"/>
          <w:gallery w:val="placeholder"/>
        </w:category>
        <w:types>
          <w:type w:val="bbPlcHdr"/>
        </w:types>
        <w:behaviors>
          <w:behavior w:val="content"/>
        </w:behaviors>
        <w:guid w:val="{45EA66A6-86C3-A04B-BF97-6DE0DDAB9F6C}"/>
      </w:docPartPr>
      <w:docPartBody>
        <w:p w:rsidR="00507440" w:rsidRDefault="007C0F87" w:rsidP="007C0F87">
          <w:pPr>
            <w:pStyle w:val="90FC5889165D4E4BB5A5C6EFA1847736"/>
          </w:pPr>
          <w:r w:rsidRPr="0073125C">
            <w:rPr>
              <w:rtl/>
              <w:lang w:val="ar-SA" w:eastAsia="ar"/>
            </w:rPr>
            <w:t>الاسم الخاص بك</w:t>
          </w:r>
        </w:p>
      </w:docPartBody>
    </w:docPart>
    <w:docPart>
      <w:docPartPr>
        <w:name w:val="12014F3856EB8F42A69106107C8E7518"/>
        <w:category>
          <w:name w:val="عام"/>
          <w:gallery w:val="placeholder"/>
        </w:category>
        <w:types>
          <w:type w:val="bbPlcHdr"/>
        </w:types>
        <w:behaviors>
          <w:behavior w:val="content"/>
        </w:behaviors>
        <w:guid w:val="{8896D701-3566-4443-BE33-E2BB66FF3D98}"/>
      </w:docPartPr>
      <w:docPartBody>
        <w:p w:rsidR="00507440" w:rsidRDefault="007C0F87" w:rsidP="007C0F87">
          <w:pPr>
            <w:pStyle w:val="12014F3856EB8F42A69106107C8E7518"/>
          </w:pPr>
          <w:r w:rsidRPr="0073125C">
            <w:rPr>
              <w:rtl/>
              <w:lang w:val="ar-SA" w:eastAsia="ar"/>
            </w:rPr>
            <w:t>الأسبوع الذي يبدأ في</w:t>
          </w:r>
        </w:p>
      </w:docPartBody>
    </w:docPart>
    <w:docPart>
      <w:docPartPr>
        <w:name w:val="4DA1839E6110254D998B1A4F30C7FE46"/>
        <w:category>
          <w:name w:val="عام"/>
          <w:gallery w:val="placeholder"/>
        </w:category>
        <w:types>
          <w:type w:val="bbPlcHdr"/>
        </w:types>
        <w:behaviors>
          <w:behavior w:val="content"/>
        </w:behaviors>
        <w:guid w:val="{FDE4305D-671B-6E4F-BEAC-494CE4ED7F07}"/>
      </w:docPartPr>
      <w:docPartBody>
        <w:p w:rsidR="00507440" w:rsidRDefault="007C0F87" w:rsidP="007C0F87">
          <w:pPr>
            <w:pStyle w:val="4DA1839E6110254D998B1A4F30C7FE46"/>
          </w:pPr>
          <w:r w:rsidRPr="0073125C">
            <w:rPr>
              <w:rtl/>
              <w:lang w:val="ar-SA" w:eastAsia="ar"/>
            </w:rPr>
            <w:t>تاريخ</w:t>
          </w:r>
        </w:p>
      </w:docPartBody>
    </w:docPart>
    <w:docPart>
      <w:docPartPr>
        <w:name w:val="3B98563D15E8294CBA41A57AC2C99748"/>
        <w:category>
          <w:name w:val="عام"/>
          <w:gallery w:val="placeholder"/>
        </w:category>
        <w:types>
          <w:type w:val="bbPlcHdr"/>
        </w:types>
        <w:behaviors>
          <w:behavior w:val="content"/>
        </w:behaviors>
        <w:guid w:val="{CED2AAA3-1A41-FF40-9C46-DD89E3012FCC}"/>
      </w:docPartPr>
      <w:docPartBody>
        <w:p w:rsidR="00507440" w:rsidRDefault="007C0F87" w:rsidP="007C0F87">
          <w:pPr>
            <w:pStyle w:val="3B98563D15E8294CBA41A57AC2C99748"/>
          </w:pPr>
          <w:r w:rsidRPr="0073125C">
            <w:rPr>
              <w:rtl/>
              <w:lang w:val="ar-SA" w:eastAsia="ar"/>
            </w:rPr>
            <w:t>الفترة</w:t>
          </w:r>
        </w:p>
      </w:docPartBody>
    </w:docPart>
    <w:docPart>
      <w:docPartPr>
        <w:name w:val="DBCF6A97A31B7945865D9528D78DB914"/>
        <w:category>
          <w:name w:val="عام"/>
          <w:gallery w:val="placeholder"/>
        </w:category>
        <w:types>
          <w:type w:val="bbPlcHdr"/>
        </w:types>
        <w:behaviors>
          <w:behavior w:val="content"/>
        </w:behaviors>
        <w:guid w:val="{536D7C02-54CA-5A43-A87D-7FFC26959B1E}"/>
      </w:docPartPr>
      <w:docPartBody>
        <w:p w:rsidR="00507440" w:rsidRDefault="007C0F87" w:rsidP="007C0F87">
          <w:pPr>
            <w:pStyle w:val="DBCF6A97A31B7945865D9528D78DB914"/>
          </w:pPr>
          <w:r w:rsidRPr="0073125C">
            <w:rPr>
              <w:rtl/>
              <w:lang w:val="ar-SA" w:eastAsia="ar"/>
            </w:rPr>
            <w:t>الأول</w:t>
          </w:r>
        </w:p>
      </w:docPartBody>
    </w:docPart>
    <w:docPart>
      <w:docPartPr>
        <w:name w:val="0428DE5DA446B74294FD1378EAB8A8D4"/>
        <w:category>
          <w:name w:val="عام"/>
          <w:gallery w:val="placeholder"/>
        </w:category>
        <w:types>
          <w:type w:val="bbPlcHdr"/>
        </w:types>
        <w:behaviors>
          <w:behavior w:val="content"/>
        </w:behaviors>
        <w:guid w:val="{77A7A441-F876-6541-9557-FDC3FF5C831D}"/>
      </w:docPartPr>
      <w:docPartBody>
        <w:p w:rsidR="00507440" w:rsidRDefault="007C0F87" w:rsidP="007C0F87">
          <w:pPr>
            <w:pStyle w:val="0428DE5DA446B74294FD1378EAB8A8D4"/>
          </w:pPr>
          <w:r w:rsidRPr="0073125C">
            <w:rPr>
              <w:rtl/>
              <w:lang w:val="ar-SA" w:eastAsia="ar"/>
            </w:rPr>
            <w:t>الثاني</w:t>
          </w:r>
        </w:p>
      </w:docPartBody>
    </w:docPart>
    <w:docPart>
      <w:docPartPr>
        <w:name w:val="ACA8730FD79E974E97D04A30147A3079"/>
        <w:category>
          <w:name w:val="عام"/>
          <w:gallery w:val="placeholder"/>
        </w:category>
        <w:types>
          <w:type w:val="bbPlcHdr"/>
        </w:types>
        <w:behaviors>
          <w:behavior w:val="content"/>
        </w:behaviors>
        <w:guid w:val="{E26FD11D-3837-A449-923F-5406D9CBED79}"/>
      </w:docPartPr>
      <w:docPartBody>
        <w:p w:rsidR="00507440" w:rsidRDefault="007C0F87" w:rsidP="007C0F87">
          <w:pPr>
            <w:pStyle w:val="ACA8730FD79E974E97D04A30147A3079"/>
          </w:pPr>
          <w:r w:rsidRPr="0073125C">
            <w:rPr>
              <w:rtl/>
              <w:lang w:val="ar-SA" w:eastAsia="ar"/>
            </w:rPr>
            <w:t>الثالث</w:t>
          </w:r>
        </w:p>
      </w:docPartBody>
    </w:docPart>
    <w:docPart>
      <w:docPartPr>
        <w:name w:val="D43A2D42B8CA5346BD41FA35277BC188"/>
        <w:category>
          <w:name w:val="عام"/>
          <w:gallery w:val="placeholder"/>
        </w:category>
        <w:types>
          <w:type w:val="bbPlcHdr"/>
        </w:types>
        <w:behaviors>
          <w:behavior w:val="content"/>
        </w:behaviors>
        <w:guid w:val="{B1B5DA51-A46C-984B-A99C-CA5BD4658B15}"/>
      </w:docPartPr>
      <w:docPartBody>
        <w:p w:rsidR="00507440" w:rsidRDefault="007C0F87" w:rsidP="007C0F87">
          <w:pPr>
            <w:pStyle w:val="D43A2D42B8CA5346BD41FA35277BC188"/>
          </w:pPr>
          <w:r w:rsidRPr="0073125C">
            <w:rPr>
              <w:rtl/>
              <w:lang w:val="ar-SA" w:eastAsia="ar"/>
            </w:rPr>
            <w:t>الرابع</w:t>
          </w:r>
        </w:p>
      </w:docPartBody>
    </w:docPart>
    <w:docPart>
      <w:docPartPr>
        <w:name w:val="44A0C098B81ACC4BB0E9C93FE660308B"/>
        <w:category>
          <w:name w:val="عام"/>
          <w:gallery w:val="placeholder"/>
        </w:category>
        <w:types>
          <w:type w:val="bbPlcHdr"/>
        </w:types>
        <w:behaviors>
          <w:behavior w:val="content"/>
        </w:behaviors>
        <w:guid w:val="{2B4DA64A-19C7-214B-AFFC-E012F2C22E2B}"/>
      </w:docPartPr>
      <w:docPartBody>
        <w:p w:rsidR="00507440" w:rsidRDefault="007C0F87" w:rsidP="007C0F87">
          <w:pPr>
            <w:pStyle w:val="44A0C098B81ACC4BB0E9C93FE660308B"/>
          </w:pPr>
          <w:r w:rsidRPr="0073125C">
            <w:rPr>
              <w:rtl/>
              <w:lang w:val="ar-SA" w:eastAsia="ar"/>
            </w:rPr>
            <w:t>الفترة</w:t>
          </w:r>
        </w:p>
      </w:docPartBody>
    </w:docPart>
    <w:docPart>
      <w:docPartPr>
        <w:name w:val="A44AB249E510784888B82DD4442C23B1"/>
        <w:category>
          <w:name w:val="عام"/>
          <w:gallery w:val="placeholder"/>
        </w:category>
        <w:types>
          <w:type w:val="bbPlcHdr"/>
        </w:types>
        <w:behaviors>
          <w:behavior w:val="content"/>
        </w:behaviors>
        <w:guid w:val="{5455F3FD-C6E3-2A43-9CAD-1319D8322D7C}"/>
      </w:docPartPr>
      <w:docPartBody>
        <w:p w:rsidR="00507440" w:rsidRDefault="007C0F87" w:rsidP="007C0F87">
          <w:pPr>
            <w:pStyle w:val="A44AB249E510784888B82DD4442C23B1"/>
          </w:pPr>
          <w:r w:rsidRPr="0073125C">
            <w:rPr>
              <w:rtl/>
              <w:lang w:val="ar-SA" w:eastAsia="ar"/>
            </w:rPr>
            <w:t>الأول</w:t>
          </w:r>
        </w:p>
      </w:docPartBody>
    </w:docPart>
    <w:docPart>
      <w:docPartPr>
        <w:name w:val="CDCDFBB0CB63D343BA2F9DF084C59AA0"/>
        <w:category>
          <w:name w:val="عام"/>
          <w:gallery w:val="placeholder"/>
        </w:category>
        <w:types>
          <w:type w:val="bbPlcHdr"/>
        </w:types>
        <w:behaviors>
          <w:behavior w:val="content"/>
        </w:behaviors>
        <w:guid w:val="{E464A529-8933-ED46-8E5C-E11DCD612D83}"/>
      </w:docPartPr>
      <w:docPartBody>
        <w:p w:rsidR="00507440" w:rsidRDefault="007C0F87" w:rsidP="007C0F87">
          <w:pPr>
            <w:pStyle w:val="CDCDFBB0CB63D343BA2F9DF084C59AA0"/>
          </w:pPr>
          <w:r w:rsidRPr="0073125C">
            <w:rPr>
              <w:rtl/>
              <w:lang w:val="ar-SA" w:eastAsia="ar"/>
            </w:rPr>
            <w:t>الثاني</w:t>
          </w:r>
        </w:p>
      </w:docPartBody>
    </w:docPart>
    <w:docPart>
      <w:docPartPr>
        <w:name w:val="62630316BEE491418F176E5EF3D342B9"/>
        <w:category>
          <w:name w:val="عام"/>
          <w:gallery w:val="placeholder"/>
        </w:category>
        <w:types>
          <w:type w:val="bbPlcHdr"/>
        </w:types>
        <w:behaviors>
          <w:behavior w:val="content"/>
        </w:behaviors>
        <w:guid w:val="{B8ABF799-EA29-E147-B458-99B40B34D92D}"/>
      </w:docPartPr>
      <w:docPartBody>
        <w:p w:rsidR="00507440" w:rsidRDefault="007C0F87" w:rsidP="007C0F87">
          <w:pPr>
            <w:pStyle w:val="62630316BEE491418F176E5EF3D342B9"/>
          </w:pPr>
          <w:r w:rsidRPr="0073125C">
            <w:rPr>
              <w:rtl/>
              <w:lang w:val="ar-SA" w:eastAsia="ar"/>
            </w:rPr>
            <w:t>الثالث</w:t>
          </w:r>
        </w:p>
      </w:docPartBody>
    </w:docPart>
    <w:docPart>
      <w:docPartPr>
        <w:name w:val="4330DE01F9145345A695624F8513672C"/>
        <w:category>
          <w:name w:val="عام"/>
          <w:gallery w:val="placeholder"/>
        </w:category>
        <w:types>
          <w:type w:val="bbPlcHdr"/>
        </w:types>
        <w:behaviors>
          <w:behavior w:val="content"/>
        </w:behaviors>
        <w:guid w:val="{92826757-699C-8044-9247-766B87603E95}"/>
      </w:docPartPr>
      <w:docPartBody>
        <w:p w:rsidR="00507440" w:rsidRDefault="007C0F87" w:rsidP="007C0F87">
          <w:pPr>
            <w:pStyle w:val="4330DE01F9145345A695624F8513672C"/>
          </w:pPr>
          <w:r w:rsidRPr="0073125C">
            <w:rPr>
              <w:rtl/>
              <w:lang w:val="ar-SA" w:eastAsia="ar"/>
            </w:rPr>
            <w:t>الرابع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YouYuan">
    <w:altName w:val="幼圆"/>
    <w:panose1 w:val="020B0604020202020204"/>
    <w:charset w:val="86"/>
    <w:family w:val="modern"/>
    <w:pitch w:val="fixed"/>
    <w:sig w:usb0="00002A87" w:usb1="080E0000" w:usb2="00000010" w:usb3="00000000" w:csb0="0004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DD"/>
    <w:rsid w:val="00011148"/>
    <w:rsid w:val="00066DC7"/>
    <w:rsid w:val="00096F4D"/>
    <w:rsid w:val="000C4765"/>
    <w:rsid w:val="001608DD"/>
    <w:rsid w:val="00233C6F"/>
    <w:rsid w:val="002B1AD7"/>
    <w:rsid w:val="0044766B"/>
    <w:rsid w:val="00507440"/>
    <w:rsid w:val="007C0F87"/>
    <w:rsid w:val="007F60AA"/>
    <w:rsid w:val="00824B2C"/>
    <w:rsid w:val="008730A5"/>
    <w:rsid w:val="00A94303"/>
    <w:rsid w:val="00AE2644"/>
    <w:rsid w:val="00B47E33"/>
    <w:rsid w:val="00C70BE9"/>
    <w:rsid w:val="00E52FE1"/>
    <w:rsid w:val="00F10FEE"/>
    <w:rsid w:val="00FF3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D9209F8606B374893FD70A14661FF09">
    <w:name w:val="ED9209F8606B374893FD70A14661FF09"/>
    <w:pPr>
      <w:bidi/>
    </w:pPr>
  </w:style>
  <w:style w:type="paragraph" w:customStyle="1" w:styleId="E9122166FC0F78418A8CDAC2C439B760">
    <w:name w:val="E9122166FC0F78418A8CDAC2C439B760"/>
    <w:pPr>
      <w:bidi/>
    </w:pPr>
  </w:style>
  <w:style w:type="paragraph" w:customStyle="1" w:styleId="CE10886BE72A314E99BDA86217F16A75">
    <w:name w:val="CE10886BE72A314E99BDA86217F16A75"/>
    <w:pPr>
      <w:bidi/>
    </w:pPr>
  </w:style>
  <w:style w:type="paragraph" w:customStyle="1" w:styleId="FB33236F5745D342A44634DB6ACA1215">
    <w:name w:val="FB33236F5745D342A44634DB6ACA1215"/>
    <w:pPr>
      <w:bidi/>
    </w:pPr>
  </w:style>
  <w:style w:type="paragraph" w:customStyle="1" w:styleId="C10B169E3D46BD4CA4E9AC760FBFDE4E">
    <w:name w:val="C10B169E3D46BD4CA4E9AC760FBFDE4E"/>
    <w:rsid w:val="007C0F87"/>
    <w:pPr>
      <w:bidi/>
    </w:pPr>
  </w:style>
  <w:style w:type="paragraph" w:customStyle="1" w:styleId="0AD10E9070823C46ABF242C237F8E12F">
    <w:name w:val="0AD10E9070823C46ABF242C237F8E12F"/>
    <w:rsid w:val="007C0F87"/>
    <w:pPr>
      <w:bidi/>
    </w:pPr>
  </w:style>
  <w:style w:type="paragraph" w:customStyle="1" w:styleId="A81B9934A55A4B458FFE51B785C83DDF">
    <w:name w:val="A81B9934A55A4B458FFE51B785C83DDF"/>
    <w:rsid w:val="007C0F87"/>
    <w:pPr>
      <w:bidi/>
    </w:pPr>
  </w:style>
  <w:style w:type="paragraph" w:customStyle="1" w:styleId="E636AC73FE8F8F4C83350EEEE8985CE1">
    <w:name w:val="E636AC73FE8F8F4C83350EEEE8985CE1"/>
    <w:rsid w:val="007C0F87"/>
    <w:pPr>
      <w:bidi/>
    </w:pPr>
  </w:style>
  <w:style w:type="paragraph" w:customStyle="1" w:styleId="D045A564567E5D43A771208C4B1C9538">
    <w:name w:val="D045A564567E5D43A771208C4B1C9538"/>
    <w:rsid w:val="007C0F87"/>
    <w:pPr>
      <w:bidi/>
    </w:pPr>
  </w:style>
  <w:style w:type="paragraph" w:customStyle="1" w:styleId="A357ECA34501484289D39BE9DD48C23F">
    <w:name w:val="A357ECA34501484289D39BE9DD48C23F"/>
    <w:rsid w:val="007C0F87"/>
    <w:pPr>
      <w:bidi/>
    </w:pPr>
  </w:style>
  <w:style w:type="paragraph" w:customStyle="1" w:styleId="A7F72D77B0E00A4A87FF071660AFB169">
    <w:name w:val="A7F72D77B0E00A4A87FF071660AFB169"/>
    <w:rsid w:val="007C0F87"/>
    <w:pPr>
      <w:bidi/>
    </w:pPr>
  </w:style>
  <w:style w:type="paragraph" w:customStyle="1" w:styleId="8C90EB73D992FF4ABF199E86091EA084">
    <w:name w:val="8C90EB73D992FF4ABF199E86091EA084"/>
    <w:rsid w:val="007C0F87"/>
    <w:pPr>
      <w:bidi/>
    </w:pPr>
  </w:style>
  <w:style w:type="paragraph" w:customStyle="1" w:styleId="B068193D5C6F224E96295CCEDBA221C3">
    <w:name w:val="B068193D5C6F224E96295CCEDBA221C3"/>
    <w:rsid w:val="007C0F87"/>
    <w:pPr>
      <w:bidi/>
    </w:pPr>
  </w:style>
  <w:style w:type="paragraph" w:customStyle="1" w:styleId="0FB3EBFBD504424783D104620708DACD">
    <w:name w:val="0FB3EBFBD504424783D104620708DACD"/>
    <w:rsid w:val="007C0F87"/>
    <w:pPr>
      <w:bidi/>
    </w:pPr>
  </w:style>
  <w:style w:type="paragraph" w:customStyle="1" w:styleId="6466726320DA6C4EB349C304E6306420">
    <w:name w:val="6466726320DA6C4EB349C304E6306420"/>
    <w:rsid w:val="007C0F87"/>
    <w:pPr>
      <w:bidi/>
    </w:pPr>
  </w:style>
  <w:style w:type="paragraph" w:customStyle="1" w:styleId="3C801AC58D501D48B4157E19358DA160">
    <w:name w:val="3C801AC58D501D48B4157E19358DA160"/>
    <w:rsid w:val="007C0F87"/>
    <w:pPr>
      <w:bidi/>
    </w:pPr>
  </w:style>
  <w:style w:type="paragraph" w:customStyle="1" w:styleId="3305A9C427F5FA48A617FD22425484FE">
    <w:name w:val="3305A9C427F5FA48A617FD22425484FE"/>
    <w:rsid w:val="007C0F87"/>
    <w:pPr>
      <w:bidi/>
    </w:pPr>
  </w:style>
  <w:style w:type="paragraph" w:customStyle="1" w:styleId="92138FD4C3FBCB478CEE7B92B41F40E5">
    <w:name w:val="92138FD4C3FBCB478CEE7B92B41F40E5"/>
    <w:rsid w:val="007C0F87"/>
    <w:pPr>
      <w:bidi/>
    </w:pPr>
  </w:style>
  <w:style w:type="paragraph" w:customStyle="1" w:styleId="8D085B58FB7661439A2F72667BD6A340">
    <w:name w:val="8D085B58FB7661439A2F72667BD6A340"/>
    <w:rsid w:val="007C0F87"/>
    <w:pPr>
      <w:bidi/>
    </w:pPr>
  </w:style>
  <w:style w:type="paragraph" w:customStyle="1" w:styleId="0B1183C64697074B92E508F63EAAB902">
    <w:name w:val="0B1183C64697074B92E508F63EAAB902"/>
    <w:rsid w:val="007C0F87"/>
    <w:pPr>
      <w:bidi/>
    </w:pPr>
  </w:style>
  <w:style w:type="paragraph" w:customStyle="1" w:styleId="90FC5889165D4E4BB5A5C6EFA1847736">
    <w:name w:val="90FC5889165D4E4BB5A5C6EFA1847736"/>
    <w:rsid w:val="007C0F87"/>
    <w:pPr>
      <w:bidi/>
    </w:pPr>
  </w:style>
  <w:style w:type="paragraph" w:customStyle="1" w:styleId="12014F3856EB8F42A69106107C8E7518">
    <w:name w:val="12014F3856EB8F42A69106107C8E7518"/>
    <w:rsid w:val="007C0F87"/>
    <w:pPr>
      <w:bidi/>
    </w:pPr>
  </w:style>
  <w:style w:type="paragraph" w:customStyle="1" w:styleId="4DA1839E6110254D998B1A4F30C7FE46">
    <w:name w:val="4DA1839E6110254D998B1A4F30C7FE46"/>
    <w:rsid w:val="007C0F87"/>
    <w:pPr>
      <w:bidi/>
    </w:pPr>
  </w:style>
  <w:style w:type="paragraph" w:customStyle="1" w:styleId="3B98563D15E8294CBA41A57AC2C99748">
    <w:name w:val="3B98563D15E8294CBA41A57AC2C99748"/>
    <w:rsid w:val="007C0F87"/>
    <w:pPr>
      <w:bidi/>
    </w:pPr>
  </w:style>
  <w:style w:type="paragraph" w:customStyle="1" w:styleId="DBCF6A97A31B7945865D9528D78DB914">
    <w:name w:val="DBCF6A97A31B7945865D9528D78DB914"/>
    <w:rsid w:val="007C0F87"/>
    <w:pPr>
      <w:bidi/>
    </w:pPr>
  </w:style>
  <w:style w:type="paragraph" w:customStyle="1" w:styleId="0428DE5DA446B74294FD1378EAB8A8D4">
    <w:name w:val="0428DE5DA446B74294FD1378EAB8A8D4"/>
    <w:rsid w:val="007C0F87"/>
    <w:pPr>
      <w:bidi/>
    </w:pPr>
  </w:style>
  <w:style w:type="paragraph" w:customStyle="1" w:styleId="ACA8730FD79E974E97D04A30147A3079">
    <w:name w:val="ACA8730FD79E974E97D04A30147A3079"/>
    <w:rsid w:val="007C0F87"/>
    <w:pPr>
      <w:bidi/>
    </w:pPr>
  </w:style>
  <w:style w:type="paragraph" w:customStyle="1" w:styleId="D43A2D42B8CA5346BD41FA35277BC188">
    <w:name w:val="D43A2D42B8CA5346BD41FA35277BC188"/>
    <w:rsid w:val="007C0F87"/>
    <w:pPr>
      <w:bidi/>
    </w:pPr>
  </w:style>
  <w:style w:type="paragraph" w:customStyle="1" w:styleId="30C181CF0915DE4FBDE92885C38AA960">
    <w:name w:val="30C181CF0915DE4FBDE92885C38AA960"/>
    <w:rsid w:val="007C0F87"/>
    <w:pPr>
      <w:bidi/>
    </w:pPr>
  </w:style>
  <w:style w:type="paragraph" w:customStyle="1" w:styleId="8DE1EABA146D884BBB0386597677914E">
    <w:name w:val="8DE1EABA146D884BBB0386597677914E"/>
    <w:rsid w:val="007C0F87"/>
    <w:pPr>
      <w:bidi/>
    </w:pPr>
  </w:style>
  <w:style w:type="paragraph" w:customStyle="1" w:styleId="6693E67011EB7C4F85EF6BAE4A92F0D7">
    <w:name w:val="6693E67011EB7C4F85EF6BAE4A92F0D7"/>
    <w:rsid w:val="007C0F87"/>
    <w:pPr>
      <w:bidi/>
    </w:pPr>
  </w:style>
  <w:style w:type="paragraph" w:customStyle="1" w:styleId="636AC87F1FA9684D83557591B59B063D">
    <w:name w:val="636AC87F1FA9684D83557591B59B063D"/>
    <w:rsid w:val="007C0F87"/>
    <w:pPr>
      <w:bidi/>
    </w:pPr>
  </w:style>
  <w:style w:type="paragraph" w:customStyle="1" w:styleId="44A0C098B81ACC4BB0E9C93FE660308B">
    <w:name w:val="44A0C098B81ACC4BB0E9C93FE660308B"/>
    <w:rsid w:val="007C0F87"/>
    <w:pPr>
      <w:bidi/>
    </w:pPr>
  </w:style>
  <w:style w:type="paragraph" w:customStyle="1" w:styleId="A44AB249E510784888B82DD4442C23B1">
    <w:name w:val="A44AB249E510784888B82DD4442C23B1"/>
    <w:rsid w:val="007C0F87"/>
    <w:pPr>
      <w:bidi/>
    </w:pPr>
  </w:style>
  <w:style w:type="paragraph" w:customStyle="1" w:styleId="CDCDFBB0CB63D343BA2F9DF084C59AA0">
    <w:name w:val="CDCDFBB0CB63D343BA2F9DF084C59AA0"/>
    <w:rsid w:val="007C0F87"/>
    <w:pPr>
      <w:bidi/>
    </w:pPr>
  </w:style>
  <w:style w:type="paragraph" w:customStyle="1" w:styleId="62630316BEE491418F176E5EF3D342B9">
    <w:name w:val="62630316BEE491418F176E5EF3D342B9"/>
    <w:rsid w:val="007C0F87"/>
    <w:pPr>
      <w:bidi/>
    </w:pPr>
  </w:style>
  <w:style w:type="paragraph" w:customStyle="1" w:styleId="4330DE01F9145345A695624F8513672C">
    <w:name w:val="4330DE01F9145345A695624F8513672C"/>
    <w:rsid w:val="007C0F87"/>
    <w:pPr>
      <w:bidi/>
    </w:pPr>
  </w:style>
  <w:style w:type="paragraph" w:customStyle="1" w:styleId="0C7103681DFB76458D0C19566405CEEA">
    <w:name w:val="0C7103681DFB76458D0C19566405CEEA"/>
    <w:rsid w:val="00011148"/>
    <w:pPr>
      <w:bidi/>
    </w:pPr>
  </w:style>
  <w:style w:type="paragraph" w:customStyle="1" w:styleId="451379C24661D94AA5440DE66D8AC4DE">
    <w:name w:val="451379C24661D94AA5440DE66D8AC4DE"/>
    <w:rsid w:val="00011148"/>
    <w:pPr>
      <w:bidi/>
    </w:pPr>
  </w:style>
  <w:style w:type="paragraph" w:customStyle="1" w:styleId="89227C9A2658EE4CA95638BE531B5702">
    <w:name w:val="89227C9A2658EE4CA95638BE531B5702"/>
    <w:rsid w:val="00011148"/>
    <w:pPr>
      <w:bidi/>
    </w:pPr>
  </w:style>
  <w:style w:type="paragraph" w:customStyle="1" w:styleId="EF1BFA2DC26027428D7334A9D6344407">
    <w:name w:val="EF1BFA2DC26027428D7334A9D6344407"/>
    <w:rsid w:val="00011148"/>
    <w:pPr>
      <w:bidi/>
    </w:pPr>
  </w:style>
  <w:style w:type="paragraph" w:customStyle="1" w:styleId="0933CC84E154B44AAE56AAC5A04E843D">
    <w:name w:val="0933CC84E154B44AAE56AAC5A04E843D"/>
    <w:rsid w:val="00011148"/>
    <w:pPr>
      <w:bidi/>
    </w:pPr>
  </w:style>
  <w:style w:type="paragraph" w:customStyle="1" w:styleId="A66B975E5C48BD4C8FA58CF328E07228">
    <w:name w:val="A66B975E5C48BD4C8FA58CF328E07228"/>
    <w:rsid w:val="00011148"/>
    <w:pPr>
      <w:bidi/>
    </w:pPr>
  </w:style>
  <w:style w:type="paragraph" w:customStyle="1" w:styleId="82A011D0816CD247B5077A06145363CE">
    <w:name w:val="82A011D0816CD247B5077A06145363CE"/>
    <w:rsid w:val="00011148"/>
    <w:pPr>
      <w:bidi/>
    </w:pPr>
  </w:style>
  <w:style w:type="paragraph" w:customStyle="1" w:styleId="9381394790BC064C8F1A0C5A729CE6C2">
    <w:name w:val="9381394790BC064C8F1A0C5A729CE6C2"/>
    <w:rsid w:val="000111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er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%7b7845AA28-074C-5A4D-973C-C52432AFCEC7%7dtf02807074_win32.dotx</Template>
  <TotalTime>1</TotalTime>
  <Pages>12</Pages>
  <Words>1118</Words>
  <Characters>6823</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هيفاء بنت عثمان بن محمد الحداد</cp:lastModifiedBy>
  <cp:revision>2</cp:revision>
  <dcterms:created xsi:type="dcterms:W3CDTF">2026-10-02T19:29:00Z</dcterms:created>
  <dcterms:modified xsi:type="dcterms:W3CDTF">2026-10-02T19:29:00Z</dcterms:modified>
</cp:coreProperties>
</file>